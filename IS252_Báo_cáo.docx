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82E628" w14:textId="77777777" w:rsidR="003C05E0" w:rsidRPr="00280DE8" w:rsidRDefault="003171FF" w:rsidP="003C05E0">
      <w:pPr>
        <w:pStyle w:val="BodyText"/>
        <w:jc w:val="center"/>
        <w:rPr>
          <w:sz w:val="20"/>
          <w:szCs w:val="20"/>
          <w:lang w:val="vi-VN"/>
        </w:rPr>
      </w:pPr>
      <w:bookmarkStart w:id="0" w:name="_Hlk154776168"/>
      <w:bookmarkEnd w:id="0"/>
      <w:r w:rsidRPr="00280DE8">
        <w:rPr>
          <w:noProof/>
          <w:lang w:val="vi-VN"/>
        </w:rPr>
        <w:drawing>
          <wp:anchor distT="0" distB="0" distL="114300" distR="114300" simplePos="0" relativeHeight="251658240" behindDoc="1" locked="0" layoutInCell="1" allowOverlap="1" wp14:anchorId="7F35657C" wp14:editId="794D14B3">
            <wp:simplePos x="0" y="0"/>
            <wp:positionH relativeFrom="column">
              <wp:posOffset>-509848</wp:posOffset>
            </wp:positionH>
            <wp:positionV relativeFrom="paragraph">
              <wp:posOffset>-779884</wp:posOffset>
            </wp:positionV>
            <wp:extent cx="6508721" cy="10105932"/>
            <wp:effectExtent l="0" t="0" r="698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08721" cy="10105932"/>
                    </a:xfrm>
                    <a:prstGeom prst="rect">
                      <a:avLst/>
                    </a:prstGeom>
                    <a:noFill/>
                  </pic:spPr>
                </pic:pic>
              </a:graphicData>
            </a:graphic>
            <wp14:sizeRelH relativeFrom="page">
              <wp14:pctWidth>0</wp14:pctWidth>
            </wp14:sizeRelH>
            <wp14:sizeRelV relativeFrom="page">
              <wp14:pctHeight>0</wp14:pctHeight>
            </wp14:sizeRelV>
          </wp:anchor>
        </w:drawing>
      </w:r>
      <w:r w:rsidR="003C05E0" w:rsidRPr="00280DE8">
        <w:rPr>
          <w:b/>
          <w:bCs/>
          <w:sz w:val="32"/>
          <w:szCs w:val="32"/>
          <w:lang w:val="vi-VN"/>
        </w:rPr>
        <w:t>ĐẠI</w:t>
      </w:r>
      <w:r w:rsidR="003C05E0" w:rsidRPr="00280DE8">
        <w:rPr>
          <w:b/>
          <w:sz w:val="32"/>
          <w:szCs w:val="32"/>
          <w:lang w:val="vi-VN"/>
        </w:rPr>
        <w:t xml:space="preserve"> HỌC QUỐC GIA THÀNH PHỐ HỒ CHÍ MINH TRƯỜNG ĐẠI HỌC CÔNG NGHỆ THÔNG TIN</w:t>
      </w:r>
    </w:p>
    <w:p w14:paraId="15C43479" w14:textId="77777777" w:rsidR="003C05E0" w:rsidRPr="00280DE8" w:rsidRDefault="003C05E0" w:rsidP="003C05E0">
      <w:pPr>
        <w:pStyle w:val="BodyText"/>
        <w:rPr>
          <w:b/>
          <w:sz w:val="34"/>
          <w:lang w:val="vi-VN"/>
        </w:rPr>
      </w:pPr>
      <w:r w:rsidRPr="00280DE8">
        <w:rPr>
          <w:b/>
          <w:noProof/>
          <w:sz w:val="34"/>
          <w:lang w:val="vi-VN"/>
        </w:rPr>
        <w:drawing>
          <wp:anchor distT="0" distB="0" distL="114300" distR="114300" simplePos="0" relativeHeight="251658241" behindDoc="1" locked="0" layoutInCell="1" allowOverlap="1" wp14:anchorId="22C34A09" wp14:editId="38FC0D9E">
            <wp:simplePos x="0" y="0"/>
            <wp:positionH relativeFrom="column">
              <wp:posOffset>1706880</wp:posOffset>
            </wp:positionH>
            <wp:positionV relativeFrom="paragraph">
              <wp:posOffset>200660</wp:posOffset>
            </wp:positionV>
            <wp:extent cx="2299970" cy="1905000"/>
            <wp:effectExtent l="0" t="0" r="0" b="0"/>
            <wp:wrapNone/>
            <wp:docPr id="5" name="Picture 5"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9970" cy="1905000"/>
                    </a:xfrm>
                    <a:prstGeom prst="rect">
                      <a:avLst/>
                    </a:prstGeom>
                    <a:noFill/>
                  </pic:spPr>
                </pic:pic>
              </a:graphicData>
            </a:graphic>
            <wp14:sizeRelH relativeFrom="page">
              <wp14:pctWidth>0</wp14:pctWidth>
            </wp14:sizeRelH>
            <wp14:sizeRelV relativeFrom="page">
              <wp14:pctHeight>0</wp14:pctHeight>
            </wp14:sizeRelV>
          </wp:anchor>
        </w:drawing>
      </w:r>
    </w:p>
    <w:p w14:paraId="231DB251" w14:textId="77777777" w:rsidR="003C05E0" w:rsidRPr="00280DE8" w:rsidRDefault="003C05E0" w:rsidP="003C05E0">
      <w:pPr>
        <w:pStyle w:val="BodyText"/>
        <w:rPr>
          <w:b/>
          <w:sz w:val="34"/>
          <w:lang w:val="vi-VN"/>
        </w:rPr>
      </w:pPr>
    </w:p>
    <w:p w14:paraId="454EA0C9" w14:textId="77777777" w:rsidR="003C05E0" w:rsidRPr="00280DE8" w:rsidRDefault="003C05E0" w:rsidP="003C05E0">
      <w:pPr>
        <w:pStyle w:val="BodyText"/>
        <w:rPr>
          <w:b/>
          <w:sz w:val="34"/>
          <w:lang w:val="vi-VN"/>
        </w:rPr>
      </w:pPr>
    </w:p>
    <w:p w14:paraId="747B088F" w14:textId="77777777" w:rsidR="003C05E0" w:rsidRPr="00280DE8" w:rsidRDefault="003C05E0" w:rsidP="003C05E0">
      <w:pPr>
        <w:pStyle w:val="BodyText"/>
        <w:rPr>
          <w:b/>
          <w:sz w:val="34"/>
          <w:lang w:val="vi-VN"/>
        </w:rPr>
      </w:pPr>
    </w:p>
    <w:p w14:paraId="2F044DB0" w14:textId="77777777" w:rsidR="003C05E0" w:rsidRPr="00280DE8" w:rsidRDefault="003C05E0" w:rsidP="003C05E0">
      <w:pPr>
        <w:pStyle w:val="BodyText"/>
        <w:rPr>
          <w:b/>
          <w:sz w:val="34"/>
          <w:lang w:val="vi-VN"/>
        </w:rPr>
      </w:pPr>
    </w:p>
    <w:p w14:paraId="5325169A" w14:textId="77777777" w:rsidR="003C05E0" w:rsidRPr="00280DE8" w:rsidRDefault="003C05E0" w:rsidP="003C05E0">
      <w:pPr>
        <w:pStyle w:val="BodyText"/>
        <w:spacing w:before="2"/>
        <w:rPr>
          <w:b/>
          <w:sz w:val="38"/>
          <w:lang w:val="vi-VN"/>
        </w:rPr>
      </w:pPr>
    </w:p>
    <w:p w14:paraId="50E0FE97" w14:textId="77777777" w:rsidR="003C05E0" w:rsidRPr="00280DE8" w:rsidRDefault="003C05E0" w:rsidP="003C05E0">
      <w:pPr>
        <w:jc w:val="center"/>
        <w:rPr>
          <w:b/>
          <w:sz w:val="33"/>
          <w:szCs w:val="33"/>
          <w:lang w:val="vi-VN"/>
        </w:rPr>
      </w:pPr>
      <w:bookmarkStart w:id="1" w:name="_Hlk164587832"/>
      <w:r w:rsidRPr="00280DE8">
        <w:rPr>
          <w:b/>
          <w:sz w:val="33"/>
          <w:szCs w:val="33"/>
          <w:lang w:val="vi-VN"/>
        </w:rPr>
        <w:t>BÁO CÁO ĐỒ ÁN</w:t>
      </w:r>
    </w:p>
    <w:p w14:paraId="6293CF3B" w14:textId="3298438A" w:rsidR="003C05E0" w:rsidRPr="00D3208B" w:rsidRDefault="00D3208B" w:rsidP="003C05E0">
      <w:pPr>
        <w:pStyle w:val="Title"/>
        <w:tabs>
          <w:tab w:val="left" w:pos="7088"/>
        </w:tabs>
        <w:ind w:left="0" w:right="-29"/>
        <w:rPr>
          <w:lang w:val="en-US"/>
        </w:rPr>
      </w:pPr>
      <w:r>
        <w:rPr>
          <w:lang w:val="en-US"/>
        </w:rPr>
        <w:t>KHAI THÁC DỮ LIỆU</w:t>
      </w:r>
    </w:p>
    <w:p w14:paraId="5B81E53F" w14:textId="04C692B2" w:rsidR="003C05E0" w:rsidRPr="00280DE8" w:rsidRDefault="003C05E0" w:rsidP="003C05E0">
      <w:pPr>
        <w:pStyle w:val="Title"/>
        <w:tabs>
          <w:tab w:val="left" w:pos="6946"/>
        </w:tabs>
        <w:spacing w:before="309"/>
        <w:ind w:left="0" w:right="-29"/>
        <w:rPr>
          <w:lang w:val="vi-VN"/>
        </w:rPr>
      </w:pPr>
      <w:r w:rsidRPr="00280DE8">
        <w:rPr>
          <w:lang w:val="vi-VN"/>
        </w:rPr>
        <w:t xml:space="preserve">Đề tài: </w:t>
      </w:r>
    </w:p>
    <w:p w14:paraId="0F284503" w14:textId="7136BAA0" w:rsidR="00D82DB5" w:rsidRPr="00280DE8" w:rsidRDefault="00DF2D3E" w:rsidP="003C05E0">
      <w:pPr>
        <w:pStyle w:val="Title"/>
        <w:tabs>
          <w:tab w:val="left" w:pos="6946"/>
        </w:tabs>
        <w:spacing w:before="309"/>
        <w:ind w:left="0" w:right="-29"/>
        <w:rPr>
          <w:lang w:val="vi-VN"/>
        </w:rPr>
      </w:pPr>
      <w:r w:rsidRPr="00280DE8">
        <w:rPr>
          <w:lang w:val="vi-VN"/>
        </w:rPr>
        <w:t>FAKE NEWS DETECTION ON SOCIAL MEDIA USING FUZZY DEEP HYBRID NETWORK</w:t>
      </w:r>
    </w:p>
    <w:p w14:paraId="5C25D669" w14:textId="77777777" w:rsidR="003C05E0" w:rsidRPr="00280DE8" w:rsidRDefault="003C05E0" w:rsidP="00D82DB5">
      <w:pPr>
        <w:pStyle w:val="BodyText"/>
        <w:tabs>
          <w:tab w:val="left" w:pos="7088"/>
        </w:tabs>
        <w:ind w:right="-29"/>
        <w:rPr>
          <w:lang w:val="vi-VN"/>
        </w:rPr>
      </w:pPr>
      <w:r w:rsidRPr="00280DE8">
        <w:rPr>
          <w:lang w:val="vi-VN"/>
        </w:rPr>
        <w:t xml:space="preserve"> </w:t>
      </w:r>
    </w:p>
    <w:p w14:paraId="329F739B" w14:textId="77777777" w:rsidR="003C05E0" w:rsidRPr="00280DE8" w:rsidRDefault="003C05E0" w:rsidP="003C05E0">
      <w:pPr>
        <w:pStyle w:val="BodyText"/>
        <w:tabs>
          <w:tab w:val="left" w:pos="7088"/>
        </w:tabs>
        <w:spacing w:before="5"/>
        <w:ind w:right="-29"/>
        <w:jc w:val="center"/>
        <w:rPr>
          <w:sz w:val="23"/>
          <w:lang w:val="vi-VN"/>
        </w:rPr>
      </w:pPr>
    </w:p>
    <w:p w14:paraId="2A22C5A5" w14:textId="77777777" w:rsidR="003C05E0" w:rsidRPr="00280DE8" w:rsidRDefault="003C05E0" w:rsidP="003040EB">
      <w:pPr>
        <w:jc w:val="center"/>
        <w:rPr>
          <w:b/>
          <w:bCs/>
          <w:sz w:val="32"/>
          <w:lang w:val="vi-VN"/>
        </w:rPr>
      </w:pPr>
      <w:bookmarkStart w:id="2" w:name="_Toc136213372"/>
      <w:r w:rsidRPr="00280DE8">
        <w:rPr>
          <w:b/>
          <w:sz w:val="32"/>
          <w:lang w:val="vi-VN"/>
        </w:rPr>
        <w:t>Sinh viên thực hiện:</w:t>
      </w:r>
      <w:bookmarkEnd w:id="2"/>
    </w:p>
    <w:p w14:paraId="41365245" w14:textId="77777777" w:rsidR="00D1573E" w:rsidRPr="00280DE8" w:rsidRDefault="00D1573E" w:rsidP="00D1573E">
      <w:pPr>
        <w:pStyle w:val="BodyText"/>
        <w:tabs>
          <w:tab w:val="left" w:pos="7088"/>
        </w:tabs>
        <w:spacing w:before="6"/>
        <w:ind w:right="-29"/>
        <w:jc w:val="center"/>
        <w:rPr>
          <w:lang w:val="vi-VN"/>
        </w:rPr>
      </w:pPr>
      <w:r w:rsidRPr="00280DE8">
        <w:rPr>
          <w:lang w:val="vi-VN"/>
        </w:rPr>
        <w:t>Hồ Văn Vinh – 21520530</w:t>
      </w:r>
    </w:p>
    <w:p w14:paraId="5BFEFB5B" w14:textId="0143093F" w:rsidR="00D1573E" w:rsidRPr="00280DE8" w:rsidRDefault="00186D62" w:rsidP="00D1573E">
      <w:pPr>
        <w:pStyle w:val="BodyText"/>
        <w:tabs>
          <w:tab w:val="left" w:pos="7088"/>
        </w:tabs>
        <w:spacing w:before="6"/>
        <w:ind w:right="-29"/>
        <w:jc w:val="center"/>
        <w:rPr>
          <w:lang w:val="vi-VN"/>
        </w:rPr>
      </w:pPr>
      <w:r w:rsidRPr="00280DE8">
        <w:rPr>
          <w:lang w:val="vi-VN"/>
        </w:rPr>
        <w:t>Trần Minh Hoàng</w:t>
      </w:r>
      <w:r w:rsidR="00D1573E" w:rsidRPr="00280DE8">
        <w:rPr>
          <w:lang w:val="vi-VN"/>
        </w:rPr>
        <w:t xml:space="preserve"> - 2152</w:t>
      </w:r>
      <w:r w:rsidRPr="00280DE8">
        <w:rPr>
          <w:lang w:val="vi-VN"/>
        </w:rPr>
        <w:t>2101</w:t>
      </w:r>
    </w:p>
    <w:p w14:paraId="5FFDA72D" w14:textId="77777777" w:rsidR="00D1573E" w:rsidRPr="00280DE8" w:rsidRDefault="00D1573E" w:rsidP="00D1573E">
      <w:pPr>
        <w:pStyle w:val="BodyText"/>
        <w:tabs>
          <w:tab w:val="left" w:pos="7088"/>
        </w:tabs>
        <w:spacing w:before="6"/>
        <w:ind w:right="-29"/>
        <w:jc w:val="center"/>
        <w:rPr>
          <w:lang w:val="vi-VN"/>
        </w:rPr>
      </w:pPr>
      <w:r w:rsidRPr="00280DE8">
        <w:rPr>
          <w:lang w:val="vi-VN"/>
        </w:rPr>
        <w:t>Nguyễn Lý Đăng Khoa - 21522229</w:t>
      </w:r>
    </w:p>
    <w:p w14:paraId="13051799" w14:textId="26147103" w:rsidR="003C05E0" w:rsidRPr="00280DE8" w:rsidRDefault="00D1573E" w:rsidP="00D1573E">
      <w:pPr>
        <w:pStyle w:val="BodyText"/>
        <w:tabs>
          <w:tab w:val="left" w:pos="7088"/>
        </w:tabs>
        <w:spacing w:before="6"/>
        <w:ind w:right="-29"/>
        <w:jc w:val="center"/>
        <w:rPr>
          <w:lang w:val="vi-VN"/>
        </w:rPr>
      </w:pPr>
      <w:r w:rsidRPr="00280DE8">
        <w:rPr>
          <w:lang w:val="vi-VN"/>
        </w:rPr>
        <w:t>Trương Công Quốc Triệu - 21522714</w:t>
      </w:r>
    </w:p>
    <w:bookmarkEnd w:id="1"/>
    <w:p w14:paraId="41C3E2A1" w14:textId="77777777" w:rsidR="003C05E0" w:rsidRPr="00280DE8" w:rsidRDefault="003C05E0" w:rsidP="003C05E0">
      <w:pPr>
        <w:pStyle w:val="BodyText"/>
        <w:spacing w:before="2" w:line="456" w:lineRule="auto"/>
        <w:ind w:left="2552" w:right="2970"/>
        <w:rPr>
          <w:lang w:val="vi-VN"/>
        </w:rPr>
      </w:pPr>
    </w:p>
    <w:p w14:paraId="16E5A92D" w14:textId="77777777" w:rsidR="007C46D7" w:rsidRPr="00280DE8" w:rsidRDefault="007C46D7" w:rsidP="003C05E0">
      <w:pPr>
        <w:pStyle w:val="BodyText"/>
        <w:spacing w:before="2" w:line="456" w:lineRule="auto"/>
        <w:ind w:left="2552" w:right="2970"/>
        <w:rPr>
          <w:lang w:val="vi-VN"/>
        </w:rPr>
      </w:pPr>
    </w:p>
    <w:p w14:paraId="12DA0498" w14:textId="7073748E" w:rsidR="006A52DD" w:rsidRPr="00280DE8" w:rsidRDefault="00E85F77" w:rsidP="003C05E0">
      <w:pPr>
        <w:ind w:left="3969"/>
        <w:rPr>
          <w:i/>
          <w:lang w:val="vi-VN"/>
        </w:rPr>
        <w:sectPr w:rsidR="006A52DD" w:rsidRPr="00280DE8" w:rsidSect="00CE5449">
          <w:headerReference w:type="default" r:id="rId10"/>
          <w:footerReference w:type="default" r:id="rId11"/>
          <w:pgSz w:w="11907" w:h="16840" w:code="9"/>
          <w:pgMar w:top="1701" w:right="1134" w:bottom="1985" w:left="1985" w:header="720" w:footer="720" w:gutter="0"/>
          <w:cols w:space="720"/>
        </w:sectPr>
      </w:pPr>
      <w:r w:rsidRPr="00280DE8">
        <w:rPr>
          <w:i/>
          <w:lang w:val="vi-VN"/>
        </w:rPr>
        <w:t xml:space="preserve">Thành phố Hồ Chí Minh, tháng </w:t>
      </w:r>
      <w:r w:rsidR="00733F24" w:rsidRPr="00280DE8">
        <w:rPr>
          <w:i/>
          <w:lang w:val="vi-VN"/>
        </w:rPr>
        <w:t>5</w:t>
      </w:r>
      <w:r w:rsidR="003C05E0" w:rsidRPr="00280DE8">
        <w:rPr>
          <w:i/>
          <w:lang w:val="vi-VN"/>
        </w:rPr>
        <w:t xml:space="preserve"> năm 202</w:t>
      </w:r>
      <w:r w:rsidR="00733F24" w:rsidRPr="00280DE8">
        <w:rPr>
          <w:i/>
          <w:lang w:val="vi-VN"/>
        </w:rPr>
        <w:t>4</w:t>
      </w:r>
    </w:p>
    <w:p w14:paraId="26B0E3E1" w14:textId="77777777" w:rsidR="00233E16" w:rsidRPr="00280DE8" w:rsidRDefault="006A52DD" w:rsidP="0048259C">
      <w:pPr>
        <w:pStyle w:val="Heading1"/>
        <w:numPr>
          <w:ilvl w:val="0"/>
          <w:numId w:val="0"/>
        </w:numPr>
        <w:ind w:left="720" w:hanging="720"/>
        <w:rPr>
          <w:lang w:val="vi-VN"/>
        </w:rPr>
      </w:pPr>
      <w:bookmarkStart w:id="3" w:name="_Toc169779880"/>
      <w:r w:rsidRPr="00280DE8">
        <w:rPr>
          <w:lang w:val="vi-VN"/>
        </w:rPr>
        <w:lastRenderedPageBreak/>
        <w:t xml:space="preserve">LỜI </w:t>
      </w:r>
      <w:r w:rsidR="00044533" w:rsidRPr="00280DE8">
        <w:rPr>
          <w:lang w:val="vi-VN"/>
        </w:rPr>
        <w:t>CẢM ƠN</w:t>
      </w:r>
      <w:bookmarkEnd w:id="3"/>
    </w:p>
    <w:p w14:paraId="6B22FCBC" w14:textId="77777777" w:rsidR="00044533" w:rsidRPr="00280DE8" w:rsidRDefault="00044533" w:rsidP="00044533">
      <w:pPr>
        <w:spacing w:line="298" w:lineRule="exact"/>
        <w:jc w:val="center"/>
        <w:rPr>
          <w:b/>
          <w:lang w:val="vi-VN"/>
        </w:rPr>
      </w:pPr>
    </w:p>
    <w:p w14:paraId="3846BBDF" w14:textId="77777777" w:rsidR="00560509" w:rsidRPr="00280DE8" w:rsidRDefault="00560509" w:rsidP="000E11FB">
      <w:pPr>
        <w:pStyle w:val="NormalSpace"/>
        <w:rPr>
          <w:lang w:val="vi-VN"/>
        </w:rPr>
      </w:pPr>
      <w:r w:rsidRPr="00280DE8">
        <w:rPr>
          <w:lang w:val="vi-VN"/>
        </w:rPr>
        <w:t>Trước hết, nhóm chúng em xin gửi lời cảm ơn sâu sắc đến tập thể quý thầy cô trường Đại học Công nghệ Thông tin - Đại học Quốc gia TP.HCM và quý thầy cô khoa Hệ thống thông tin đã tạo điều kiện, giúp chúng em học tập và có được những kiến thức cơ bản làm tiền đề giúp chúng em hoàn thành được dự án này. </w:t>
      </w:r>
    </w:p>
    <w:p w14:paraId="0CA2325B" w14:textId="5364E40B" w:rsidR="00560509" w:rsidRPr="00280DE8" w:rsidRDefault="00560509" w:rsidP="000E11FB">
      <w:pPr>
        <w:pStyle w:val="NormalSpace"/>
        <w:rPr>
          <w:lang w:val="vi-VN"/>
        </w:rPr>
      </w:pPr>
      <w:r w:rsidRPr="00280DE8">
        <w:rPr>
          <w:lang w:val="vi-VN"/>
        </w:rPr>
        <w:t xml:space="preserve">Đặc biệt, nhóm chúng em xin gửi lời cảm ơn chân thành và sâu sắc tới </w:t>
      </w:r>
      <w:r w:rsidR="00DF675D" w:rsidRPr="00280DE8">
        <w:rPr>
          <w:lang w:val="vi-VN"/>
        </w:rPr>
        <w:t xml:space="preserve">thầy Dương Phi Long </w:t>
      </w:r>
      <w:r w:rsidRPr="00280DE8">
        <w:rPr>
          <w:lang w:val="vi-VN"/>
        </w:rPr>
        <w:t>(Giảng viên giảng dạy lý thuyết</w:t>
      </w:r>
      <w:r w:rsidR="00DF675D" w:rsidRPr="00280DE8">
        <w:rPr>
          <w:lang w:val="vi-VN"/>
        </w:rPr>
        <w:t xml:space="preserve"> và thực hành</w:t>
      </w:r>
      <w:r w:rsidRPr="00280DE8">
        <w:rPr>
          <w:lang w:val="vi-VN"/>
        </w:rPr>
        <w:t xml:space="preserve"> môn </w:t>
      </w:r>
      <w:r w:rsidR="00DF675D" w:rsidRPr="00280DE8">
        <w:rPr>
          <w:lang w:val="vi-VN"/>
        </w:rPr>
        <w:t>Khai thác dữ liệu</w:t>
      </w:r>
      <w:r w:rsidRPr="00280DE8">
        <w:rPr>
          <w:lang w:val="vi-VN"/>
        </w:rPr>
        <w:t>– IS</w:t>
      </w:r>
      <w:r w:rsidR="00DF675D" w:rsidRPr="00280DE8">
        <w:rPr>
          <w:lang w:val="vi-VN"/>
        </w:rPr>
        <w:t>252</w:t>
      </w:r>
      <w:r w:rsidRPr="00280DE8">
        <w:rPr>
          <w:lang w:val="vi-VN"/>
        </w:rPr>
        <w:t>). Nhờ sự hướng dẫn tận tình và chu đáo của cô, nhóm chúng em đã học hỏi được nhiều kinh nghiệm và hoàn thành thuận lợi, đúng tiến độ cho dự án của mình. </w:t>
      </w:r>
    </w:p>
    <w:p w14:paraId="45728674" w14:textId="608D58A1" w:rsidR="00560509" w:rsidRPr="00280DE8" w:rsidRDefault="00560509" w:rsidP="000E11FB">
      <w:pPr>
        <w:pStyle w:val="NormalSpace"/>
        <w:rPr>
          <w:lang w:val="vi-VN"/>
        </w:rPr>
      </w:pPr>
      <w:r w:rsidRPr="00280DE8">
        <w:rPr>
          <w:lang w:val="vi-VN"/>
        </w:rPr>
        <w:t>Ngoài ra, chúng em cũng gửi lời cảm ơn đến tập thể lớp khoảng thời gian qua đã đồng hành cùng nhau. Cảm ơn sự đóng góp của tất cả các bạn cho những buổi học luôn sôi nổi, thú vị và dễ tiếp thu.</w:t>
      </w:r>
    </w:p>
    <w:p w14:paraId="559CEF39" w14:textId="77777777" w:rsidR="00560509" w:rsidRPr="00280DE8" w:rsidRDefault="00560509" w:rsidP="000E11FB">
      <w:pPr>
        <w:pStyle w:val="NormalSpace"/>
        <w:rPr>
          <w:lang w:val="vi-VN"/>
        </w:rPr>
      </w:pPr>
      <w:r w:rsidRPr="00280DE8">
        <w:rPr>
          <w:lang w:val="vi-VN"/>
        </w:rPr>
        <w:t>Trong quá trình thực hiện đồ án, nhóm chúng em luôn giữ một tinh thần cầu tiến, học hỏi và cải thiện từ những sai lầm, tham khảo từ nhiều nguồn tài liệu khác nhau và luôn mong tạo ra được sản phẩm chất lượng nhất có thể. Tuy nhiên, do vốn kiến thức còn hạn chế trong quá trình trau dồi từng ngày, nhóm chúng em không thể tránh được những sai sót, vì vậy chúng em mong rằng quý thầy cô sẽ đưa ra nhận xét một cách chân thành để chúng em học hỏi thêm kinh nghiệm nhằm mục đích phục vụ tốt các dự án khác trong tương lai. Xin chân thành cảm ơn quý thầy cô! </w:t>
      </w:r>
    </w:p>
    <w:p w14:paraId="00924ACF" w14:textId="77777777" w:rsidR="002C7E47" w:rsidRPr="00280DE8" w:rsidRDefault="002C7E47" w:rsidP="00044533">
      <w:pPr>
        <w:rPr>
          <w:lang w:val="vi-VN"/>
        </w:rPr>
      </w:pPr>
    </w:p>
    <w:p w14:paraId="074C864C" w14:textId="77777777" w:rsidR="002C7E47" w:rsidRPr="00280DE8" w:rsidRDefault="002C7E47" w:rsidP="002C7E47">
      <w:pPr>
        <w:jc w:val="right"/>
        <w:rPr>
          <w:b/>
          <w:lang w:val="vi-VN"/>
        </w:rPr>
      </w:pPr>
      <w:r w:rsidRPr="00280DE8">
        <w:rPr>
          <w:lang w:val="vi-VN"/>
        </w:rPr>
        <w:tab/>
      </w:r>
      <w:r w:rsidRPr="00280DE8">
        <w:rPr>
          <w:lang w:val="vi-VN"/>
        </w:rPr>
        <w:tab/>
      </w:r>
      <w:r w:rsidRPr="00280DE8">
        <w:rPr>
          <w:lang w:val="vi-VN"/>
        </w:rPr>
        <w:tab/>
      </w:r>
      <w:r w:rsidRPr="00280DE8">
        <w:rPr>
          <w:lang w:val="vi-VN"/>
        </w:rPr>
        <w:tab/>
      </w:r>
      <w:r w:rsidRPr="00280DE8">
        <w:rPr>
          <w:b/>
          <w:lang w:val="vi-VN"/>
        </w:rPr>
        <w:t>Nhóm thực hiện</w:t>
      </w:r>
      <w:r w:rsidRPr="00280DE8">
        <w:rPr>
          <w:b/>
          <w:lang w:val="vi-VN"/>
        </w:rPr>
        <w:tab/>
      </w:r>
    </w:p>
    <w:p w14:paraId="1DC8D3B3" w14:textId="77777777" w:rsidR="0048259C" w:rsidRPr="00280DE8" w:rsidRDefault="00044533">
      <w:pPr>
        <w:spacing w:line="240" w:lineRule="auto"/>
        <w:jc w:val="left"/>
        <w:rPr>
          <w:lang w:val="vi-VN"/>
        </w:rPr>
      </w:pPr>
      <w:r w:rsidRPr="00280DE8">
        <w:rPr>
          <w:lang w:val="vi-VN"/>
        </w:rPr>
        <w:br w:type="page"/>
      </w:r>
    </w:p>
    <w:p w14:paraId="3C6E40F3" w14:textId="77777777" w:rsidR="00044533" w:rsidRPr="00280DE8" w:rsidRDefault="00E72068" w:rsidP="00016D5D">
      <w:pPr>
        <w:pStyle w:val="Heading1"/>
        <w:numPr>
          <w:ilvl w:val="0"/>
          <w:numId w:val="0"/>
        </w:numPr>
        <w:ind w:left="720" w:hanging="720"/>
        <w:rPr>
          <w:lang w:val="vi-VN"/>
        </w:rPr>
      </w:pPr>
      <w:bookmarkStart w:id="4" w:name="_Toc169779881"/>
      <w:r w:rsidRPr="00280DE8">
        <w:rPr>
          <w:lang w:val="vi-VN"/>
        </w:rPr>
        <w:lastRenderedPageBreak/>
        <w:t>NHẬN XÉT CỦA GIẢNG VIÊN</w:t>
      </w:r>
      <w:bookmarkEnd w:id="4"/>
    </w:p>
    <w:p w14:paraId="6CBE6DF9" w14:textId="77777777" w:rsidR="00D670C1" w:rsidRPr="00280DE8" w:rsidRDefault="00D670C1" w:rsidP="00044533">
      <w:pPr>
        <w:spacing w:line="298" w:lineRule="exact"/>
        <w:jc w:val="center"/>
        <w:rPr>
          <w:b/>
          <w:lang w:val="vi-VN"/>
        </w:rPr>
      </w:pPr>
    </w:p>
    <w:p w14:paraId="608DDABF" w14:textId="77777777" w:rsidR="00171B20"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3D0DC3CD"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541D7753"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09777B8E"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47CBA63D"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6AB56014"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4B33CB03"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1D001393"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26FBADF2"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204CD197"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3E115BEE"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3B009DA4"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21AC70CD"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6F70223D"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3BDE8016"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61E4A4A1"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1B8CB01F"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7F4D63DC"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56FCDD84"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3DCAEEB0"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2D33B8B2"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34414793"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4763B41C"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57016A9D"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6C63FE12"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5316EE1A"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31B93523"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29384374"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6E807468"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50FEAD9F"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55577FB5" w14:textId="77777777" w:rsidR="00847B07" w:rsidRPr="00280DE8" w:rsidRDefault="00847B07" w:rsidP="00847B07">
      <w:pPr>
        <w:tabs>
          <w:tab w:val="right" w:leader="dot" w:pos="8789"/>
          <w:tab w:val="right" w:leader="dot" w:pos="9356"/>
          <w:tab w:val="right" w:leader="dot" w:pos="10319"/>
        </w:tabs>
        <w:spacing w:line="298" w:lineRule="exact"/>
        <w:jc w:val="left"/>
        <w:rPr>
          <w:lang w:val="vi-VN"/>
        </w:rPr>
      </w:pPr>
      <w:r w:rsidRPr="00280DE8">
        <w:rPr>
          <w:lang w:val="vi-VN"/>
        </w:rPr>
        <w:tab/>
      </w:r>
    </w:p>
    <w:p w14:paraId="18CB1F85" w14:textId="77777777" w:rsidR="005A76C2" w:rsidRPr="00280DE8" w:rsidRDefault="005A76C2" w:rsidP="009E48B2">
      <w:pPr>
        <w:tabs>
          <w:tab w:val="right" w:leader="dot" w:pos="8789"/>
          <w:tab w:val="right" w:leader="dot" w:pos="9356"/>
          <w:tab w:val="right" w:leader="dot" w:pos="10319"/>
        </w:tabs>
        <w:spacing w:line="298" w:lineRule="exact"/>
        <w:jc w:val="right"/>
        <w:rPr>
          <w:lang w:val="vi-VN"/>
        </w:rPr>
      </w:pPr>
    </w:p>
    <w:p w14:paraId="4384DFD9" w14:textId="77777777" w:rsidR="00560509" w:rsidRPr="00280DE8" w:rsidRDefault="00560509" w:rsidP="005A76C2">
      <w:pPr>
        <w:tabs>
          <w:tab w:val="right" w:leader="dot" w:pos="8789"/>
          <w:tab w:val="right" w:leader="dot" w:pos="9356"/>
          <w:tab w:val="right" w:leader="dot" w:pos="10319"/>
        </w:tabs>
        <w:jc w:val="right"/>
        <w:rPr>
          <w:lang w:val="vi-VN"/>
        </w:rPr>
      </w:pPr>
      <w:r w:rsidRPr="00280DE8">
        <w:rPr>
          <w:i/>
          <w:iCs/>
          <w:lang w:val="vi-VN"/>
        </w:rPr>
        <w:t>……., ngày……...tháng……năm 2023</w:t>
      </w:r>
      <w:r w:rsidRPr="00280DE8">
        <w:rPr>
          <w:lang w:val="vi-VN"/>
        </w:rPr>
        <w:t> </w:t>
      </w:r>
    </w:p>
    <w:p w14:paraId="5B8C59F4" w14:textId="77777777" w:rsidR="00560509" w:rsidRPr="00280DE8" w:rsidRDefault="005A76C2" w:rsidP="005A76C2">
      <w:pPr>
        <w:tabs>
          <w:tab w:val="right" w:leader="dot" w:pos="8789"/>
          <w:tab w:val="right" w:leader="dot" w:pos="9356"/>
          <w:tab w:val="right" w:leader="dot" w:pos="10319"/>
        </w:tabs>
        <w:spacing w:line="276" w:lineRule="auto"/>
        <w:jc w:val="right"/>
        <w:rPr>
          <w:lang w:val="vi-VN"/>
        </w:rPr>
      </w:pPr>
      <w:r w:rsidRPr="00280DE8">
        <w:rPr>
          <w:b/>
          <w:bCs/>
          <w:lang w:val="vi-VN"/>
        </w:rPr>
        <w:t xml:space="preserve">  </w:t>
      </w:r>
      <w:r w:rsidR="00560509" w:rsidRPr="00280DE8">
        <w:rPr>
          <w:b/>
          <w:bCs/>
          <w:lang w:val="vi-VN"/>
        </w:rPr>
        <w:t xml:space="preserve">Người nhận xét  </w:t>
      </w:r>
      <w:r w:rsidRPr="00280DE8">
        <w:rPr>
          <w:b/>
          <w:bCs/>
          <w:lang w:val="vi-VN"/>
        </w:rPr>
        <w:t xml:space="preserve"> </w:t>
      </w:r>
      <w:r w:rsidR="00560509" w:rsidRPr="00280DE8">
        <w:rPr>
          <w:b/>
          <w:bCs/>
          <w:lang w:val="vi-VN"/>
        </w:rPr>
        <w:t xml:space="preserve">       </w:t>
      </w:r>
      <w:r w:rsidR="00560509" w:rsidRPr="00280DE8">
        <w:rPr>
          <w:lang w:val="vi-VN"/>
        </w:rPr>
        <w:t> </w:t>
      </w:r>
    </w:p>
    <w:p w14:paraId="3263C27A" w14:textId="77777777" w:rsidR="005A76C2" w:rsidRPr="00280DE8" w:rsidRDefault="005A76C2" w:rsidP="005A76C2">
      <w:pPr>
        <w:tabs>
          <w:tab w:val="right" w:leader="dot" w:pos="8789"/>
          <w:tab w:val="right" w:leader="dot" w:pos="9356"/>
          <w:tab w:val="right" w:leader="dot" w:pos="10319"/>
        </w:tabs>
        <w:spacing w:line="276" w:lineRule="auto"/>
        <w:jc w:val="right"/>
        <w:rPr>
          <w:lang w:val="vi-VN"/>
        </w:rPr>
      </w:pPr>
    </w:p>
    <w:p w14:paraId="38289E2F" w14:textId="77777777" w:rsidR="00560509" w:rsidRPr="00280DE8" w:rsidRDefault="00560509" w:rsidP="005A76C2">
      <w:pPr>
        <w:tabs>
          <w:tab w:val="right" w:leader="dot" w:pos="8789"/>
          <w:tab w:val="right" w:leader="dot" w:pos="9356"/>
          <w:tab w:val="right" w:leader="dot" w:pos="10319"/>
        </w:tabs>
        <w:spacing w:line="276" w:lineRule="auto"/>
        <w:jc w:val="right"/>
        <w:rPr>
          <w:lang w:val="vi-VN"/>
        </w:rPr>
      </w:pPr>
      <w:r w:rsidRPr="00280DE8">
        <w:rPr>
          <w:lang w:val="vi-VN"/>
        </w:rPr>
        <w:t> </w:t>
      </w:r>
    </w:p>
    <w:p w14:paraId="09493F14" w14:textId="77777777" w:rsidR="00560509" w:rsidRPr="00280DE8" w:rsidRDefault="00560509" w:rsidP="005A76C2">
      <w:pPr>
        <w:tabs>
          <w:tab w:val="right" w:leader="dot" w:pos="8789"/>
          <w:tab w:val="right" w:leader="dot" w:pos="9356"/>
          <w:tab w:val="right" w:leader="dot" w:pos="10319"/>
        </w:tabs>
        <w:spacing w:line="276" w:lineRule="auto"/>
        <w:jc w:val="right"/>
        <w:rPr>
          <w:lang w:val="vi-VN"/>
        </w:rPr>
      </w:pPr>
      <w:r w:rsidRPr="00280DE8">
        <w:rPr>
          <w:lang w:val="vi-VN"/>
        </w:rPr>
        <w:t> </w:t>
      </w:r>
    </w:p>
    <w:p w14:paraId="5A05991D" w14:textId="77777777" w:rsidR="009E48B2" w:rsidRPr="00280DE8" w:rsidRDefault="005A76C2" w:rsidP="00A96B96">
      <w:pPr>
        <w:tabs>
          <w:tab w:val="right" w:leader="dot" w:pos="8789"/>
          <w:tab w:val="right" w:leader="dot" w:pos="9356"/>
          <w:tab w:val="right" w:leader="dot" w:pos="10319"/>
        </w:tabs>
        <w:spacing w:line="276" w:lineRule="auto"/>
        <w:jc w:val="right"/>
        <w:rPr>
          <w:lang w:val="vi-VN"/>
        </w:rPr>
      </w:pPr>
      <w:r w:rsidRPr="00280DE8">
        <w:rPr>
          <w:i/>
          <w:iCs/>
          <w:lang w:val="vi-VN"/>
        </w:rPr>
        <w:t> </w:t>
      </w:r>
      <w:r w:rsidR="00560509" w:rsidRPr="00280DE8">
        <w:rPr>
          <w:i/>
          <w:iCs/>
          <w:lang w:val="vi-VN"/>
        </w:rPr>
        <w:t xml:space="preserve"> (Ký tên và ghi rõ họ tên</w:t>
      </w:r>
      <w:r w:rsidR="00560509" w:rsidRPr="00280DE8">
        <w:rPr>
          <w:b/>
          <w:bCs/>
          <w:i/>
          <w:iCs/>
          <w:lang w:val="vi-VN"/>
        </w:rPr>
        <w:t xml:space="preserve">)   </w:t>
      </w:r>
      <w:r w:rsidR="00560509" w:rsidRPr="00280DE8">
        <w:rPr>
          <w:lang w:val="vi-VN"/>
        </w:rPr>
        <w:t> </w:t>
      </w:r>
    </w:p>
    <w:p w14:paraId="23CFC5E1" w14:textId="77777777" w:rsidR="00B579B7" w:rsidRPr="00280DE8" w:rsidRDefault="005A76C2" w:rsidP="0084789D">
      <w:pPr>
        <w:spacing w:line="240" w:lineRule="auto"/>
        <w:jc w:val="left"/>
        <w:rPr>
          <w:lang w:val="vi-VN"/>
        </w:rPr>
      </w:pPr>
      <w:r w:rsidRPr="00280DE8">
        <w:rPr>
          <w:lang w:val="vi-VN"/>
        </w:rPr>
        <w:t xml:space="preserve">      </w:t>
      </w:r>
      <w:bookmarkStart w:id="5" w:name="_Toc136996632"/>
    </w:p>
    <w:p w14:paraId="74E70221" w14:textId="77777777" w:rsidR="00E72068" w:rsidRPr="00280DE8" w:rsidRDefault="00E72068" w:rsidP="0059349B">
      <w:pPr>
        <w:pStyle w:val="Heading1"/>
        <w:numPr>
          <w:ilvl w:val="0"/>
          <w:numId w:val="0"/>
        </w:numPr>
        <w:ind w:left="720" w:hanging="720"/>
        <w:rPr>
          <w:b w:val="0"/>
          <w:lang w:val="vi-VN"/>
        </w:rPr>
      </w:pPr>
      <w:bookmarkStart w:id="6" w:name="_Toc169779882"/>
      <w:r w:rsidRPr="00280DE8">
        <w:rPr>
          <w:lang w:val="vi-VN"/>
        </w:rPr>
        <w:lastRenderedPageBreak/>
        <w:t>MỤC LỤC</w:t>
      </w:r>
      <w:bookmarkEnd w:id="5"/>
      <w:bookmarkEnd w:id="6"/>
    </w:p>
    <w:p w14:paraId="24D88A58" w14:textId="77777777" w:rsidR="006E7DB0" w:rsidRPr="00280DE8" w:rsidRDefault="006E7DB0" w:rsidP="003171FF">
      <w:pPr>
        <w:rPr>
          <w:lang w:val="vi-VN"/>
        </w:rPr>
      </w:pPr>
    </w:p>
    <w:sdt>
      <w:sdtPr>
        <w:rPr>
          <w:lang w:val="vi-VN"/>
        </w:rPr>
        <w:id w:val="-1935283988"/>
        <w:docPartObj>
          <w:docPartGallery w:val="Table of Contents"/>
          <w:docPartUnique/>
        </w:docPartObj>
      </w:sdtPr>
      <w:sdtEndPr>
        <w:rPr>
          <w:b/>
          <w:bCs/>
          <w:noProof/>
        </w:rPr>
      </w:sdtEndPr>
      <w:sdtContent>
        <w:p w14:paraId="224010E9" w14:textId="5974487D" w:rsidR="006E7DB0" w:rsidRPr="00280DE8" w:rsidRDefault="006E7DB0" w:rsidP="00A41972">
          <w:pPr>
            <w:ind w:hanging="851"/>
            <w:rPr>
              <w:lang w:val="vi-VN"/>
            </w:rPr>
          </w:pPr>
        </w:p>
        <w:p w14:paraId="22A2BC03" w14:textId="00229CCE" w:rsidR="00E3708E" w:rsidRDefault="006E7DB0">
          <w:pPr>
            <w:pStyle w:val="TOC1"/>
            <w:tabs>
              <w:tab w:val="right" w:leader="dot" w:pos="8778"/>
            </w:tabs>
            <w:rPr>
              <w:rFonts w:asciiTheme="minorHAnsi" w:eastAsiaTheme="minorEastAsia" w:hAnsiTheme="minorHAnsi" w:cstheme="minorBidi"/>
              <w:b w:val="0"/>
              <w:bCs w:val="0"/>
              <w:noProof/>
              <w:kern w:val="2"/>
              <w:sz w:val="22"/>
              <w:szCs w:val="22"/>
              <w:lang w:val="en-US"/>
              <w14:ligatures w14:val="standardContextual"/>
            </w:rPr>
          </w:pPr>
          <w:r w:rsidRPr="00280DE8">
            <w:rPr>
              <w:lang w:val="vi-VN"/>
            </w:rPr>
            <w:fldChar w:fldCharType="begin"/>
          </w:r>
          <w:r w:rsidRPr="00280DE8">
            <w:rPr>
              <w:lang w:val="vi-VN"/>
            </w:rPr>
            <w:instrText xml:space="preserve"> TOC \o "1-3" \h \z \u </w:instrText>
          </w:r>
          <w:r w:rsidRPr="00280DE8">
            <w:rPr>
              <w:lang w:val="vi-VN"/>
            </w:rPr>
            <w:fldChar w:fldCharType="separate"/>
          </w:r>
          <w:hyperlink w:anchor="_Toc169779880" w:history="1">
            <w:r w:rsidR="00E3708E" w:rsidRPr="00D94E4E">
              <w:rPr>
                <w:rStyle w:val="Hyperlink"/>
                <w:noProof/>
                <w:lang w:val="vi-VN"/>
              </w:rPr>
              <w:t>LỜI CẢM ƠN</w:t>
            </w:r>
            <w:r w:rsidR="00E3708E">
              <w:rPr>
                <w:noProof/>
                <w:webHidden/>
              </w:rPr>
              <w:tab/>
            </w:r>
            <w:r w:rsidR="00E3708E">
              <w:rPr>
                <w:noProof/>
                <w:webHidden/>
              </w:rPr>
              <w:fldChar w:fldCharType="begin"/>
            </w:r>
            <w:r w:rsidR="00E3708E">
              <w:rPr>
                <w:noProof/>
                <w:webHidden/>
              </w:rPr>
              <w:instrText xml:space="preserve"> PAGEREF _Toc169779880 \h </w:instrText>
            </w:r>
            <w:r w:rsidR="00E3708E">
              <w:rPr>
                <w:noProof/>
                <w:webHidden/>
              </w:rPr>
            </w:r>
            <w:r w:rsidR="00E3708E">
              <w:rPr>
                <w:noProof/>
                <w:webHidden/>
              </w:rPr>
              <w:fldChar w:fldCharType="separate"/>
            </w:r>
            <w:r w:rsidR="00E3708E">
              <w:rPr>
                <w:noProof/>
                <w:webHidden/>
              </w:rPr>
              <w:t>2</w:t>
            </w:r>
            <w:r w:rsidR="00E3708E">
              <w:rPr>
                <w:noProof/>
                <w:webHidden/>
              </w:rPr>
              <w:fldChar w:fldCharType="end"/>
            </w:r>
          </w:hyperlink>
        </w:p>
        <w:p w14:paraId="58137C01" w14:textId="031EBE7F" w:rsidR="00E3708E" w:rsidRDefault="001D3588">
          <w:pPr>
            <w:pStyle w:val="TOC1"/>
            <w:tabs>
              <w:tab w:val="right" w:leader="dot" w:pos="8778"/>
            </w:tabs>
            <w:rPr>
              <w:rFonts w:asciiTheme="minorHAnsi" w:eastAsiaTheme="minorEastAsia" w:hAnsiTheme="minorHAnsi" w:cstheme="minorBidi"/>
              <w:b w:val="0"/>
              <w:bCs w:val="0"/>
              <w:noProof/>
              <w:kern w:val="2"/>
              <w:sz w:val="22"/>
              <w:szCs w:val="22"/>
              <w:lang w:val="en-US"/>
              <w14:ligatures w14:val="standardContextual"/>
            </w:rPr>
          </w:pPr>
          <w:hyperlink w:anchor="_Toc169779881" w:history="1">
            <w:r w:rsidR="00E3708E" w:rsidRPr="00D94E4E">
              <w:rPr>
                <w:rStyle w:val="Hyperlink"/>
                <w:noProof/>
                <w:lang w:val="vi-VN"/>
              </w:rPr>
              <w:t>NHẬN XÉT CỦA GIẢNG VIÊN</w:t>
            </w:r>
            <w:r w:rsidR="00E3708E">
              <w:rPr>
                <w:noProof/>
                <w:webHidden/>
              </w:rPr>
              <w:tab/>
            </w:r>
            <w:r w:rsidR="00E3708E">
              <w:rPr>
                <w:noProof/>
                <w:webHidden/>
              </w:rPr>
              <w:fldChar w:fldCharType="begin"/>
            </w:r>
            <w:r w:rsidR="00E3708E">
              <w:rPr>
                <w:noProof/>
                <w:webHidden/>
              </w:rPr>
              <w:instrText xml:space="preserve"> PAGEREF _Toc169779881 \h </w:instrText>
            </w:r>
            <w:r w:rsidR="00E3708E">
              <w:rPr>
                <w:noProof/>
                <w:webHidden/>
              </w:rPr>
            </w:r>
            <w:r w:rsidR="00E3708E">
              <w:rPr>
                <w:noProof/>
                <w:webHidden/>
              </w:rPr>
              <w:fldChar w:fldCharType="separate"/>
            </w:r>
            <w:r w:rsidR="00E3708E">
              <w:rPr>
                <w:noProof/>
                <w:webHidden/>
              </w:rPr>
              <w:t>3</w:t>
            </w:r>
            <w:r w:rsidR="00E3708E">
              <w:rPr>
                <w:noProof/>
                <w:webHidden/>
              </w:rPr>
              <w:fldChar w:fldCharType="end"/>
            </w:r>
          </w:hyperlink>
        </w:p>
        <w:p w14:paraId="7E89260D" w14:textId="27208335" w:rsidR="00E3708E" w:rsidRDefault="001D3588">
          <w:pPr>
            <w:pStyle w:val="TOC1"/>
            <w:tabs>
              <w:tab w:val="right" w:leader="dot" w:pos="8778"/>
            </w:tabs>
            <w:rPr>
              <w:rFonts w:asciiTheme="minorHAnsi" w:eastAsiaTheme="minorEastAsia" w:hAnsiTheme="minorHAnsi" w:cstheme="minorBidi"/>
              <w:b w:val="0"/>
              <w:bCs w:val="0"/>
              <w:noProof/>
              <w:kern w:val="2"/>
              <w:sz w:val="22"/>
              <w:szCs w:val="22"/>
              <w:lang w:val="en-US"/>
              <w14:ligatures w14:val="standardContextual"/>
            </w:rPr>
          </w:pPr>
          <w:hyperlink w:anchor="_Toc169779882" w:history="1">
            <w:r w:rsidR="00E3708E" w:rsidRPr="00D94E4E">
              <w:rPr>
                <w:rStyle w:val="Hyperlink"/>
                <w:noProof/>
                <w:lang w:val="vi-VN"/>
              </w:rPr>
              <w:t>MỤC LỤC</w:t>
            </w:r>
            <w:r w:rsidR="00E3708E">
              <w:rPr>
                <w:noProof/>
                <w:webHidden/>
              </w:rPr>
              <w:tab/>
            </w:r>
            <w:r w:rsidR="00E3708E">
              <w:rPr>
                <w:noProof/>
                <w:webHidden/>
              </w:rPr>
              <w:fldChar w:fldCharType="begin"/>
            </w:r>
            <w:r w:rsidR="00E3708E">
              <w:rPr>
                <w:noProof/>
                <w:webHidden/>
              </w:rPr>
              <w:instrText xml:space="preserve"> PAGEREF _Toc169779882 \h </w:instrText>
            </w:r>
            <w:r w:rsidR="00E3708E">
              <w:rPr>
                <w:noProof/>
                <w:webHidden/>
              </w:rPr>
            </w:r>
            <w:r w:rsidR="00E3708E">
              <w:rPr>
                <w:noProof/>
                <w:webHidden/>
              </w:rPr>
              <w:fldChar w:fldCharType="separate"/>
            </w:r>
            <w:r w:rsidR="00E3708E">
              <w:rPr>
                <w:noProof/>
                <w:webHidden/>
              </w:rPr>
              <w:t>4</w:t>
            </w:r>
            <w:r w:rsidR="00E3708E">
              <w:rPr>
                <w:noProof/>
                <w:webHidden/>
              </w:rPr>
              <w:fldChar w:fldCharType="end"/>
            </w:r>
          </w:hyperlink>
        </w:p>
        <w:p w14:paraId="6E85ABF1" w14:textId="175EA236" w:rsidR="00E3708E" w:rsidRDefault="001D3588">
          <w:pPr>
            <w:pStyle w:val="TOC1"/>
            <w:tabs>
              <w:tab w:val="right" w:leader="dot" w:pos="8778"/>
            </w:tabs>
            <w:rPr>
              <w:rFonts w:asciiTheme="minorHAnsi" w:eastAsiaTheme="minorEastAsia" w:hAnsiTheme="minorHAnsi" w:cstheme="minorBidi"/>
              <w:b w:val="0"/>
              <w:bCs w:val="0"/>
              <w:noProof/>
              <w:kern w:val="2"/>
              <w:sz w:val="22"/>
              <w:szCs w:val="22"/>
              <w:lang w:val="en-US"/>
              <w14:ligatures w14:val="standardContextual"/>
            </w:rPr>
          </w:pPr>
          <w:hyperlink w:anchor="_Toc169779883" w:history="1">
            <w:r w:rsidR="00E3708E" w:rsidRPr="00D94E4E">
              <w:rPr>
                <w:rStyle w:val="Hyperlink"/>
                <w:noProof/>
                <w:lang w:val="vi-VN"/>
              </w:rPr>
              <w:t>DANH MỤC HÌNH ẢNH</w:t>
            </w:r>
            <w:r w:rsidR="00E3708E">
              <w:rPr>
                <w:noProof/>
                <w:webHidden/>
              </w:rPr>
              <w:tab/>
            </w:r>
            <w:r w:rsidR="00E3708E">
              <w:rPr>
                <w:noProof/>
                <w:webHidden/>
              </w:rPr>
              <w:fldChar w:fldCharType="begin"/>
            </w:r>
            <w:r w:rsidR="00E3708E">
              <w:rPr>
                <w:noProof/>
                <w:webHidden/>
              </w:rPr>
              <w:instrText xml:space="preserve"> PAGEREF _Toc169779883 \h </w:instrText>
            </w:r>
            <w:r w:rsidR="00E3708E">
              <w:rPr>
                <w:noProof/>
                <w:webHidden/>
              </w:rPr>
            </w:r>
            <w:r w:rsidR="00E3708E">
              <w:rPr>
                <w:noProof/>
                <w:webHidden/>
              </w:rPr>
              <w:fldChar w:fldCharType="separate"/>
            </w:r>
            <w:r w:rsidR="00E3708E">
              <w:rPr>
                <w:noProof/>
                <w:webHidden/>
              </w:rPr>
              <w:t>6</w:t>
            </w:r>
            <w:r w:rsidR="00E3708E">
              <w:rPr>
                <w:noProof/>
                <w:webHidden/>
              </w:rPr>
              <w:fldChar w:fldCharType="end"/>
            </w:r>
          </w:hyperlink>
        </w:p>
        <w:p w14:paraId="19223A0F" w14:textId="377A4412" w:rsidR="00E3708E" w:rsidRDefault="001D3588">
          <w:pPr>
            <w:pStyle w:val="TOC1"/>
            <w:tabs>
              <w:tab w:val="right" w:leader="dot" w:pos="8778"/>
            </w:tabs>
            <w:rPr>
              <w:rFonts w:asciiTheme="minorHAnsi" w:eastAsiaTheme="minorEastAsia" w:hAnsiTheme="minorHAnsi" w:cstheme="minorBidi"/>
              <w:b w:val="0"/>
              <w:bCs w:val="0"/>
              <w:noProof/>
              <w:kern w:val="2"/>
              <w:sz w:val="22"/>
              <w:szCs w:val="22"/>
              <w:lang w:val="en-US"/>
              <w14:ligatures w14:val="standardContextual"/>
            </w:rPr>
          </w:pPr>
          <w:hyperlink w:anchor="_Toc169779884" w:history="1">
            <w:r w:rsidR="00E3708E" w:rsidRPr="00D94E4E">
              <w:rPr>
                <w:rStyle w:val="Hyperlink"/>
                <w:noProof/>
                <w:lang w:val="vi-VN"/>
              </w:rPr>
              <w:t>CHƯƠNG 1: GIỚI THIỆU BÀI BÁO</w:t>
            </w:r>
            <w:r w:rsidR="00E3708E">
              <w:rPr>
                <w:noProof/>
                <w:webHidden/>
              </w:rPr>
              <w:tab/>
            </w:r>
            <w:r w:rsidR="00E3708E">
              <w:rPr>
                <w:noProof/>
                <w:webHidden/>
              </w:rPr>
              <w:fldChar w:fldCharType="begin"/>
            </w:r>
            <w:r w:rsidR="00E3708E">
              <w:rPr>
                <w:noProof/>
                <w:webHidden/>
              </w:rPr>
              <w:instrText xml:space="preserve"> PAGEREF _Toc169779884 \h </w:instrText>
            </w:r>
            <w:r w:rsidR="00E3708E">
              <w:rPr>
                <w:noProof/>
                <w:webHidden/>
              </w:rPr>
            </w:r>
            <w:r w:rsidR="00E3708E">
              <w:rPr>
                <w:noProof/>
                <w:webHidden/>
              </w:rPr>
              <w:fldChar w:fldCharType="separate"/>
            </w:r>
            <w:r w:rsidR="00E3708E">
              <w:rPr>
                <w:noProof/>
                <w:webHidden/>
              </w:rPr>
              <w:t>7</w:t>
            </w:r>
            <w:r w:rsidR="00E3708E">
              <w:rPr>
                <w:noProof/>
                <w:webHidden/>
              </w:rPr>
              <w:fldChar w:fldCharType="end"/>
            </w:r>
          </w:hyperlink>
        </w:p>
        <w:p w14:paraId="511A0E84" w14:textId="4597E5B6" w:rsidR="00E3708E" w:rsidRDefault="001D3588">
          <w:pPr>
            <w:pStyle w:val="TOC2"/>
            <w:tabs>
              <w:tab w:val="left" w:pos="1741"/>
              <w:tab w:val="right" w:leader="dot" w:pos="8778"/>
            </w:tabs>
            <w:rPr>
              <w:rFonts w:asciiTheme="minorHAnsi" w:eastAsiaTheme="minorEastAsia" w:hAnsiTheme="minorHAnsi" w:cstheme="minorBidi"/>
              <w:b w:val="0"/>
              <w:bCs w:val="0"/>
              <w:noProof/>
              <w:kern w:val="2"/>
              <w:sz w:val="22"/>
              <w:lang w:val="en-US"/>
              <w14:ligatures w14:val="standardContextual"/>
            </w:rPr>
          </w:pPr>
          <w:hyperlink w:anchor="_Toc169779885" w:history="1">
            <w:r w:rsidR="00E3708E" w:rsidRPr="00D94E4E">
              <w:rPr>
                <w:rStyle w:val="Hyperlink"/>
                <w:noProof/>
                <w:lang w:val="en-US"/>
              </w:rPr>
              <w:t>1.1.</w:t>
            </w:r>
            <w:r w:rsidR="00E3708E">
              <w:rPr>
                <w:rFonts w:asciiTheme="minorHAnsi" w:eastAsiaTheme="minorEastAsia" w:hAnsiTheme="minorHAnsi" w:cstheme="minorBidi"/>
                <w:b w:val="0"/>
                <w:bCs w:val="0"/>
                <w:noProof/>
                <w:kern w:val="2"/>
                <w:sz w:val="22"/>
                <w:lang w:val="en-US"/>
                <w14:ligatures w14:val="standardContextual"/>
              </w:rPr>
              <w:tab/>
            </w:r>
            <w:r w:rsidR="00E3708E" w:rsidRPr="00D94E4E">
              <w:rPr>
                <w:rStyle w:val="Hyperlink"/>
                <w:noProof/>
                <w:lang w:val="vi-VN"/>
              </w:rPr>
              <w:t>Giới thiệu chung về bài báo</w:t>
            </w:r>
            <w:r w:rsidR="00E3708E">
              <w:rPr>
                <w:noProof/>
                <w:webHidden/>
              </w:rPr>
              <w:tab/>
            </w:r>
            <w:r w:rsidR="00E3708E">
              <w:rPr>
                <w:noProof/>
                <w:webHidden/>
              </w:rPr>
              <w:fldChar w:fldCharType="begin"/>
            </w:r>
            <w:r w:rsidR="00E3708E">
              <w:rPr>
                <w:noProof/>
                <w:webHidden/>
              </w:rPr>
              <w:instrText xml:space="preserve"> PAGEREF _Toc169779885 \h </w:instrText>
            </w:r>
            <w:r w:rsidR="00E3708E">
              <w:rPr>
                <w:noProof/>
                <w:webHidden/>
              </w:rPr>
            </w:r>
            <w:r w:rsidR="00E3708E">
              <w:rPr>
                <w:noProof/>
                <w:webHidden/>
              </w:rPr>
              <w:fldChar w:fldCharType="separate"/>
            </w:r>
            <w:r w:rsidR="00E3708E">
              <w:rPr>
                <w:noProof/>
                <w:webHidden/>
              </w:rPr>
              <w:t>7</w:t>
            </w:r>
            <w:r w:rsidR="00E3708E">
              <w:rPr>
                <w:noProof/>
                <w:webHidden/>
              </w:rPr>
              <w:fldChar w:fldCharType="end"/>
            </w:r>
          </w:hyperlink>
        </w:p>
        <w:p w14:paraId="6FABB937" w14:textId="034B07B4" w:rsidR="00E3708E" w:rsidRDefault="001D3588">
          <w:pPr>
            <w:pStyle w:val="TOC2"/>
            <w:tabs>
              <w:tab w:val="left" w:pos="1741"/>
              <w:tab w:val="right" w:leader="dot" w:pos="8778"/>
            </w:tabs>
            <w:rPr>
              <w:rFonts w:asciiTheme="minorHAnsi" w:eastAsiaTheme="minorEastAsia" w:hAnsiTheme="minorHAnsi" w:cstheme="minorBidi"/>
              <w:b w:val="0"/>
              <w:bCs w:val="0"/>
              <w:noProof/>
              <w:kern w:val="2"/>
              <w:sz w:val="22"/>
              <w:lang w:val="en-US"/>
              <w14:ligatures w14:val="standardContextual"/>
            </w:rPr>
          </w:pPr>
          <w:hyperlink w:anchor="_Toc169779886" w:history="1">
            <w:r w:rsidR="00E3708E" w:rsidRPr="00D94E4E">
              <w:rPr>
                <w:rStyle w:val="Hyperlink"/>
                <w:noProof/>
                <w:lang w:val="en-US"/>
              </w:rPr>
              <w:t>1.2.</w:t>
            </w:r>
            <w:r w:rsidR="00E3708E">
              <w:rPr>
                <w:rFonts w:asciiTheme="minorHAnsi" w:eastAsiaTheme="minorEastAsia" w:hAnsiTheme="minorHAnsi" w:cstheme="minorBidi"/>
                <w:b w:val="0"/>
                <w:bCs w:val="0"/>
                <w:noProof/>
                <w:kern w:val="2"/>
                <w:sz w:val="22"/>
                <w:lang w:val="en-US"/>
                <w14:ligatures w14:val="standardContextual"/>
              </w:rPr>
              <w:tab/>
            </w:r>
            <w:r w:rsidR="00E3708E" w:rsidRPr="00D94E4E">
              <w:rPr>
                <w:rStyle w:val="Hyperlink"/>
                <w:noProof/>
                <w:lang w:val="vi-VN"/>
              </w:rPr>
              <w:t>Tổng quan đề tài</w:t>
            </w:r>
            <w:r w:rsidR="00E3708E">
              <w:rPr>
                <w:noProof/>
                <w:webHidden/>
              </w:rPr>
              <w:tab/>
            </w:r>
            <w:r w:rsidR="00E3708E">
              <w:rPr>
                <w:noProof/>
                <w:webHidden/>
              </w:rPr>
              <w:fldChar w:fldCharType="begin"/>
            </w:r>
            <w:r w:rsidR="00E3708E">
              <w:rPr>
                <w:noProof/>
                <w:webHidden/>
              </w:rPr>
              <w:instrText xml:space="preserve"> PAGEREF _Toc169779886 \h </w:instrText>
            </w:r>
            <w:r w:rsidR="00E3708E">
              <w:rPr>
                <w:noProof/>
                <w:webHidden/>
              </w:rPr>
            </w:r>
            <w:r w:rsidR="00E3708E">
              <w:rPr>
                <w:noProof/>
                <w:webHidden/>
              </w:rPr>
              <w:fldChar w:fldCharType="separate"/>
            </w:r>
            <w:r w:rsidR="00E3708E">
              <w:rPr>
                <w:noProof/>
                <w:webHidden/>
              </w:rPr>
              <w:t>8</w:t>
            </w:r>
            <w:r w:rsidR="00E3708E">
              <w:rPr>
                <w:noProof/>
                <w:webHidden/>
              </w:rPr>
              <w:fldChar w:fldCharType="end"/>
            </w:r>
          </w:hyperlink>
        </w:p>
        <w:p w14:paraId="29ED55F6" w14:textId="3732685A" w:rsidR="00E3708E" w:rsidRDefault="001D3588">
          <w:pPr>
            <w:pStyle w:val="TOC2"/>
            <w:tabs>
              <w:tab w:val="left" w:pos="1741"/>
              <w:tab w:val="right" w:leader="dot" w:pos="8778"/>
            </w:tabs>
            <w:rPr>
              <w:rFonts w:asciiTheme="minorHAnsi" w:eastAsiaTheme="minorEastAsia" w:hAnsiTheme="minorHAnsi" w:cstheme="minorBidi"/>
              <w:b w:val="0"/>
              <w:bCs w:val="0"/>
              <w:noProof/>
              <w:kern w:val="2"/>
              <w:sz w:val="22"/>
              <w:lang w:val="en-US"/>
              <w14:ligatures w14:val="standardContextual"/>
            </w:rPr>
          </w:pPr>
          <w:hyperlink w:anchor="_Toc169779887" w:history="1">
            <w:r w:rsidR="00E3708E" w:rsidRPr="00D94E4E">
              <w:rPr>
                <w:rStyle w:val="Hyperlink"/>
                <w:noProof/>
                <w:lang w:val="vi-VN"/>
              </w:rPr>
              <w:t>1.3.</w:t>
            </w:r>
            <w:r w:rsidR="00E3708E">
              <w:rPr>
                <w:rFonts w:asciiTheme="minorHAnsi" w:eastAsiaTheme="minorEastAsia" w:hAnsiTheme="minorHAnsi" w:cstheme="minorBidi"/>
                <w:b w:val="0"/>
                <w:bCs w:val="0"/>
                <w:noProof/>
                <w:kern w:val="2"/>
                <w:sz w:val="22"/>
                <w:lang w:val="en-US"/>
                <w14:ligatures w14:val="standardContextual"/>
              </w:rPr>
              <w:tab/>
            </w:r>
            <w:r w:rsidR="00E3708E" w:rsidRPr="00D94E4E">
              <w:rPr>
                <w:rStyle w:val="Hyperlink"/>
                <w:noProof/>
                <w:lang w:val="vi-VN"/>
              </w:rPr>
              <w:t>Mục đích</w:t>
            </w:r>
            <w:r w:rsidR="00E3708E">
              <w:rPr>
                <w:noProof/>
                <w:webHidden/>
              </w:rPr>
              <w:tab/>
            </w:r>
            <w:r w:rsidR="00E3708E">
              <w:rPr>
                <w:noProof/>
                <w:webHidden/>
              </w:rPr>
              <w:fldChar w:fldCharType="begin"/>
            </w:r>
            <w:r w:rsidR="00E3708E">
              <w:rPr>
                <w:noProof/>
                <w:webHidden/>
              </w:rPr>
              <w:instrText xml:space="preserve"> PAGEREF _Toc169779887 \h </w:instrText>
            </w:r>
            <w:r w:rsidR="00E3708E">
              <w:rPr>
                <w:noProof/>
                <w:webHidden/>
              </w:rPr>
            </w:r>
            <w:r w:rsidR="00E3708E">
              <w:rPr>
                <w:noProof/>
                <w:webHidden/>
              </w:rPr>
              <w:fldChar w:fldCharType="separate"/>
            </w:r>
            <w:r w:rsidR="00E3708E">
              <w:rPr>
                <w:noProof/>
                <w:webHidden/>
              </w:rPr>
              <w:t>9</w:t>
            </w:r>
            <w:r w:rsidR="00E3708E">
              <w:rPr>
                <w:noProof/>
                <w:webHidden/>
              </w:rPr>
              <w:fldChar w:fldCharType="end"/>
            </w:r>
          </w:hyperlink>
        </w:p>
        <w:p w14:paraId="11079643" w14:textId="2CE04F7E" w:rsidR="00E3708E" w:rsidRDefault="001D3588">
          <w:pPr>
            <w:pStyle w:val="TOC1"/>
            <w:tabs>
              <w:tab w:val="right" w:leader="dot" w:pos="8778"/>
            </w:tabs>
            <w:rPr>
              <w:rFonts w:asciiTheme="minorHAnsi" w:eastAsiaTheme="minorEastAsia" w:hAnsiTheme="minorHAnsi" w:cstheme="minorBidi"/>
              <w:b w:val="0"/>
              <w:bCs w:val="0"/>
              <w:noProof/>
              <w:kern w:val="2"/>
              <w:sz w:val="22"/>
              <w:szCs w:val="22"/>
              <w:lang w:val="en-US"/>
              <w14:ligatures w14:val="standardContextual"/>
            </w:rPr>
          </w:pPr>
          <w:hyperlink w:anchor="_Toc169779888" w:history="1">
            <w:r w:rsidR="00E3708E" w:rsidRPr="00D94E4E">
              <w:rPr>
                <w:rStyle w:val="Hyperlink"/>
                <w:noProof/>
                <w:lang w:val="vi-VN"/>
              </w:rPr>
              <w:t>CHƯƠNG 2: GIỚI THIỆU CHUNG VỀ BÀI TOÁN, CÁC HƯỚNG TIẾP CẬN</w:t>
            </w:r>
            <w:r w:rsidR="00E3708E">
              <w:rPr>
                <w:noProof/>
                <w:webHidden/>
              </w:rPr>
              <w:tab/>
            </w:r>
            <w:r w:rsidR="00E3708E">
              <w:rPr>
                <w:noProof/>
                <w:webHidden/>
              </w:rPr>
              <w:fldChar w:fldCharType="begin"/>
            </w:r>
            <w:r w:rsidR="00E3708E">
              <w:rPr>
                <w:noProof/>
                <w:webHidden/>
              </w:rPr>
              <w:instrText xml:space="preserve"> PAGEREF _Toc169779888 \h </w:instrText>
            </w:r>
            <w:r w:rsidR="00E3708E">
              <w:rPr>
                <w:noProof/>
                <w:webHidden/>
              </w:rPr>
            </w:r>
            <w:r w:rsidR="00E3708E">
              <w:rPr>
                <w:noProof/>
                <w:webHidden/>
              </w:rPr>
              <w:fldChar w:fldCharType="separate"/>
            </w:r>
            <w:r w:rsidR="00E3708E">
              <w:rPr>
                <w:noProof/>
                <w:webHidden/>
              </w:rPr>
              <w:t>10</w:t>
            </w:r>
            <w:r w:rsidR="00E3708E">
              <w:rPr>
                <w:noProof/>
                <w:webHidden/>
              </w:rPr>
              <w:fldChar w:fldCharType="end"/>
            </w:r>
          </w:hyperlink>
        </w:p>
        <w:p w14:paraId="6B1C3E49" w14:textId="06A116A0" w:rsidR="00E3708E" w:rsidRDefault="001D3588">
          <w:pPr>
            <w:pStyle w:val="TOC2"/>
            <w:tabs>
              <w:tab w:val="left" w:pos="1741"/>
              <w:tab w:val="right" w:leader="dot" w:pos="8778"/>
            </w:tabs>
            <w:rPr>
              <w:rFonts w:asciiTheme="minorHAnsi" w:eastAsiaTheme="minorEastAsia" w:hAnsiTheme="minorHAnsi" w:cstheme="minorBidi"/>
              <w:b w:val="0"/>
              <w:bCs w:val="0"/>
              <w:noProof/>
              <w:kern w:val="2"/>
              <w:sz w:val="22"/>
              <w:lang w:val="en-US"/>
              <w14:ligatures w14:val="standardContextual"/>
            </w:rPr>
          </w:pPr>
          <w:hyperlink w:anchor="_Toc169779889" w:history="1">
            <w:r w:rsidR="00E3708E" w:rsidRPr="00D94E4E">
              <w:rPr>
                <w:rStyle w:val="Hyperlink"/>
                <w:noProof/>
                <w:lang w:val="en-US"/>
              </w:rPr>
              <w:t>2.1.</w:t>
            </w:r>
            <w:r w:rsidR="00E3708E">
              <w:rPr>
                <w:rFonts w:asciiTheme="minorHAnsi" w:eastAsiaTheme="minorEastAsia" w:hAnsiTheme="minorHAnsi" w:cstheme="minorBidi"/>
                <w:b w:val="0"/>
                <w:bCs w:val="0"/>
                <w:noProof/>
                <w:kern w:val="2"/>
                <w:sz w:val="22"/>
                <w:lang w:val="en-US"/>
                <w14:ligatures w14:val="standardContextual"/>
              </w:rPr>
              <w:tab/>
            </w:r>
            <w:r w:rsidR="00E3708E" w:rsidRPr="00D94E4E">
              <w:rPr>
                <w:rStyle w:val="Hyperlink"/>
                <w:noProof/>
                <w:lang w:val="vi-VN"/>
              </w:rPr>
              <w:t>Tổng quan vấn đề</w:t>
            </w:r>
            <w:r w:rsidR="00E3708E">
              <w:rPr>
                <w:noProof/>
                <w:webHidden/>
              </w:rPr>
              <w:tab/>
            </w:r>
            <w:r w:rsidR="00E3708E">
              <w:rPr>
                <w:noProof/>
                <w:webHidden/>
              </w:rPr>
              <w:fldChar w:fldCharType="begin"/>
            </w:r>
            <w:r w:rsidR="00E3708E">
              <w:rPr>
                <w:noProof/>
                <w:webHidden/>
              </w:rPr>
              <w:instrText xml:space="preserve"> PAGEREF _Toc169779889 \h </w:instrText>
            </w:r>
            <w:r w:rsidR="00E3708E">
              <w:rPr>
                <w:noProof/>
                <w:webHidden/>
              </w:rPr>
            </w:r>
            <w:r w:rsidR="00E3708E">
              <w:rPr>
                <w:noProof/>
                <w:webHidden/>
              </w:rPr>
              <w:fldChar w:fldCharType="separate"/>
            </w:r>
            <w:r w:rsidR="00E3708E">
              <w:rPr>
                <w:noProof/>
                <w:webHidden/>
              </w:rPr>
              <w:t>10</w:t>
            </w:r>
            <w:r w:rsidR="00E3708E">
              <w:rPr>
                <w:noProof/>
                <w:webHidden/>
              </w:rPr>
              <w:fldChar w:fldCharType="end"/>
            </w:r>
          </w:hyperlink>
        </w:p>
        <w:p w14:paraId="358E6E55" w14:textId="5484869E" w:rsidR="00E3708E" w:rsidRDefault="001D3588">
          <w:pPr>
            <w:pStyle w:val="TOC2"/>
            <w:tabs>
              <w:tab w:val="left" w:pos="1741"/>
              <w:tab w:val="right" w:leader="dot" w:pos="8778"/>
            </w:tabs>
            <w:rPr>
              <w:rFonts w:asciiTheme="minorHAnsi" w:eastAsiaTheme="minorEastAsia" w:hAnsiTheme="minorHAnsi" w:cstheme="minorBidi"/>
              <w:b w:val="0"/>
              <w:bCs w:val="0"/>
              <w:noProof/>
              <w:kern w:val="2"/>
              <w:sz w:val="22"/>
              <w:lang w:val="en-US"/>
              <w14:ligatures w14:val="standardContextual"/>
            </w:rPr>
          </w:pPr>
          <w:hyperlink w:anchor="_Toc169779890" w:history="1">
            <w:r w:rsidR="00E3708E" w:rsidRPr="00D94E4E">
              <w:rPr>
                <w:rStyle w:val="Hyperlink"/>
                <w:noProof/>
                <w:lang w:val="vi-VN"/>
              </w:rPr>
              <w:t>2.2.</w:t>
            </w:r>
            <w:r w:rsidR="00E3708E">
              <w:rPr>
                <w:rFonts w:asciiTheme="minorHAnsi" w:eastAsiaTheme="minorEastAsia" w:hAnsiTheme="minorHAnsi" w:cstheme="minorBidi"/>
                <w:b w:val="0"/>
                <w:bCs w:val="0"/>
                <w:noProof/>
                <w:kern w:val="2"/>
                <w:sz w:val="22"/>
                <w:lang w:val="en-US"/>
                <w14:ligatures w14:val="standardContextual"/>
              </w:rPr>
              <w:tab/>
            </w:r>
            <w:r w:rsidR="00E3708E" w:rsidRPr="00D94E4E">
              <w:rPr>
                <w:rStyle w:val="Hyperlink"/>
                <w:noProof/>
                <w:lang w:val="vi-VN"/>
              </w:rPr>
              <w:t>Các hướng tiếp cận</w:t>
            </w:r>
            <w:r w:rsidR="00E3708E">
              <w:rPr>
                <w:noProof/>
                <w:webHidden/>
              </w:rPr>
              <w:tab/>
            </w:r>
            <w:r w:rsidR="00E3708E">
              <w:rPr>
                <w:noProof/>
                <w:webHidden/>
              </w:rPr>
              <w:fldChar w:fldCharType="begin"/>
            </w:r>
            <w:r w:rsidR="00E3708E">
              <w:rPr>
                <w:noProof/>
                <w:webHidden/>
              </w:rPr>
              <w:instrText xml:space="preserve"> PAGEREF _Toc169779890 \h </w:instrText>
            </w:r>
            <w:r w:rsidR="00E3708E">
              <w:rPr>
                <w:noProof/>
                <w:webHidden/>
              </w:rPr>
            </w:r>
            <w:r w:rsidR="00E3708E">
              <w:rPr>
                <w:noProof/>
                <w:webHidden/>
              </w:rPr>
              <w:fldChar w:fldCharType="separate"/>
            </w:r>
            <w:r w:rsidR="00E3708E">
              <w:rPr>
                <w:noProof/>
                <w:webHidden/>
              </w:rPr>
              <w:t>11</w:t>
            </w:r>
            <w:r w:rsidR="00E3708E">
              <w:rPr>
                <w:noProof/>
                <w:webHidden/>
              </w:rPr>
              <w:fldChar w:fldCharType="end"/>
            </w:r>
          </w:hyperlink>
        </w:p>
        <w:p w14:paraId="342B7770" w14:textId="090CE9DE" w:rsidR="00E3708E" w:rsidRDefault="001D3588">
          <w:pPr>
            <w:pStyle w:val="TOC1"/>
            <w:tabs>
              <w:tab w:val="right" w:leader="dot" w:pos="8778"/>
            </w:tabs>
            <w:rPr>
              <w:rFonts w:asciiTheme="minorHAnsi" w:eastAsiaTheme="minorEastAsia" w:hAnsiTheme="minorHAnsi" w:cstheme="minorBidi"/>
              <w:b w:val="0"/>
              <w:bCs w:val="0"/>
              <w:noProof/>
              <w:kern w:val="2"/>
              <w:sz w:val="22"/>
              <w:szCs w:val="22"/>
              <w:lang w:val="en-US"/>
              <w14:ligatures w14:val="standardContextual"/>
            </w:rPr>
          </w:pPr>
          <w:hyperlink w:anchor="_Toc169779891" w:history="1">
            <w:r w:rsidR="00E3708E" w:rsidRPr="00D94E4E">
              <w:rPr>
                <w:rStyle w:val="Hyperlink"/>
                <w:noProof/>
                <w:lang w:val="vi-VN"/>
              </w:rPr>
              <w:t>CHƯƠNG 3: GIỚI THIỆU VỀ BỘ DỮ LIỆU</w:t>
            </w:r>
            <w:r w:rsidR="00E3708E">
              <w:rPr>
                <w:noProof/>
                <w:webHidden/>
              </w:rPr>
              <w:tab/>
            </w:r>
            <w:r w:rsidR="00E3708E">
              <w:rPr>
                <w:noProof/>
                <w:webHidden/>
              </w:rPr>
              <w:fldChar w:fldCharType="begin"/>
            </w:r>
            <w:r w:rsidR="00E3708E">
              <w:rPr>
                <w:noProof/>
                <w:webHidden/>
              </w:rPr>
              <w:instrText xml:space="preserve"> PAGEREF _Toc169779891 \h </w:instrText>
            </w:r>
            <w:r w:rsidR="00E3708E">
              <w:rPr>
                <w:noProof/>
                <w:webHidden/>
              </w:rPr>
            </w:r>
            <w:r w:rsidR="00E3708E">
              <w:rPr>
                <w:noProof/>
                <w:webHidden/>
              </w:rPr>
              <w:fldChar w:fldCharType="separate"/>
            </w:r>
            <w:r w:rsidR="00E3708E">
              <w:rPr>
                <w:noProof/>
                <w:webHidden/>
              </w:rPr>
              <w:t>13</w:t>
            </w:r>
            <w:r w:rsidR="00E3708E">
              <w:rPr>
                <w:noProof/>
                <w:webHidden/>
              </w:rPr>
              <w:fldChar w:fldCharType="end"/>
            </w:r>
          </w:hyperlink>
        </w:p>
        <w:p w14:paraId="0291E540" w14:textId="6AAE7049" w:rsidR="00E3708E" w:rsidRDefault="001D3588">
          <w:pPr>
            <w:pStyle w:val="TOC2"/>
            <w:tabs>
              <w:tab w:val="left" w:pos="1741"/>
              <w:tab w:val="right" w:leader="dot" w:pos="8778"/>
            </w:tabs>
            <w:rPr>
              <w:rFonts w:asciiTheme="minorHAnsi" w:eastAsiaTheme="minorEastAsia" w:hAnsiTheme="minorHAnsi" w:cstheme="minorBidi"/>
              <w:b w:val="0"/>
              <w:bCs w:val="0"/>
              <w:noProof/>
              <w:kern w:val="2"/>
              <w:sz w:val="22"/>
              <w:lang w:val="en-US"/>
              <w14:ligatures w14:val="standardContextual"/>
            </w:rPr>
          </w:pPr>
          <w:hyperlink w:anchor="_Toc169779892" w:history="1">
            <w:r w:rsidR="00E3708E" w:rsidRPr="00D94E4E">
              <w:rPr>
                <w:rStyle w:val="Hyperlink"/>
                <w:noProof/>
                <w:lang w:val="vi-VN"/>
              </w:rPr>
              <w:t>3.1.</w:t>
            </w:r>
            <w:r w:rsidR="00E3708E">
              <w:rPr>
                <w:rFonts w:asciiTheme="minorHAnsi" w:eastAsiaTheme="minorEastAsia" w:hAnsiTheme="minorHAnsi" w:cstheme="minorBidi"/>
                <w:b w:val="0"/>
                <w:bCs w:val="0"/>
                <w:noProof/>
                <w:kern w:val="2"/>
                <w:sz w:val="22"/>
                <w:lang w:val="en-US"/>
                <w14:ligatures w14:val="standardContextual"/>
              </w:rPr>
              <w:tab/>
            </w:r>
            <w:r w:rsidR="00E3708E" w:rsidRPr="00D94E4E">
              <w:rPr>
                <w:rStyle w:val="Hyperlink"/>
                <w:noProof/>
                <w:lang w:val="vi-VN"/>
              </w:rPr>
              <w:t>Giới thiệu chung về bộ dữ liệu</w:t>
            </w:r>
            <w:r w:rsidR="00E3708E">
              <w:rPr>
                <w:noProof/>
                <w:webHidden/>
              </w:rPr>
              <w:tab/>
            </w:r>
            <w:r w:rsidR="00E3708E">
              <w:rPr>
                <w:noProof/>
                <w:webHidden/>
              </w:rPr>
              <w:fldChar w:fldCharType="begin"/>
            </w:r>
            <w:r w:rsidR="00E3708E">
              <w:rPr>
                <w:noProof/>
                <w:webHidden/>
              </w:rPr>
              <w:instrText xml:space="preserve"> PAGEREF _Toc169779892 \h </w:instrText>
            </w:r>
            <w:r w:rsidR="00E3708E">
              <w:rPr>
                <w:noProof/>
                <w:webHidden/>
              </w:rPr>
            </w:r>
            <w:r w:rsidR="00E3708E">
              <w:rPr>
                <w:noProof/>
                <w:webHidden/>
              </w:rPr>
              <w:fldChar w:fldCharType="separate"/>
            </w:r>
            <w:r w:rsidR="00E3708E">
              <w:rPr>
                <w:noProof/>
                <w:webHidden/>
              </w:rPr>
              <w:t>13</w:t>
            </w:r>
            <w:r w:rsidR="00E3708E">
              <w:rPr>
                <w:noProof/>
                <w:webHidden/>
              </w:rPr>
              <w:fldChar w:fldCharType="end"/>
            </w:r>
          </w:hyperlink>
        </w:p>
        <w:p w14:paraId="32146865" w14:textId="3E5F408F" w:rsidR="00E3708E" w:rsidRDefault="001D3588">
          <w:pPr>
            <w:pStyle w:val="TOC2"/>
            <w:tabs>
              <w:tab w:val="left" w:pos="1741"/>
              <w:tab w:val="right" w:leader="dot" w:pos="8778"/>
            </w:tabs>
            <w:rPr>
              <w:rFonts w:asciiTheme="minorHAnsi" w:eastAsiaTheme="minorEastAsia" w:hAnsiTheme="minorHAnsi" w:cstheme="minorBidi"/>
              <w:b w:val="0"/>
              <w:bCs w:val="0"/>
              <w:noProof/>
              <w:kern w:val="2"/>
              <w:sz w:val="22"/>
              <w:lang w:val="en-US"/>
              <w14:ligatures w14:val="standardContextual"/>
            </w:rPr>
          </w:pPr>
          <w:hyperlink w:anchor="_Toc169779893" w:history="1">
            <w:r w:rsidR="00E3708E" w:rsidRPr="00D94E4E">
              <w:rPr>
                <w:rStyle w:val="Hyperlink"/>
                <w:noProof/>
                <w:lang w:val="vi-VN"/>
              </w:rPr>
              <w:t>3.2.</w:t>
            </w:r>
            <w:r w:rsidR="00E3708E">
              <w:rPr>
                <w:rFonts w:asciiTheme="minorHAnsi" w:eastAsiaTheme="minorEastAsia" w:hAnsiTheme="minorHAnsi" w:cstheme="minorBidi"/>
                <w:b w:val="0"/>
                <w:bCs w:val="0"/>
                <w:noProof/>
                <w:kern w:val="2"/>
                <w:sz w:val="22"/>
                <w:lang w:val="en-US"/>
                <w14:ligatures w14:val="standardContextual"/>
              </w:rPr>
              <w:tab/>
            </w:r>
            <w:r w:rsidR="00E3708E" w:rsidRPr="00D94E4E">
              <w:rPr>
                <w:rStyle w:val="Hyperlink"/>
                <w:noProof/>
                <w:lang w:val="vi-VN"/>
              </w:rPr>
              <w:t>Chi tiết bộ dữ liệu:</w:t>
            </w:r>
            <w:r w:rsidR="00E3708E">
              <w:rPr>
                <w:noProof/>
                <w:webHidden/>
              </w:rPr>
              <w:tab/>
            </w:r>
            <w:r w:rsidR="00E3708E">
              <w:rPr>
                <w:noProof/>
                <w:webHidden/>
              </w:rPr>
              <w:fldChar w:fldCharType="begin"/>
            </w:r>
            <w:r w:rsidR="00E3708E">
              <w:rPr>
                <w:noProof/>
                <w:webHidden/>
              </w:rPr>
              <w:instrText xml:space="preserve"> PAGEREF _Toc169779893 \h </w:instrText>
            </w:r>
            <w:r w:rsidR="00E3708E">
              <w:rPr>
                <w:noProof/>
                <w:webHidden/>
              </w:rPr>
            </w:r>
            <w:r w:rsidR="00E3708E">
              <w:rPr>
                <w:noProof/>
                <w:webHidden/>
              </w:rPr>
              <w:fldChar w:fldCharType="separate"/>
            </w:r>
            <w:r w:rsidR="00E3708E">
              <w:rPr>
                <w:noProof/>
                <w:webHidden/>
              </w:rPr>
              <w:t>13</w:t>
            </w:r>
            <w:r w:rsidR="00E3708E">
              <w:rPr>
                <w:noProof/>
                <w:webHidden/>
              </w:rPr>
              <w:fldChar w:fldCharType="end"/>
            </w:r>
          </w:hyperlink>
        </w:p>
        <w:p w14:paraId="53F5C19C" w14:textId="05C9629E" w:rsidR="00E3708E" w:rsidRDefault="001D3588">
          <w:pPr>
            <w:pStyle w:val="TOC2"/>
            <w:tabs>
              <w:tab w:val="left" w:pos="1741"/>
              <w:tab w:val="right" w:leader="dot" w:pos="8778"/>
            </w:tabs>
            <w:rPr>
              <w:rFonts w:asciiTheme="minorHAnsi" w:eastAsiaTheme="minorEastAsia" w:hAnsiTheme="minorHAnsi" w:cstheme="minorBidi"/>
              <w:b w:val="0"/>
              <w:bCs w:val="0"/>
              <w:noProof/>
              <w:kern w:val="2"/>
              <w:sz w:val="22"/>
              <w:lang w:val="en-US"/>
              <w14:ligatures w14:val="standardContextual"/>
            </w:rPr>
          </w:pPr>
          <w:hyperlink w:anchor="_Toc169779894" w:history="1">
            <w:r w:rsidR="00E3708E" w:rsidRPr="00D94E4E">
              <w:rPr>
                <w:rStyle w:val="Hyperlink"/>
                <w:noProof/>
                <w:lang w:val="vi-VN"/>
              </w:rPr>
              <w:t>3.3.</w:t>
            </w:r>
            <w:r w:rsidR="00E3708E">
              <w:rPr>
                <w:rFonts w:asciiTheme="minorHAnsi" w:eastAsiaTheme="minorEastAsia" w:hAnsiTheme="minorHAnsi" w:cstheme="minorBidi"/>
                <w:b w:val="0"/>
                <w:bCs w:val="0"/>
                <w:noProof/>
                <w:kern w:val="2"/>
                <w:sz w:val="22"/>
                <w:lang w:val="en-US"/>
                <w14:ligatures w14:val="standardContextual"/>
              </w:rPr>
              <w:tab/>
            </w:r>
            <w:r w:rsidR="00E3708E" w:rsidRPr="00D94E4E">
              <w:rPr>
                <w:rStyle w:val="Hyperlink"/>
                <w:noProof/>
                <w:lang w:val="vi-VN"/>
              </w:rPr>
              <w:t>Thống kê của bộ dữ liệu</w:t>
            </w:r>
            <w:r w:rsidR="00E3708E">
              <w:rPr>
                <w:noProof/>
                <w:webHidden/>
              </w:rPr>
              <w:tab/>
            </w:r>
            <w:r w:rsidR="00E3708E">
              <w:rPr>
                <w:noProof/>
                <w:webHidden/>
              </w:rPr>
              <w:fldChar w:fldCharType="begin"/>
            </w:r>
            <w:r w:rsidR="00E3708E">
              <w:rPr>
                <w:noProof/>
                <w:webHidden/>
              </w:rPr>
              <w:instrText xml:space="preserve"> PAGEREF _Toc169779894 \h </w:instrText>
            </w:r>
            <w:r w:rsidR="00E3708E">
              <w:rPr>
                <w:noProof/>
                <w:webHidden/>
              </w:rPr>
            </w:r>
            <w:r w:rsidR="00E3708E">
              <w:rPr>
                <w:noProof/>
                <w:webHidden/>
              </w:rPr>
              <w:fldChar w:fldCharType="separate"/>
            </w:r>
            <w:r w:rsidR="00E3708E">
              <w:rPr>
                <w:noProof/>
                <w:webHidden/>
              </w:rPr>
              <w:t>15</w:t>
            </w:r>
            <w:r w:rsidR="00E3708E">
              <w:rPr>
                <w:noProof/>
                <w:webHidden/>
              </w:rPr>
              <w:fldChar w:fldCharType="end"/>
            </w:r>
          </w:hyperlink>
        </w:p>
        <w:p w14:paraId="16116321" w14:textId="15130067" w:rsidR="00E3708E" w:rsidRDefault="001D3588">
          <w:pPr>
            <w:pStyle w:val="TOC1"/>
            <w:tabs>
              <w:tab w:val="right" w:leader="dot" w:pos="8778"/>
            </w:tabs>
            <w:rPr>
              <w:rFonts w:asciiTheme="minorHAnsi" w:eastAsiaTheme="minorEastAsia" w:hAnsiTheme="minorHAnsi" w:cstheme="minorBidi"/>
              <w:b w:val="0"/>
              <w:bCs w:val="0"/>
              <w:noProof/>
              <w:kern w:val="2"/>
              <w:sz w:val="22"/>
              <w:szCs w:val="22"/>
              <w:lang w:val="en-US"/>
              <w14:ligatures w14:val="standardContextual"/>
            </w:rPr>
          </w:pPr>
          <w:hyperlink w:anchor="_Toc169779895" w:history="1">
            <w:r w:rsidR="00E3708E" w:rsidRPr="00D94E4E">
              <w:rPr>
                <w:rStyle w:val="Hyperlink"/>
                <w:noProof/>
                <w:lang w:val="vi-VN"/>
              </w:rPr>
              <w:t>CHƯƠNG 4: MÔ HÌNH THUẬT TOÁN</w:t>
            </w:r>
            <w:r w:rsidR="00E3708E">
              <w:rPr>
                <w:noProof/>
                <w:webHidden/>
              </w:rPr>
              <w:tab/>
            </w:r>
            <w:r w:rsidR="00E3708E">
              <w:rPr>
                <w:noProof/>
                <w:webHidden/>
              </w:rPr>
              <w:fldChar w:fldCharType="begin"/>
            </w:r>
            <w:r w:rsidR="00E3708E">
              <w:rPr>
                <w:noProof/>
                <w:webHidden/>
              </w:rPr>
              <w:instrText xml:space="preserve"> PAGEREF _Toc169779895 \h </w:instrText>
            </w:r>
            <w:r w:rsidR="00E3708E">
              <w:rPr>
                <w:noProof/>
                <w:webHidden/>
              </w:rPr>
            </w:r>
            <w:r w:rsidR="00E3708E">
              <w:rPr>
                <w:noProof/>
                <w:webHidden/>
              </w:rPr>
              <w:fldChar w:fldCharType="separate"/>
            </w:r>
            <w:r w:rsidR="00E3708E">
              <w:rPr>
                <w:noProof/>
                <w:webHidden/>
              </w:rPr>
              <w:t>17</w:t>
            </w:r>
            <w:r w:rsidR="00E3708E">
              <w:rPr>
                <w:noProof/>
                <w:webHidden/>
              </w:rPr>
              <w:fldChar w:fldCharType="end"/>
            </w:r>
          </w:hyperlink>
        </w:p>
        <w:p w14:paraId="34149A38" w14:textId="08A0F6E8" w:rsidR="00E3708E" w:rsidRDefault="001D3588">
          <w:pPr>
            <w:pStyle w:val="TOC2"/>
            <w:tabs>
              <w:tab w:val="left" w:pos="1741"/>
              <w:tab w:val="right" w:leader="dot" w:pos="8778"/>
            </w:tabs>
            <w:rPr>
              <w:rFonts w:asciiTheme="minorHAnsi" w:eastAsiaTheme="minorEastAsia" w:hAnsiTheme="minorHAnsi" w:cstheme="minorBidi"/>
              <w:b w:val="0"/>
              <w:bCs w:val="0"/>
              <w:noProof/>
              <w:kern w:val="2"/>
              <w:sz w:val="22"/>
              <w:lang w:val="en-US"/>
              <w14:ligatures w14:val="standardContextual"/>
            </w:rPr>
          </w:pPr>
          <w:hyperlink w:anchor="_Toc169779896" w:history="1">
            <w:r w:rsidR="00E3708E" w:rsidRPr="00D94E4E">
              <w:rPr>
                <w:rStyle w:val="Hyperlink"/>
                <w:noProof/>
                <w:lang w:val="vi-VN"/>
              </w:rPr>
              <w:t>4.1.</w:t>
            </w:r>
            <w:r w:rsidR="00E3708E">
              <w:rPr>
                <w:rFonts w:asciiTheme="minorHAnsi" w:eastAsiaTheme="minorEastAsia" w:hAnsiTheme="minorHAnsi" w:cstheme="minorBidi"/>
                <w:b w:val="0"/>
                <w:bCs w:val="0"/>
                <w:noProof/>
                <w:kern w:val="2"/>
                <w:sz w:val="22"/>
                <w:lang w:val="en-US"/>
                <w14:ligatures w14:val="standardContextual"/>
              </w:rPr>
              <w:tab/>
            </w:r>
            <w:r w:rsidR="00E3708E" w:rsidRPr="00D94E4E">
              <w:rPr>
                <w:rStyle w:val="Hyperlink"/>
                <w:noProof/>
                <w:lang w:val="vi-VN"/>
              </w:rPr>
              <w:t>Giới thiệu chung về phương pháp, kỹ thuật áp dụng</w:t>
            </w:r>
            <w:r w:rsidR="00E3708E">
              <w:rPr>
                <w:noProof/>
                <w:webHidden/>
              </w:rPr>
              <w:tab/>
            </w:r>
            <w:r w:rsidR="00E3708E">
              <w:rPr>
                <w:noProof/>
                <w:webHidden/>
              </w:rPr>
              <w:fldChar w:fldCharType="begin"/>
            </w:r>
            <w:r w:rsidR="00E3708E">
              <w:rPr>
                <w:noProof/>
                <w:webHidden/>
              </w:rPr>
              <w:instrText xml:space="preserve"> PAGEREF _Toc169779896 \h </w:instrText>
            </w:r>
            <w:r w:rsidR="00E3708E">
              <w:rPr>
                <w:noProof/>
                <w:webHidden/>
              </w:rPr>
            </w:r>
            <w:r w:rsidR="00E3708E">
              <w:rPr>
                <w:noProof/>
                <w:webHidden/>
              </w:rPr>
              <w:fldChar w:fldCharType="separate"/>
            </w:r>
            <w:r w:rsidR="00E3708E">
              <w:rPr>
                <w:noProof/>
                <w:webHidden/>
              </w:rPr>
              <w:t>17</w:t>
            </w:r>
            <w:r w:rsidR="00E3708E">
              <w:rPr>
                <w:noProof/>
                <w:webHidden/>
              </w:rPr>
              <w:fldChar w:fldCharType="end"/>
            </w:r>
          </w:hyperlink>
        </w:p>
        <w:p w14:paraId="156D16C9" w14:textId="4333CF54" w:rsidR="00E3708E" w:rsidRDefault="001D3588">
          <w:pPr>
            <w:pStyle w:val="TOC2"/>
            <w:tabs>
              <w:tab w:val="left" w:pos="1741"/>
              <w:tab w:val="right" w:leader="dot" w:pos="8778"/>
            </w:tabs>
            <w:rPr>
              <w:rFonts w:asciiTheme="minorHAnsi" w:eastAsiaTheme="minorEastAsia" w:hAnsiTheme="minorHAnsi" w:cstheme="minorBidi"/>
              <w:b w:val="0"/>
              <w:bCs w:val="0"/>
              <w:noProof/>
              <w:kern w:val="2"/>
              <w:sz w:val="22"/>
              <w:lang w:val="en-US"/>
              <w14:ligatures w14:val="standardContextual"/>
            </w:rPr>
          </w:pPr>
          <w:hyperlink w:anchor="_Toc169779897" w:history="1">
            <w:r w:rsidR="00E3708E" w:rsidRPr="00D94E4E">
              <w:rPr>
                <w:rStyle w:val="Hyperlink"/>
                <w:noProof/>
                <w:lang w:val="en-US"/>
              </w:rPr>
              <w:t>4.2.</w:t>
            </w:r>
            <w:r w:rsidR="00E3708E">
              <w:rPr>
                <w:rFonts w:asciiTheme="minorHAnsi" w:eastAsiaTheme="minorEastAsia" w:hAnsiTheme="minorHAnsi" w:cstheme="minorBidi"/>
                <w:b w:val="0"/>
                <w:bCs w:val="0"/>
                <w:noProof/>
                <w:kern w:val="2"/>
                <w:sz w:val="22"/>
                <w:lang w:val="en-US"/>
                <w14:ligatures w14:val="standardContextual"/>
              </w:rPr>
              <w:tab/>
            </w:r>
            <w:r w:rsidR="00E3708E" w:rsidRPr="00D94E4E">
              <w:rPr>
                <w:rStyle w:val="Hyperlink"/>
                <w:noProof/>
                <w:lang w:val="en-US"/>
              </w:rPr>
              <w:t>Mô hình TextCNN dùng ở kênh số 1 &amp; 2</w:t>
            </w:r>
            <w:r w:rsidR="00E3708E">
              <w:rPr>
                <w:noProof/>
                <w:webHidden/>
              </w:rPr>
              <w:tab/>
            </w:r>
            <w:r w:rsidR="00E3708E">
              <w:rPr>
                <w:noProof/>
                <w:webHidden/>
              </w:rPr>
              <w:fldChar w:fldCharType="begin"/>
            </w:r>
            <w:r w:rsidR="00E3708E">
              <w:rPr>
                <w:noProof/>
                <w:webHidden/>
              </w:rPr>
              <w:instrText xml:space="preserve"> PAGEREF _Toc169779897 \h </w:instrText>
            </w:r>
            <w:r w:rsidR="00E3708E">
              <w:rPr>
                <w:noProof/>
                <w:webHidden/>
              </w:rPr>
            </w:r>
            <w:r w:rsidR="00E3708E">
              <w:rPr>
                <w:noProof/>
                <w:webHidden/>
              </w:rPr>
              <w:fldChar w:fldCharType="separate"/>
            </w:r>
            <w:r w:rsidR="00E3708E">
              <w:rPr>
                <w:noProof/>
                <w:webHidden/>
              </w:rPr>
              <w:t>21</w:t>
            </w:r>
            <w:r w:rsidR="00E3708E">
              <w:rPr>
                <w:noProof/>
                <w:webHidden/>
              </w:rPr>
              <w:fldChar w:fldCharType="end"/>
            </w:r>
          </w:hyperlink>
        </w:p>
        <w:p w14:paraId="150FD897" w14:textId="232950E9" w:rsidR="00E3708E" w:rsidRDefault="001D3588">
          <w:pPr>
            <w:pStyle w:val="TOC3"/>
            <w:tabs>
              <w:tab w:val="left" w:pos="1861"/>
              <w:tab w:val="right" w:leader="dot" w:pos="8778"/>
            </w:tabs>
            <w:rPr>
              <w:rFonts w:asciiTheme="minorHAnsi" w:eastAsiaTheme="minorEastAsia" w:hAnsiTheme="minorHAnsi" w:cstheme="minorBidi"/>
              <w:b w:val="0"/>
              <w:bCs w:val="0"/>
              <w:i w:val="0"/>
              <w:noProof/>
              <w:kern w:val="2"/>
              <w:sz w:val="22"/>
              <w:szCs w:val="22"/>
              <w:lang w:val="en-US"/>
              <w14:ligatures w14:val="standardContextual"/>
            </w:rPr>
          </w:pPr>
          <w:hyperlink w:anchor="_Toc169779898" w:history="1">
            <w:r w:rsidR="00E3708E" w:rsidRPr="00D94E4E">
              <w:rPr>
                <w:rStyle w:val="Hyperlink"/>
                <w:noProof/>
                <w:lang w:val="en-US"/>
              </w:rPr>
              <w:t>4.2.1.</w:t>
            </w:r>
            <w:r w:rsidR="00E3708E">
              <w:rPr>
                <w:rFonts w:asciiTheme="minorHAnsi" w:eastAsiaTheme="minorEastAsia" w:hAnsiTheme="minorHAnsi" w:cstheme="minorBidi"/>
                <w:b w:val="0"/>
                <w:bCs w:val="0"/>
                <w:i w:val="0"/>
                <w:noProof/>
                <w:kern w:val="2"/>
                <w:sz w:val="22"/>
                <w:szCs w:val="22"/>
                <w:lang w:val="en-US"/>
                <w14:ligatures w14:val="standardContextual"/>
              </w:rPr>
              <w:tab/>
            </w:r>
            <w:r w:rsidR="00E3708E" w:rsidRPr="00D94E4E">
              <w:rPr>
                <w:rStyle w:val="Hyperlink"/>
                <w:noProof/>
                <w:lang w:val="en-US"/>
              </w:rPr>
              <w:t>Mô hình TextCNN</w:t>
            </w:r>
            <w:r w:rsidR="00E3708E">
              <w:rPr>
                <w:noProof/>
                <w:webHidden/>
              </w:rPr>
              <w:tab/>
            </w:r>
            <w:r w:rsidR="00E3708E">
              <w:rPr>
                <w:noProof/>
                <w:webHidden/>
              </w:rPr>
              <w:fldChar w:fldCharType="begin"/>
            </w:r>
            <w:r w:rsidR="00E3708E">
              <w:rPr>
                <w:noProof/>
                <w:webHidden/>
              </w:rPr>
              <w:instrText xml:space="preserve"> PAGEREF _Toc169779898 \h </w:instrText>
            </w:r>
            <w:r w:rsidR="00E3708E">
              <w:rPr>
                <w:noProof/>
                <w:webHidden/>
              </w:rPr>
            </w:r>
            <w:r w:rsidR="00E3708E">
              <w:rPr>
                <w:noProof/>
                <w:webHidden/>
              </w:rPr>
              <w:fldChar w:fldCharType="separate"/>
            </w:r>
            <w:r w:rsidR="00E3708E">
              <w:rPr>
                <w:noProof/>
                <w:webHidden/>
              </w:rPr>
              <w:t>23</w:t>
            </w:r>
            <w:r w:rsidR="00E3708E">
              <w:rPr>
                <w:noProof/>
                <w:webHidden/>
              </w:rPr>
              <w:fldChar w:fldCharType="end"/>
            </w:r>
          </w:hyperlink>
        </w:p>
        <w:p w14:paraId="1BF4DBD8" w14:textId="2ED7DE10" w:rsidR="00E3708E" w:rsidRDefault="001D3588">
          <w:pPr>
            <w:pStyle w:val="TOC3"/>
            <w:tabs>
              <w:tab w:val="left" w:pos="1861"/>
              <w:tab w:val="right" w:leader="dot" w:pos="8778"/>
            </w:tabs>
            <w:rPr>
              <w:rFonts w:asciiTheme="minorHAnsi" w:eastAsiaTheme="minorEastAsia" w:hAnsiTheme="minorHAnsi" w:cstheme="minorBidi"/>
              <w:b w:val="0"/>
              <w:bCs w:val="0"/>
              <w:i w:val="0"/>
              <w:noProof/>
              <w:kern w:val="2"/>
              <w:sz w:val="22"/>
              <w:szCs w:val="22"/>
              <w:lang w:val="en-US"/>
              <w14:ligatures w14:val="standardContextual"/>
            </w:rPr>
          </w:pPr>
          <w:hyperlink w:anchor="_Toc169779899" w:history="1">
            <w:r w:rsidR="00E3708E" w:rsidRPr="00D94E4E">
              <w:rPr>
                <w:rStyle w:val="Hyperlink"/>
                <w:noProof/>
                <w:lang w:val="en-US"/>
              </w:rPr>
              <w:t>4.2.2.</w:t>
            </w:r>
            <w:r w:rsidR="00E3708E">
              <w:rPr>
                <w:rFonts w:asciiTheme="minorHAnsi" w:eastAsiaTheme="minorEastAsia" w:hAnsiTheme="minorHAnsi" w:cstheme="minorBidi"/>
                <w:b w:val="0"/>
                <w:bCs w:val="0"/>
                <w:i w:val="0"/>
                <w:noProof/>
                <w:kern w:val="2"/>
                <w:sz w:val="22"/>
                <w:szCs w:val="22"/>
                <w:lang w:val="en-US"/>
                <w14:ligatures w14:val="standardContextual"/>
              </w:rPr>
              <w:tab/>
            </w:r>
            <w:r w:rsidR="00E3708E" w:rsidRPr="00D94E4E">
              <w:rPr>
                <w:rStyle w:val="Hyperlink"/>
                <w:noProof/>
                <w:lang w:val="en-US"/>
              </w:rPr>
              <w:t>Chính quy hoá mô hình TextCNN</w:t>
            </w:r>
            <w:r w:rsidR="00E3708E">
              <w:rPr>
                <w:noProof/>
                <w:webHidden/>
              </w:rPr>
              <w:tab/>
            </w:r>
            <w:r w:rsidR="00E3708E">
              <w:rPr>
                <w:noProof/>
                <w:webHidden/>
              </w:rPr>
              <w:fldChar w:fldCharType="begin"/>
            </w:r>
            <w:r w:rsidR="00E3708E">
              <w:rPr>
                <w:noProof/>
                <w:webHidden/>
              </w:rPr>
              <w:instrText xml:space="preserve"> PAGEREF _Toc169779899 \h </w:instrText>
            </w:r>
            <w:r w:rsidR="00E3708E">
              <w:rPr>
                <w:noProof/>
                <w:webHidden/>
              </w:rPr>
            </w:r>
            <w:r w:rsidR="00E3708E">
              <w:rPr>
                <w:noProof/>
                <w:webHidden/>
              </w:rPr>
              <w:fldChar w:fldCharType="separate"/>
            </w:r>
            <w:r w:rsidR="00E3708E">
              <w:rPr>
                <w:noProof/>
                <w:webHidden/>
              </w:rPr>
              <w:t>24</w:t>
            </w:r>
            <w:r w:rsidR="00E3708E">
              <w:rPr>
                <w:noProof/>
                <w:webHidden/>
              </w:rPr>
              <w:fldChar w:fldCharType="end"/>
            </w:r>
          </w:hyperlink>
        </w:p>
        <w:p w14:paraId="1BA2AFC8" w14:textId="6649D695" w:rsidR="00E3708E" w:rsidRDefault="001D3588">
          <w:pPr>
            <w:pStyle w:val="TOC1"/>
            <w:tabs>
              <w:tab w:val="right" w:leader="dot" w:pos="8778"/>
            </w:tabs>
            <w:rPr>
              <w:rFonts w:asciiTheme="minorHAnsi" w:eastAsiaTheme="minorEastAsia" w:hAnsiTheme="minorHAnsi" w:cstheme="minorBidi"/>
              <w:b w:val="0"/>
              <w:bCs w:val="0"/>
              <w:noProof/>
              <w:kern w:val="2"/>
              <w:sz w:val="22"/>
              <w:szCs w:val="22"/>
              <w:lang w:val="en-US"/>
              <w14:ligatures w14:val="standardContextual"/>
            </w:rPr>
          </w:pPr>
          <w:hyperlink w:anchor="_Toc169779900" w:history="1">
            <w:r w:rsidR="00E3708E" w:rsidRPr="00D94E4E">
              <w:rPr>
                <w:rStyle w:val="Hyperlink"/>
                <w:noProof/>
                <w:lang w:val="vi-VN"/>
              </w:rPr>
              <w:t>CHƯƠNG 5: THỰC NGHIỆM MÔ HÌNH</w:t>
            </w:r>
            <w:r w:rsidR="00E3708E" w:rsidRPr="00D94E4E">
              <w:rPr>
                <w:rStyle w:val="Hyperlink"/>
                <w:noProof/>
                <w:lang w:val="en-US"/>
              </w:rPr>
              <w:t xml:space="preserve"> VÀ ĐÁNH GIÁ KẾT QUẢ</w:t>
            </w:r>
            <w:r w:rsidR="00E3708E">
              <w:rPr>
                <w:noProof/>
                <w:webHidden/>
              </w:rPr>
              <w:tab/>
            </w:r>
            <w:r w:rsidR="00E3708E">
              <w:rPr>
                <w:noProof/>
                <w:webHidden/>
              </w:rPr>
              <w:fldChar w:fldCharType="begin"/>
            </w:r>
            <w:r w:rsidR="00E3708E">
              <w:rPr>
                <w:noProof/>
                <w:webHidden/>
              </w:rPr>
              <w:instrText xml:space="preserve"> PAGEREF _Toc169779900 \h </w:instrText>
            </w:r>
            <w:r w:rsidR="00E3708E">
              <w:rPr>
                <w:noProof/>
                <w:webHidden/>
              </w:rPr>
            </w:r>
            <w:r w:rsidR="00E3708E">
              <w:rPr>
                <w:noProof/>
                <w:webHidden/>
              </w:rPr>
              <w:fldChar w:fldCharType="separate"/>
            </w:r>
            <w:r w:rsidR="00E3708E">
              <w:rPr>
                <w:noProof/>
                <w:webHidden/>
              </w:rPr>
              <w:t>26</w:t>
            </w:r>
            <w:r w:rsidR="00E3708E">
              <w:rPr>
                <w:noProof/>
                <w:webHidden/>
              </w:rPr>
              <w:fldChar w:fldCharType="end"/>
            </w:r>
          </w:hyperlink>
        </w:p>
        <w:p w14:paraId="4B3E5BFB" w14:textId="6F8D3067" w:rsidR="00E3708E" w:rsidRDefault="001D3588">
          <w:pPr>
            <w:pStyle w:val="TOC2"/>
            <w:tabs>
              <w:tab w:val="left" w:pos="1741"/>
              <w:tab w:val="right" w:leader="dot" w:pos="8778"/>
            </w:tabs>
            <w:rPr>
              <w:rFonts w:asciiTheme="minorHAnsi" w:eastAsiaTheme="minorEastAsia" w:hAnsiTheme="minorHAnsi" w:cstheme="minorBidi"/>
              <w:b w:val="0"/>
              <w:bCs w:val="0"/>
              <w:noProof/>
              <w:kern w:val="2"/>
              <w:sz w:val="22"/>
              <w:lang w:val="en-US"/>
              <w14:ligatures w14:val="standardContextual"/>
            </w:rPr>
          </w:pPr>
          <w:hyperlink w:anchor="_Toc169779901" w:history="1">
            <w:r w:rsidR="00E3708E" w:rsidRPr="00D94E4E">
              <w:rPr>
                <w:rStyle w:val="Hyperlink"/>
                <w:noProof/>
                <w:lang w:val="en-US"/>
              </w:rPr>
              <w:t>5.1.</w:t>
            </w:r>
            <w:r w:rsidR="00E3708E">
              <w:rPr>
                <w:rFonts w:asciiTheme="minorHAnsi" w:eastAsiaTheme="minorEastAsia" w:hAnsiTheme="minorHAnsi" w:cstheme="minorBidi"/>
                <w:b w:val="0"/>
                <w:bCs w:val="0"/>
                <w:noProof/>
                <w:kern w:val="2"/>
                <w:sz w:val="22"/>
                <w:lang w:val="en-US"/>
                <w14:ligatures w14:val="standardContextual"/>
              </w:rPr>
              <w:tab/>
            </w:r>
            <w:r w:rsidR="00E3708E" w:rsidRPr="00D94E4E">
              <w:rPr>
                <w:rStyle w:val="Hyperlink"/>
                <w:noProof/>
                <w:lang w:val="en-US"/>
              </w:rPr>
              <w:t>Cấu hình mô hình nhóm tác giả sử dụng</w:t>
            </w:r>
            <w:r w:rsidR="00E3708E">
              <w:rPr>
                <w:noProof/>
                <w:webHidden/>
              </w:rPr>
              <w:tab/>
            </w:r>
            <w:r w:rsidR="00E3708E">
              <w:rPr>
                <w:noProof/>
                <w:webHidden/>
              </w:rPr>
              <w:fldChar w:fldCharType="begin"/>
            </w:r>
            <w:r w:rsidR="00E3708E">
              <w:rPr>
                <w:noProof/>
                <w:webHidden/>
              </w:rPr>
              <w:instrText xml:space="preserve"> PAGEREF _Toc169779901 \h </w:instrText>
            </w:r>
            <w:r w:rsidR="00E3708E">
              <w:rPr>
                <w:noProof/>
                <w:webHidden/>
              </w:rPr>
            </w:r>
            <w:r w:rsidR="00E3708E">
              <w:rPr>
                <w:noProof/>
                <w:webHidden/>
              </w:rPr>
              <w:fldChar w:fldCharType="separate"/>
            </w:r>
            <w:r w:rsidR="00E3708E">
              <w:rPr>
                <w:noProof/>
                <w:webHidden/>
              </w:rPr>
              <w:t>26</w:t>
            </w:r>
            <w:r w:rsidR="00E3708E">
              <w:rPr>
                <w:noProof/>
                <w:webHidden/>
              </w:rPr>
              <w:fldChar w:fldCharType="end"/>
            </w:r>
          </w:hyperlink>
        </w:p>
        <w:p w14:paraId="325B7B3C" w14:textId="5A52C3BA" w:rsidR="00E3708E" w:rsidRDefault="001D3588">
          <w:pPr>
            <w:pStyle w:val="TOC2"/>
            <w:tabs>
              <w:tab w:val="left" w:pos="1741"/>
              <w:tab w:val="right" w:leader="dot" w:pos="8778"/>
            </w:tabs>
            <w:rPr>
              <w:rFonts w:asciiTheme="minorHAnsi" w:eastAsiaTheme="minorEastAsia" w:hAnsiTheme="minorHAnsi" w:cstheme="minorBidi"/>
              <w:b w:val="0"/>
              <w:bCs w:val="0"/>
              <w:noProof/>
              <w:kern w:val="2"/>
              <w:sz w:val="22"/>
              <w:lang w:val="en-US"/>
              <w14:ligatures w14:val="standardContextual"/>
            </w:rPr>
          </w:pPr>
          <w:hyperlink w:anchor="_Toc169779902" w:history="1">
            <w:r w:rsidR="00E3708E" w:rsidRPr="00D94E4E">
              <w:rPr>
                <w:rStyle w:val="Hyperlink"/>
                <w:noProof/>
                <w:lang w:val="en-US"/>
              </w:rPr>
              <w:t>5.2.</w:t>
            </w:r>
            <w:r w:rsidR="00E3708E">
              <w:rPr>
                <w:rFonts w:asciiTheme="minorHAnsi" w:eastAsiaTheme="minorEastAsia" w:hAnsiTheme="minorHAnsi" w:cstheme="minorBidi"/>
                <w:b w:val="0"/>
                <w:bCs w:val="0"/>
                <w:noProof/>
                <w:kern w:val="2"/>
                <w:sz w:val="22"/>
                <w:lang w:val="en-US"/>
                <w14:ligatures w14:val="standardContextual"/>
              </w:rPr>
              <w:tab/>
            </w:r>
            <w:r w:rsidR="00E3708E" w:rsidRPr="00D94E4E">
              <w:rPr>
                <w:rStyle w:val="Hyperlink"/>
                <w:noProof/>
                <w:lang w:val="en-US"/>
              </w:rPr>
              <w:t>Chuẩn bị công cụ</w:t>
            </w:r>
            <w:r w:rsidR="00E3708E">
              <w:rPr>
                <w:noProof/>
                <w:webHidden/>
              </w:rPr>
              <w:tab/>
            </w:r>
            <w:r w:rsidR="00E3708E">
              <w:rPr>
                <w:noProof/>
                <w:webHidden/>
              </w:rPr>
              <w:fldChar w:fldCharType="begin"/>
            </w:r>
            <w:r w:rsidR="00E3708E">
              <w:rPr>
                <w:noProof/>
                <w:webHidden/>
              </w:rPr>
              <w:instrText xml:space="preserve"> PAGEREF _Toc169779902 \h </w:instrText>
            </w:r>
            <w:r w:rsidR="00E3708E">
              <w:rPr>
                <w:noProof/>
                <w:webHidden/>
              </w:rPr>
            </w:r>
            <w:r w:rsidR="00E3708E">
              <w:rPr>
                <w:noProof/>
                <w:webHidden/>
              </w:rPr>
              <w:fldChar w:fldCharType="separate"/>
            </w:r>
            <w:r w:rsidR="00E3708E">
              <w:rPr>
                <w:noProof/>
                <w:webHidden/>
              </w:rPr>
              <w:t>26</w:t>
            </w:r>
            <w:r w:rsidR="00E3708E">
              <w:rPr>
                <w:noProof/>
                <w:webHidden/>
              </w:rPr>
              <w:fldChar w:fldCharType="end"/>
            </w:r>
          </w:hyperlink>
        </w:p>
        <w:p w14:paraId="7A937879" w14:textId="138B5F5A" w:rsidR="00E3708E" w:rsidRDefault="001D3588">
          <w:pPr>
            <w:pStyle w:val="TOC2"/>
            <w:tabs>
              <w:tab w:val="left" w:pos="1741"/>
              <w:tab w:val="right" w:leader="dot" w:pos="8778"/>
            </w:tabs>
            <w:rPr>
              <w:rFonts w:asciiTheme="minorHAnsi" w:eastAsiaTheme="minorEastAsia" w:hAnsiTheme="minorHAnsi" w:cstheme="minorBidi"/>
              <w:b w:val="0"/>
              <w:bCs w:val="0"/>
              <w:noProof/>
              <w:kern w:val="2"/>
              <w:sz w:val="22"/>
              <w:lang w:val="en-US"/>
              <w14:ligatures w14:val="standardContextual"/>
            </w:rPr>
          </w:pPr>
          <w:hyperlink w:anchor="_Toc169779903" w:history="1">
            <w:r w:rsidR="00E3708E" w:rsidRPr="00D94E4E">
              <w:rPr>
                <w:rStyle w:val="Hyperlink"/>
                <w:noProof/>
                <w:lang w:val="en-US"/>
              </w:rPr>
              <w:t>5.3.</w:t>
            </w:r>
            <w:r w:rsidR="00E3708E">
              <w:rPr>
                <w:rFonts w:asciiTheme="minorHAnsi" w:eastAsiaTheme="minorEastAsia" w:hAnsiTheme="minorHAnsi" w:cstheme="minorBidi"/>
                <w:b w:val="0"/>
                <w:bCs w:val="0"/>
                <w:noProof/>
                <w:kern w:val="2"/>
                <w:sz w:val="22"/>
                <w:lang w:val="en-US"/>
                <w14:ligatures w14:val="standardContextual"/>
              </w:rPr>
              <w:tab/>
            </w:r>
            <w:r w:rsidR="00E3708E" w:rsidRPr="00D94E4E">
              <w:rPr>
                <w:rStyle w:val="Hyperlink"/>
                <w:noProof/>
                <w:lang w:val="en-US"/>
              </w:rPr>
              <w:t>Huấn luyện mô hình</w:t>
            </w:r>
            <w:r w:rsidR="00E3708E">
              <w:rPr>
                <w:noProof/>
                <w:webHidden/>
              </w:rPr>
              <w:tab/>
            </w:r>
            <w:r w:rsidR="00E3708E">
              <w:rPr>
                <w:noProof/>
                <w:webHidden/>
              </w:rPr>
              <w:fldChar w:fldCharType="begin"/>
            </w:r>
            <w:r w:rsidR="00E3708E">
              <w:rPr>
                <w:noProof/>
                <w:webHidden/>
              </w:rPr>
              <w:instrText xml:space="preserve"> PAGEREF _Toc169779903 \h </w:instrText>
            </w:r>
            <w:r w:rsidR="00E3708E">
              <w:rPr>
                <w:noProof/>
                <w:webHidden/>
              </w:rPr>
            </w:r>
            <w:r w:rsidR="00E3708E">
              <w:rPr>
                <w:noProof/>
                <w:webHidden/>
              </w:rPr>
              <w:fldChar w:fldCharType="separate"/>
            </w:r>
            <w:r w:rsidR="00E3708E">
              <w:rPr>
                <w:noProof/>
                <w:webHidden/>
              </w:rPr>
              <w:t>27</w:t>
            </w:r>
            <w:r w:rsidR="00E3708E">
              <w:rPr>
                <w:noProof/>
                <w:webHidden/>
              </w:rPr>
              <w:fldChar w:fldCharType="end"/>
            </w:r>
          </w:hyperlink>
        </w:p>
        <w:p w14:paraId="0681A555" w14:textId="28DD308B" w:rsidR="00E3708E" w:rsidRDefault="001D3588">
          <w:pPr>
            <w:pStyle w:val="TOC1"/>
            <w:tabs>
              <w:tab w:val="right" w:leader="dot" w:pos="8778"/>
            </w:tabs>
            <w:rPr>
              <w:rFonts w:asciiTheme="minorHAnsi" w:eastAsiaTheme="minorEastAsia" w:hAnsiTheme="minorHAnsi" w:cstheme="minorBidi"/>
              <w:b w:val="0"/>
              <w:bCs w:val="0"/>
              <w:noProof/>
              <w:kern w:val="2"/>
              <w:sz w:val="22"/>
              <w:szCs w:val="22"/>
              <w:lang w:val="en-US"/>
              <w14:ligatures w14:val="standardContextual"/>
            </w:rPr>
          </w:pPr>
          <w:hyperlink w:anchor="_Toc169779904" w:history="1">
            <w:r w:rsidR="00E3708E" w:rsidRPr="00D94E4E">
              <w:rPr>
                <w:rStyle w:val="Hyperlink"/>
                <w:noProof/>
                <w:lang w:val="en-US"/>
              </w:rPr>
              <w:t xml:space="preserve">CHƯƠNG 6: ƯU ĐIỂM, </w:t>
            </w:r>
            <w:r w:rsidR="00E3708E" w:rsidRPr="00D94E4E">
              <w:rPr>
                <w:rStyle w:val="Hyperlink"/>
                <w:noProof/>
                <w:lang w:val="vi-VN"/>
              </w:rPr>
              <w:t>HẠN CHẾ VÀ HƯỚNG PHÁT TRIỂN</w:t>
            </w:r>
            <w:r w:rsidR="00E3708E">
              <w:rPr>
                <w:noProof/>
                <w:webHidden/>
              </w:rPr>
              <w:tab/>
            </w:r>
            <w:r w:rsidR="00E3708E">
              <w:rPr>
                <w:noProof/>
                <w:webHidden/>
              </w:rPr>
              <w:fldChar w:fldCharType="begin"/>
            </w:r>
            <w:r w:rsidR="00E3708E">
              <w:rPr>
                <w:noProof/>
                <w:webHidden/>
              </w:rPr>
              <w:instrText xml:space="preserve"> PAGEREF _Toc169779904 \h </w:instrText>
            </w:r>
            <w:r w:rsidR="00E3708E">
              <w:rPr>
                <w:noProof/>
                <w:webHidden/>
              </w:rPr>
            </w:r>
            <w:r w:rsidR="00E3708E">
              <w:rPr>
                <w:noProof/>
                <w:webHidden/>
              </w:rPr>
              <w:fldChar w:fldCharType="separate"/>
            </w:r>
            <w:r w:rsidR="00E3708E">
              <w:rPr>
                <w:noProof/>
                <w:webHidden/>
              </w:rPr>
              <w:t>49</w:t>
            </w:r>
            <w:r w:rsidR="00E3708E">
              <w:rPr>
                <w:noProof/>
                <w:webHidden/>
              </w:rPr>
              <w:fldChar w:fldCharType="end"/>
            </w:r>
          </w:hyperlink>
        </w:p>
        <w:p w14:paraId="36B06C98" w14:textId="388BC9E2" w:rsidR="00E3708E" w:rsidRDefault="001D3588">
          <w:pPr>
            <w:pStyle w:val="TOC2"/>
            <w:tabs>
              <w:tab w:val="left" w:pos="1741"/>
              <w:tab w:val="right" w:leader="dot" w:pos="8778"/>
            </w:tabs>
            <w:rPr>
              <w:rFonts w:asciiTheme="minorHAnsi" w:eastAsiaTheme="minorEastAsia" w:hAnsiTheme="minorHAnsi" w:cstheme="minorBidi"/>
              <w:b w:val="0"/>
              <w:bCs w:val="0"/>
              <w:noProof/>
              <w:kern w:val="2"/>
              <w:sz w:val="22"/>
              <w:lang w:val="en-US"/>
              <w14:ligatures w14:val="standardContextual"/>
            </w:rPr>
          </w:pPr>
          <w:hyperlink w:anchor="_Toc169779905" w:history="1">
            <w:r w:rsidR="00E3708E" w:rsidRPr="00D94E4E">
              <w:rPr>
                <w:rStyle w:val="Hyperlink"/>
                <w:noProof/>
                <w:lang w:val="en-US"/>
              </w:rPr>
              <w:t>6.1.</w:t>
            </w:r>
            <w:r w:rsidR="00E3708E">
              <w:rPr>
                <w:rFonts w:asciiTheme="minorHAnsi" w:eastAsiaTheme="minorEastAsia" w:hAnsiTheme="minorHAnsi" w:cstheme="minorBidi"/>
                <w:b w:val="0"/>
                <w:bCs w:val="0"/>
                <w:noProof/>
                <w:kern w:val="2"/>
                <w:sz w:val="22"/>
                <w:lang w:val="en-US"/>
                <w14:ligatures w14:val="standardContextual"/>
              </w:rPr>
              <w:tab/>
            </w:r>
            <w:r w:rsidR="00E3708E" w:rsidRPr="00D94E4E">
              <w:rPr>
                <w:rStyle w:val="Hyperlink"/>
                <w:noProof/>
                <w:lang w:val="en-US"/>
              </w:rPr>
              <w:t>Ưu điểm</w:t>
            </w:r>
            <w:r w:rsidR="00E3708E">
              <w:rPr>
                <w:noProof/>
                <w:webHidden/>
              </w:rPr>
              <w:tab/>
            </w:r>
            <w:r w:rsidR="00E3708E">
              <w:rPr>
                <w:noProof/>
                <w:webHidden/>
              </w:rPr>
              <w:fldChar w:fldCharType="begin"/>
            </w:r>
            <w:r w:rsidR="00E3708E">
              <w:rPr>
                <w:noProof/>
                <w:webHidden/>
              </w:rPr>
              <w:instrText xml:space="preserve"> PAGEREF _Toc169779905 \h </w:instrText>
            </w:r>
            <w:r w:rsidR="00E3708E">
              <w:rPr>
                <w:noProof/>
                <w:webHidden/>
              </w:rPr>
            </w:r>
            <w:r w:rsidR="00E3708E">
              <w:rPr>
                <w:noProof/>
                <w:webHidden/>
              </w:rPr>
              <w:fldChar w:fldCharType="separate"/>
            </w:r>
            <w:r w:rsidR="00E3708E">
              <w:rPr>
                <w:noProof/>
                <w:webHidden/>
              </w:rPr>
              <w:t>49</w:t>
            </w:r>
            <w:r w:rsidR="00E3708E">
              <w:rPr>
                <w:noProof/>
                <w:webHidden/>
              </w:rPr>
              <w:fldChar w:fldCharType="end"/>
            </w:r>
          </w:hyperlink>
        </w:p>
        <w:p w14:paraId="2942DE55" w14:textId="0A72798C" w:rsidR="00E3708E" w:rsidRDefault="001D3588">
          <w:pPr>
            <w:pStyle w:val="TOC2"/>
            <w:tabs>
              <w:tab w:val="left" w:pos="1741"/>
              <w:tab w:val="right" w:leader="dot" w:pos="8778"/>
            </w:tabs>
            <w:rPr>
              <w:rFonts w:asciiTheme="minorHAnsi" w:eastAsiaTheme="minorEastAsia" w:hAnsiTheme="minorHAnsi" w:cstheme="minorBidi"/>
              <w:b w:val="0"/>
              <w:bCs w:val="0"/>
              <w:noProof/>
              <w:kern w:val="2"/>
              <w:sz w:val="22"/>
              <w:lang w:val="en-US"/>
              <w14:ligatures w14:val="standardContextual"/>
            </w:rPr>
          </w:pPr>
          <w:hyperlink w:anchor="_Toc169779906" w:history="1">
            <w:r w:rsidR="00E3708E" w:rsidRPr="00D94E4E">
              <w:rPr>
                <w:rStyle w:val="Hyperlink"/>
                <w:noProof/>
                <w:lang w:val="en-US"/>
              </w:rPr>
              <w:t>6.2.</w:t>
            </w:r>
            <w:r w:rsidR="00E3708E">
              <w:rPr>
                <w:rFonts w:asciiTheme="minorHAnsi" w:eastAsiaTheme="minorEastAsia" w:hAnsiTheme="minorHAnsi" w:cstheme="minorBidi"/>
                <w:b w:val="0"/>
                <w:bCs w:val="0"/>
                <w:noProof/>
                <w:kern w:val="2"/>
                <w:sz w:val="22"/>
                <w:lang w:val="en-US"/>
                <w14:ligatures w14:val="standardContextual"/>
              </w:rPr>
              <w:tab/>
            </w:r>
            <w:r w:rsidR="00E3708E" w:rsidRPr="00D94E4E">
              <w:rPr>
                <w:rStyle w:val="Hyperlink"/>
                <w:noProof/>
                <w:lang w:val="en-US"/>
              </w:rPr>
              <w:t>Hạn chế</w:t>
            </w:r>
            <w:r w:rsidR="00E3708E">
              <w:rPr>
                <w:noProof/>
                <w:webHidden/>
              </w:rPr>
              <w:tab/>
            </w:r>
            <w:r w:rsidR="00E3708E">
              <w:rPr>
                <w:noProof/>
                <w:webHidden/>
              </w:rPr>
              <w:fldChar w:fldCharType="begin"/>
            </w:r>
            <w:r w:rsidR="00E3708E">
              <w:rPr>
                <w:noProof/>
                <w:webHidden/>
              </w:rPr>
              <w:instrText xml:space="preserve"> PAGEREF _Toc169779906 \h </w:instrText>
            </w:r>
            <w:r w:rsidR="00E3708E">
              <w:rPr>
                <w:noProof/>
                <w:webHidden/>
              </w:rPr>
            </w:r>
            <w:r w:rsidR="00E3708E">
              <w:rPr>
                <w:noProof/>
                <w:webHidden/>
              </w:rPr>
              <w:fldChar w:fldCharType="separate"/>
            </w:r>
            <w:r w:rsidR="00E3708E">
              <w:rPr>
                <w:noProof/>
                <w:webHidden/>
              </w:rPr>
              <w:t>50</w:t>
            </w:r>
            <w:r w:rsidR="00E3708E">
              <w:rPr>
                <w:noProof/>
                <w:webHidden/>
              </w:rPr>
              <w:fldChar w:fldCharType="end"/>
            </w:r>
          </w:hyperlink>
        </w:p>
        <w:p w14:paraId="055837ED" w14:textId="0D4FD066" w:rsidR="00E3708E" w:rsidRDefault="001D3588">
          <w:pPr>
            <w:pStyle w:val="TOC2"/>
            <w:tabs>
              <w:tab w:val="left" w:pos="1741"/>
              <w:tab w:val="right" w:leader="dot" w:pos="8778"/>
            </w:tabs>
            <w:rPr>
              <w:rFonts w:asciiTheme="minorHAnsi" w:eastAsiaTheme="minorEastAsia" w:hAnsiTheme="minorHAnsi" w:cstheme="minorBidi"/>
              <w:b w:val="0"/>
              <w:bCs w:val="0"/>
              <w:noProof/>
              <w:kern w:val="2"/>
              <w:sz w:val="22"/>
              <w:lang w:val="en-US"/>
              <w14:ligatures w14:val="standardContextual"/>
            </w:rPr>
          </w:pPr>
          <w:hyperlink w:anchor="_Toc169779907" w:history="1">
            <w:r w:rsidR="00E3708E" w:rsidRPr="00D94E4E">
              <w:rPr>
                <w:rStyle w:val="Hyperlink"/>
                <w:noProof/>
                <w:lang w:val="en-US"/>
              </w:rPr>
              <w:t>6.3.</w:t>
            </w:r>
            <w:r w:rsidR="00E3708E">
              <w:rPr>
                <w:rFonts w:asciiTheme="minorHAnsi" w:eastAsiaTheme="minorEastAsia" w:hAnsiTheme="minorHAnsi" w:cstheme="minorBidi"/>
                <w:b w:val="0"/>
                <w:bCs w:val="0"/>
                <w:noProof/>
                <w:kern w:val="2"/>
                <w:sz w:val="22"/>
                <w:lang w:val="en-US"/>
                <w14:ligatures w14:val="standardContextual"/>
              </w:rPr>
              <w:tab/>
            </w:r>
            <w:r w:rsidR="00E3708E" w:rsidRPr="00D94E4E">
              <w:rPr>
                <w:rStyle w:val="Hyperlink"/>
                <w:noProof/>
                <w:lang w:val="en-US"/>
              </w:rPr>
              <w:t>Hướng phát triển</w:t>
            </w:r>
            <w:r w:rsidR="00E3708E">
              <w:rPr>
                <w:noProof/>
                <w:webHidden/>
              </w:rPr>
              <w:tab/>
            </w:r>
            <w:r w:rsidR="00E3708E">
              <w:rPr>
                <w:noProof/>
                <w:webHidden/>
              </w:rPr>
              <w:fldChar w:fldCharType="begin"/>
            </w:r>
            <w:r w:rsidR="00E3708E">
              <w:rPr>
                <w:noProof/>
                <w:webHidden/>
              </w:rPr>
              <w:instrText xml:space="preserve"> PAGEREF _Toc169779907 \h </w:instrText>
            </w:r>
            <w:r w:rsidR="00E3708E">
              <w:rPr>
                <w:noProof/>
                <w:webHidden/>
              </w:rPr>
            </w:r>
            <w:r w:rsidR="00E3708E">
              <w:rPr>
                <w:noProof/>
                <w:webHidden/>
              </w:rPr>
              <w:fldChar w:fldCharType="separate"/>
            </w:r>
            <w:r w:rsidR="00E3708E">
              <w:rPr>
                <w:noProof/>
                <w:webHidden/>
              </w:rPr>
              <w:t>50</w:t>
            </w:r>
            <w:r w:rsidR="00E3708E">
              <w:rPr>
                <w:noProof/>
                <w:webHidden/>
              </w:rPr>
              <w:fldChar w:fldCharType="end"/>
            </w:r>
          </w:hyperlink>
        </w:p>
        <w:p w14:paraId="246638CB" w14:textId="45390380" w:rsidR="00E3708E" w:rsidRDefault="001D3588">
          <w:pPr>
            <w:pStyle w:val="TOC1"/>
            <w:tabs>
              <w:tab w:val="right" w:leader="dot" w:pos="8778"/>
            </w:tabs>
            <w:rPr>
              <w:rFonts w:asciiTheme="minorHAnsi" w:eastAsiaTheme="minorEastAsia" w:hAnsiTheme="minorHAnsi" w:cstheme="minorBidi"/>
              <w:b w:val="0"/>
              <w:bCs w:val="0"/>
              <w:noProof/>
              <w:kern w:val="2"/>
              <w:sz w:val="22"/>
              <w:szCs w:val="22"/>
              <w:lang w:val="en-US"/>
              <w14:ligatures w14:val="standardContextual"/>
            </w:rPr>
          </w:pPr>
          <w:hyperlink w:anchor="_Toc169779908" w:history="1">
            <w:r w:rsidR="00E3708E" w:rsidRPr="00D94E4E">
              <w:rPr>
                <w:rStyle w:val="Hyperlink"/>
                <w:noProof/>
                <w:lang w:val="en-US"/>
              </w:rPr>
              <w:t>PHÂN CÔNG CÔNG VIỆC</w:t>
            </w:r>
            <w:r w:rsidR="00E3708E">
              <w:rPr>
                <w:noProof/>
                <w:webHidden/>
              </w:rPr>
              <w:tab/>
            </w:r>
            <w:r w:rsidR="00E3708E">
              <w:rPr>
                <w:noProof/>
                <w:webHidden/>
              </w:rPr>
              <w:fldChar w:fldCharType="begin"/>
            </w:r>
            <w:r w:rsidR="00E3708E">
              <w:rPr>
                <w:noProof/>
                <w:webHidden/>
              </w:rPr>
              <w:instrText xml:space="preserve"> PAGEREF _Toc169779908 \h </w:instrText>
            </w:r>
            <w:r w:rsidR="00E3708E">
              <w:rPr>
                <w:noProof/>
                <w:webHidden/>
              </w:rPr>
            </w:r>
            <w:r w:rsidR="00E3708E">
              <w:rPr>
                <w:noProof/>
                <w:webHidden/>
              </w:rPr>
              <w:fldChar w:fldCharType="separate"/>
            </w:r>
            <w:r w:rsidR="00E3708E">
              <w:rPr>
                <w:noProof/>
                <w:webHidden/>
              </w:rPr>
              <w:t>52</w:t>
            </w:r>
            <w:r w:rsidR="00E3708E">
              <w:rPr>
                <w:noProof/>
                <w:webHidden/>
              </w:rPr>
              <w:fldChar w:fldCharType="end"/>
            </w:r>
          </w:hyperlink>
        </w:p>
        <w:p w14:paraId="0ED5844D" w14:textId="009D9858" w:rsidR="006E7DB0" w:rsidRPr="00280DE8" w:rsidRDefault="006E7DB0" w:rsidP="00A41972">
          <w:pPr>
            <w:ind w:hanging="851"/>
            <w:rPr>
              <w:lang w:val="vi-VN"/>
            </w:rPr>
          </w:pPr>
          <w:r w:rsidRPr="00280DE8">
            <w:rPr>
              <w:b/>
              <w:bCs/>
              <w:noProof/>
              <w:lang w:val="vi-VN"/>
            </w:rPr>
            <w:fldChar w:fldCharType="end"/>
          </w:r>
        </w:p>
      </w:sdtContent>
    </w:sdt>
    <w:p w14:paraId="65502AB9" w14:textId="5FB597D4" w:rsidR="00616E36" w:rsidRPr="00280DE8" w:rsidRDefault="00E72068" w:rsidP="006E7DB0">
      <w:pPr>
        <w:pStyle w:val="Heading1"/>
        <w:numPr>
          <w:ilvl w:val="0"/>
          <w:numId w:val="0"/>
        </w:numPr>
        <w:rPr>
          <w:lang w:val="vi-VN"/>
        </w:rPr>
      </w:pPr>
      <w:r w:rsidRPr="00280DE8">
        <w:rPr>
          <w:lang w:val="vi-VN"/>
        </w:rPr>
        <w:br w:type="page"/>
      </w:r>
      <w:bookmarkStart w:id="7" w:name="_Toc136213373"/>
      <w:bookmarkStart w:id="8" w:name="_Toc136213566"/>
      <w:bookmarkStart w:id="9" w:name="_Toc136996633"/>
      <w:bookmarkStart w:id="10" w:name="_Toc169779883"/>
      <w:r w:rsidRPr="00280DE8">
        <w:rPr>
          <w:lang w:val="vi-VN"/>
        </w:rPr>
        <w:lastRenderedPageBreak/>
        <w:t xml:space="preserve">DANH MỤC HÌNH </w:t>
      </w:r>
      <w:bookmarkEnd w:id="7"/>
      <w:bookmarkEnd w:id="8"/>
      <w:r w:rsidR="00F316DE" w:rsidRPr="00280DE8">
        <w:rPr>
          <w:lang w:val="vi-VN"/>
        </w:rPr>
        <w:t>ẢNH</w:t>
      </w:r>
      <w:bookmarkEnd w:id="9"/>
      <w:bookmarkEnd w:id="10"/>
    </w:p>
    <w:p w14:paraId="548E9A73" w14:textId="77777777" w:rsidR="00537470" w:rsidRDefault="00537470">
      <w:pPr>
        <w:spacing w:line="240" w:lineRule="auto"/>
        <w:jc w:val="left"/>
        <w:rPr>
          <w:b/>
          <w:bCs/>
          <w:sz w:val="32"/>
          <w:szCs w:val="26"/>
          <w:lang w:val="vi-VN"/>
        </w:rPr>
      </w:pPr>
      <w:bookmarkStart w:id="11" w:name="_Toc1265076688"/>
      <w:bookmarkStart w:id="12" w:name="_Toc1244167424"/>
      <w:bookmarkStart w:id="13" w:name="_Toc136210062"/>
      <w:bookmarkStart w:id="14" w:name="_Toc136996726"/>
      <w:bookmarkStart w:id="15" w:name="_Toc418419008"/>
      <w:bookmarkStart w:id="16" w:name="_Toc136210095"/>
      <w:bookmarkEnd w:id="11"/>
      <w:bookmarkEnd w:id="12"/>
      <w:bookmarkEnd w:id="13"/>
      <w:bookmarkEnd w:id="14"/>
      <w:bookmarkEnd w:id="15"/>
      <w:bookmarkEnd w:id="16"/>
      <w:r>
        <w:rPr>
          <w:lang w:val="vi-VN"/>
        </w:rPr>
        <w:br w:type="page"/>
      </w:r>
    </w:p>
    <w:p w14:paraId="776536AE" w14:textId="265FC53D" w:rsidR="00733F24" w:rsidRPr="00280DE8" w:rsidRDefault="00B428C0" w:rsidP="00537470">
      <w:pPr>
        <w:pStyle w:val="Heading1"/>
        <w:rPr>
          <w:lang w:val="vi-VN"/>
        </w:rPr>
      </w:pPr>
      <w:bookmarkStart w:id="17" w:name="_Toc169779884"/>
      <w:r w:rsidRPr="00280DE8">
        <w:rPr>
          <w:lang w:val="vi-VN"/>
        </w:rPr>
        <w:lastRenderedPageBreak/>
        <w:t>GIỚI THIỆU BÀI BÁO</w:t>
      </w:r>
      <w:bookmarkEnd w:id="17"/>
    </w:p>
    <w:p w14:paraId="3A83DF02" w14:textId="5DD4786C" w:rsidR="004F2D07" w:rsidRDefault="004F2D07" w:rsidP="00632CB6">
      <w:pPr>
        <w:pStyle w:val="Heading2"/>
        <w:rPr>
          <w:lang w:val="en-US"/>
        </w:rPr>
      </w:pPr>
      <w:bookmarkStart w:id="18" w:name="_Toc169779885"/>
      <w:r w:rsidRPr="00280DE8">
        <w:rPr>
          <w:lang w:val="vi-VN"/>
        </w:rPr>
        <w:t>Giới thiệu chung về bài báo</w:t>
      </w:r>
      <w:bookmarkEnd w:id="18"/>
      <w:r w:rsidRPr="00280DE8">
        <w:rPr>
          <w:lang w:val="vi-VN"/>
        </w:rPr>
        <w:t xml:space="preserve"> </w:t>
      </w:r>
    </w:p>
    <w:p w14:paraId="2C7CD9DC" w14:textId="08E441CD" w:rsidR="0094531B" w:rsidRDefault="00E62F99" w:rsidP="00E62F99">
      <w:pPr>
        <w:pStyle w:val="NormalSpace"/>
      </w:pPr>
      <w:r w:rsidRPr="00E62F99">
        <w:t>Bài báo "Fuzzy Deep Hybrid Network for Fake News Detection" của Cheng Xu và M-Tahar Kechadi từ Đại học College Dublin, được trình bày tại Hội nghị Quốc tế về Công nghệ Thông tin và Truyền thông lần thứ 12 (SOICT 2023) tại TP. Hồ Chí Minh, đề xuất một mô hình kết hợp dựa trên logic mờ</w:t>
      </w:r>
      <w:r>
        <w:t xml:space="preserve"> (fuzzy)</w:t>
      </w:r>
      <w:r w:rsidRPr="00E62F99">
        <w:t xml:space="preserve"> và học sâu để cải thiện hiệu quả phát hiện tin giả. Mô hình này tận dụng sự kết hợp giữa </w:t>
      </w:r>
      <w:r w:rsidR="0043475A">
        <w:t xml:space="preserve">nội dung </w:t>
      </w:r>
      <w:r w:rsidRPr="00E62F99">
        <w:t>các bài báo và thông tin ngữ cảnh</w:t>
      </w:r>
      <w:r w:rsidR="0043475A">
        <w:t xml:space="preserve"> của nó</w:t>
      </w:r>
      <w:r w:rsidRPr="00E62F99">
        <w:t>, bao gồm thông tin văn bản và số liệu, để nâng cao khả năng phân loại tin giả. Các tác giả đã thử nghiệm mô hình trên bộ dữ liệu kiểm chứng LIAR và đạt được kết quả vượt trội so với các mô hình hiện có. Bài báo cũng trình bày chi tiết về cấu trúc mô hình, cách xử lý thông tin văn bản và ngữ cảnh, cũng như lớp mờ được tích hợp vào mạng học sâu. Kết quả nghiên cứu cho thấy việc kết hợp logic mờ với học sâu không chỉ cải thiện độ chính xác trong việc phát hiện tin giả mà còn cung cấp một công cụ đáng tin cậy để chống lại thông tin sai lệch trong thời đại kỹ thuật số</w:t>
      </w:r>
      <w:r>
        <w:t>.</w:t>
      </w:r>
    </w:p>
    <w:p w14:paraId="2714E882" w14:textId="600F38EC" w:rsidR="00E62F99" w:rsidRPr="0094531B" w:rsidRDefault="00E62F99" w:rsidP="00E62F99">
      <w:pPr>
        <w:pStyle w:val="NormalSpace"/>
      </w:pPr>
      <w:r>
        <w:t>Các thông tin chung:</w:t>
      </w:r>
    </w:p>
    <w:p w14:paraId="700F245B" w14:textId="7C19D77A" w:rsidR="004F2D07" w:rsidRPr="00280DE8" w:rsidRDefault="004F2D07" w:rsidP="003A24F2">
      <w:pPr>
        <w:pStyle w:val="ListParagraph"/>
        <w:numPr>
          <w:ilvl w:val="0"/>
          <w:numId w:val="3"/>
        </w:numPr>
        <w:rPr>
          <w:lang w:val="vi-VN"/>
        </w:rPr>
      </w:pPr>
      <w:r w:rsidRPr="00280DE8">
        <w:rPr>
          <w:lang w:val="vi-VN"/>
        </w:rPr>
        <w:t>Đường dẫn: </w:t>
      </w:r>
      <w:hyperlink r:id="rId12" w:history="1">
        <w:r w:rsidR="00CF27EF" w:rsidRPr="00280DE8">
          <w:rPr>
            <w:rStyle w:val="Hyperlink"/>
            <w:lang w:val="vi-VN"/>
          </w:rPr>
          <w:t>LINK</w:t>
        </w:r>
      </w:hyperlink>
      <w:r w:rsidR="00CF27EF" w:rsidRPr="00280DE8">
        <w:rPr>
          <w:lang w:val="vi-VN"/>
        </w:rPr>
        <w:t xml:space="preserve"> </w:t>
      </w:r>
    </w:p>
    <w:p w14:paraId="36107E7D" w14:textId="77777777" w:rsidR="008B5040" w:rsidRPr="00280DE8" w:rsidRDefault="008B5040" w:rsidP="003A24F2">
      <w:pPr>
        <w:pStyle w:val="ListParagraph"/>
        <w:numPr>
          <w:ilvl w:val="0"/>
          <w:numId w:val="3"/>
        </w:numPr>
        <w:rPr>
          <w:lang w:val="vi-VN"/>
        </w:rPr>
      </w:pPr>
      <w:r w:rsidRPr="00280DE8">
        <w:rPr>
          <w:lang w:val="vi-VN"/>
        </w:rPr>
        <w:t>Nhóm tác giả: Cheng Xu, M-Tahar Kechadi</w:t>
      </w:r>
    </w:p>
    <w:p w14:paraId="31D15B2D" w14:textId="77777777" w:rsidR="008B5040" w:rsidRPr="00280DE8" w:rsidRDefault="008B5040" w:rsidP="003A24F2">
      <w:pPr>
        <w:pStyle w:val="ListParagraph"/>
        <w:numPr>
          <w:ilvl w:val="0"/>
          <w:numId w:val="3"/>
        </w:numPr>
        <w:rPr>
          <w:lang w:val="vi-VN"/>
        </w:rPr>
      </w:pPr>
      <w:r w:rsidRPr="00280DE8">
        <w:rPr>
          <w:lang w:val="vi-VN"/>
        </w:rPr>
        <w:t>Công bố: tại HỘI THẢO QUỐC TẾ VỀ CÔNG NGHỆ THÔNG TIN VÀ TRUYỀN THÔNG SOICT 2023 (SOICT 2023), December 07–08, 2023, Ho Chi Minh, Vietnam. ACM, New York, NY, USA</w:t>
      </w:r>
    </w:p>
    <w:p w14:paraId="47A3980D" w14:textId="77777777" w:rsidR="008B5040" w:rsidRPr="00280DE8" w:rsidRDefault="008B5040" w:rsidP="003A24F2">
      <w:pPr>
        <w:pStyle w:val="ListParagraph"/>
        <w:numPr>
          <w:ilvl w:val="0"/>
          <w:numId w:val="3"/>
        </w:numPr>
        <w:rPr>
          <w:lang w:val="vi-VN"/>
        </w:rPr>
      </w:pPr>
      <w:r w:rsidRPr="00280DE8">
        <w:rPr>
          <w:lang w:val="vi-VN"/>
        </w:rPr>
        <w:t>Thông số: 1 tệp 8 trang, định dạng pdf</w:t>
      </w:r>
    </w:p>
    <w:p w14:paraId="6A0D083B" w14:textId="77777777" w:rsidR="008B5040" w:rsidRPr="00280DE8" w:rsidRDefault="008B5040" w:rsidP="003A24F2">
      <w:pPr>
        <w:pStyle w:val="ListParagraph"/>
        <w:numPr>
          <w:ilvl w:val="0"/>
          <w:numId w:val="3"/>
        </w:numPr>
        <w:rPr>
          <w:lang w:val="vi-VN"/>
        </w:rPr>
      </w:pPr>
      <w:r w:rsidRPr="00280DE8">
        <w:rPr>
          <w:lang w:val="vi-VN"/>
        </w:rPr>
        <w:t>Bố cục bài báo:</w:t>
      </w:r>
    </w:p>
    <w:p w14:paraId="1101B3A7" w14:textId="77777777" w:rsidR="008B5040" w:rsidRPr="00280DE8" w:rsidRDefault="008B5040" w:rsidP="003A24F2">
      <w:pPr>
        <w:pStyle w:val="ListParagraph"/>
        <w:numPr>
          <w:ilvl w:val="1"/>
          <w:numId w:val="3"/>
        </w:numPr>
        <w:rPr>
          <w:lang w:val="vi-VN"/>
        </w:rPr>
      </w:pPr>
      <w:r w:rsidRPr="00280DE8">
        <w:rPr>
          <w:lang w:val="vi-VN"/>
        </w:rPr>
        <w:t>Chương 1: Giới thiệu tổng quan</w:t>
      </w:r>
    </w:p>
    <w:p w14:paraId="0955B695" w14:textId="77777777" w:rsidR="008B5040" w:rsidRPr="00280DE8" w:rsidRDefault="008B5040" w:rsidP="003A24F2">
      <w:pPr>
        <w:pStyle w:val="ListParagraph"/>
        <w:numPr>
          <w:ilvl w:val="1"/>
          <w:numId w:val="3"/>
        </w:numPr>
        <w:rPr>
          <w:lang w:val="vi-VN"/>
        </w:rPr>
      </w:pPr>
      <w:r w:rsidRPr="00280DE8">
        <w:rPr>
          <w:lang w:val="vi-VN"/>
        </w:rPr>
        <w:t>Chương 2: Nghiên cứu liên quan</w:t>
      </w:r>
    </w:p>
    <w:p w14:paraId="384A2C59" w14:textId="77777777" w:rsidR="008B5040" w:rsidRPr="00280DE8" w:rsidRDefault="008B5040" w:rsidP="003A24F2">
      <w:pPr>
        <w:pStyle w:val="ListParagraph"/>
        <w:numPr>
          <w:ilvl w:val="1"/>
          <w:numId w:val="3"/>
        </w:numPr>
        <w:rPr>
          <w:lang w:val="vi-VN"/>
        </w:rPr>
      </w:pPr>
      <w:r w:rsidRPr="00280DE8">
        <w:rPr>
          <w:lang w:val="vi-VN"/>
        </w:rPr>
        <w:t>Chương 3: Bộ dữ liệu và các vấn đề liên quan</w:t>
      </w:r>
    </w:p>
    <w:p w14:paraId="10943158" w14:textId="77777777" w:rsidR="008B5040" w:rsidRPr="00280DE8" w:rsidRDefault="008B5040" w:rsidP="003A24F2">
      <w:pPr>
        <w:pStyle w:val="ListParagraph"/>
        <w:numPr>
          <w:ilvl w:val="1"/>
          <w:numId w:val="3"/>
        </w:numPr>
        <w:rPr>
          <w:lang w:val="vi-VN"/>
        </w:rPr>
      </w:pPr>
      <w:r w:rsidRPr="00280DE8">
        <w:rPr>
          <w:lang w:val="vi-VN"/>
        </w:rPr>
        <w:t>Chương 4: Đề xuất và giới thiệu mô hình</w:t>
      </w:r>
    </w:p>
    <w:p w14:paraId="2035BCBC" w14:textId="77777777" w:rsidR="008B5040" w:rsidRPr="00280DE8" w:rsidRDefault="008B5040" w:rsidP="003A24F2">
      <w:pPr>
        <w:pStyle w:val="ListParagraph"/>
        <w:numPr>
          <w:ilvl w:val="1"/>
          <w:numId w:val="3"/>
        </w:numPr>
        <w:rPr>
          <w:lang w:val="vi-VN"/>
        </w:rPr>
      </w:pPr>
      <w:r w:rsidRPr="00280DE8">
        <w:rPr>
          <w:lang w:val="vi-VN"/>
        </w:rPr>
        <w:t>Chương 5: Phân tích kết quả thử nghiệm</w:t>
      </w:r>
    </w:p>
    <w:p w14:paraId="06A8E3A3" w14:textId="489641E0" w:rsidR="008B5040" w:rsidRPr="00280DE8" w:rsidRDefault="008B5040" w:rsidP="003A24F2">
      <w:pPr>
        <w:pStyle w:val="ListParagraph"/>
        <w:numPr>
          <w:ilvl w:val="1"/>
          <w:numId w:val="3"/>
        </w:numPr>
        <w:rPr>
          <w:lang w:val="vi-VN"/>
        </w:rPr>
      </w:pPr>
      <w:r w:rsidRPr="00280DE8">
        <w:rPr>
          <w:lang w:val="vi-VN"/>
        </w:rPr>
        <w:lastRenderedPageBreak/>
        <w:t>Chương 6: Tổng kết nghiên cứu và đưa ra định hướng trong tương lai</w:t>
      </w:r>
    </w:p>
    <w:p w14:paraId="736B4221" w14:textId="221C6B5D" w:rsidR="00D95D57" w:rsidRPr="00280DE8" w:rsidRDefault="00D95D57" w:rsidP="003A24F2">
      <w:pPr>
        <w:pStyle w:val="ListParagraph"/>
        <w:numPr>
          <w:ilvl w:val="0"/>
          <w:numId w:val="3"/>
        </w:numPr>
        <w:rPr>
          <w:lang w:val="vi-VN"/>
        </w:rPr>
      </w:pPr>
      <w:r w:rsidRPr="00280DE8">
        <w:rPr>
          <w:lang w:val="vi-VN"/>
        </w:rPr>
        <w:t xml:space="preserve">Năm xuất bản:  </w:t>
      </w:r>
      <w:r w:rsidR="008B5040" w:rsidRPr="00280DE8">
        <w:rPr>
          <w:lang w:val="vi-VN"/>
        </w:rPr>
        <w:t>07-08</w:t>
      </w:r>
      <w:r w:rsidRPr="00280DE8">
        <w:rPr>
          <w:lang w:val="vi-VN"/>
        </w:rPr>
        <w:t>/</w:t>
      </w:r>
      <w:r w:rsidR="008B5040" w:rsidRPr="00280DE8">
        <w:rPr>
          <w:lang w:val="vi-VN"/>
        </w:rPr>
        <w:t>12</w:t>
      </w:r>
      <w:r w:rsidRPr="00280DE8">
        <w:rPr>
          <w:lang w:val="vi-VN"/>
        </w:rPr>
        <w:t>/202</w:t>
      </w:r>
      <w:r w:rsidR="008B5040" w:rsidRPr="00280DE8">
        <w:rPr>
          <w:lang w:val="vi-VN"/>
        </w:rPr>
        <w:t>3</w:t>
      </w:r>
    </w:p>
    <w:p w14:paraId="22D7A01D" w14:textId="14D75D9E" w:rsidR="005219C0" w:rsidRPr="00280DE8" w:rsidRDefault="005219C0" w:rsidP="003A24F2">
      <w:pPr>
        <w:pStyle w:val="ListParagraph"/>
        <w:numPr>
          <w:ilvl w:val="0"/>
          <w:numId w:val="3"/>
        </w:numPr>
        <w:rPr>
          <w:lang w:val="vi-VN"/>
        </w:rPr>
      </w:pPr>
      <w:r w:rsidRPr="00280DE8">
        <w:rPr>
          <w:lang w:val="vi-VN"/>
        </w:rPr>
        <w:t xml:space="preserve">Dataset: </w:t>
      </w:r>
      <w:hyperlink r:id="rId13" w:history="1">
        <w:r w:rsidR="00C528A1" w:rsidRPr="00280DE8">
          <w:rPr>
            <w:rStyle w:val="Hyperlink"/>
            <w:lang w:val="vi-VN"/>
          </w:rPr>
          <w:t>https://paperswithcode.com/dataset/liar</w:t>
        </w:r>
      </w:hyperlink>
    </w:p>
    <w:p w14:paraId="732D1AEC" w14:textId="42031702" w:rsidR="00BB3578" w:rsidRPr="00B86446" w:rsidRDefault="005219C0" w:rsidP="003A24F2">
      <w:pPr>
        <w:pStyle w:val="ListParagraph"/>
        <w:numPr>
          <w:ilvl w:val="0"/>
          <w:numId w:val="3"/>
        </w:numPr>
        <w:rPr>
          <w:rStyle w:val="Hyperlink"/>
          <w:color w:val="auto"/>
          <w:u w:val="none"/>
          <w:lang w:val="vi-VN"/>
        </w:rPr>
      </w:pPr>
      <w:r w:rsidRPr="00280DE8">
        <w:rPr>
          <w:lang w:val="vi-VN"/>
        </w:rPr>
        <w:t xml:space="preserve">Code: </w:t>
      </w:r>
      <w:hyperlink r:id="rId14" w:history="1">
        <w:r w:rsidR="00856E4A" w:rsidRPr="00280DE8">
          <w:rPr>
            <w:rStyle w:val="Hyperlink"/>
            <w:lang w:val="vi-VN"/>
          </w:rPr>
          <w:t>https://github.com/chengxuphd/FDHN</w:t>
        </w:r>
      </w:hyperlink>
    </w:p>
    <w:p w14:paraId="572B3DFB" w14:textId="23843506" w:rsidR="004F2D07" w:rsidRPr="00885227" w:rsidRDefault="00DE3AEC" w:rsidP="00632CB6">
      <w:pPr>
        <w:pStyle w:val="Heading2"/>
        <w:rPr>
          <w:lang w:val="en-US"/>
        </w:rPr>
      </w:pPr>
      <w:bookmarkStart w:id="19" w:name="_Toc169779886"/>
      <w:r w:rsidRPr="00280DE8">
        <w:rPr>
          <w:lang w:val="vi-VN"/>
        </w:rPr>
        <w:t>Tổng quan đ</w:t>
      </w:r>
      <w:r w:rsidR="004F2D07" w:rsidRPr="00280DE8">
        <w:rPr>
          <w:lang w:val="vi-VN"/>
        </w:rPr>
        <w:t>ề tài</w:t>
      </w:r>
      <w:bookmarkEnd w:id="19"/>
      <w:r w:rsidR="004F2D07" w:rsidRPr="00280DE8">
        <w:rPr>
          <w:lang w:val="vi-VN"/>
        </w:rPr>
        <w:t xml:space="preserve"> </w:t>
      </w:r>
    </w:p>
    <w:p w14:paraId="66F13601" w14:textId="4DC32183" w:rsidR="00747019" w:rsidRPr="00885227" w:rsidRDefault="00747019" w:rsidP="00747019">
      <w:pPr>
        <w:pStyle w:val="NormalSpace"/>
      </w:pPr>
      <w:r>
        <w:t xml:space="preserve">Tổng quan các thông tin chung: </w:t>
      </w:r>
    </w:p>
    <w:p w14:paraId="143D92BE" w14:textId="21C13AA2" w:rsidR="00136816" w:rsidRPr="00280DE8" w:rsidRDefault="00136816" w:rsidP="003A24F2">
      <w:pPr>
        <w:pStyle w:val="ListParagraph"/>
        <w:numPr>
          <w:ilvl w:val="0"/>
          <w:numId w:val="4"/>
        </w:numPr>
        <w:rPr>
          <w:lang w:val="vi-VN"/>
        </w:rPr>
      </w:pPr>
      <w:r w:rsidRPr="00280DE8">
        <w:rPr>
          <w:lang w:val="vi-VN"/>
        </w:rPr>
        <w:t xml:space="preserve">Tên: Phát hiện tin tức giả trên mạng xã hội sử dụng mô hình Fuzzy Deep Hybrid Network </w:t>
      </w:r>
    </w:p>
    <w:p w14:paraId="24C96315" w14:textId="23466BF8" w:rsidR="00B95F7C" w:rsidRPr="00B95F7C" w:rsidRDefault="00136816" w:rsidP="003A24F2">
      <w:pPr>
        <w:pStyle w:val="ListParagraph"/>
        <w:numPr>
          <w:ilvl w:val="0"/>
          <w:numId w:val="4"/>
        </w:numPr>
        <w:rPr>
          <w:lang w:val="vi-VN"/>
        </w:rPr>
      </w:pPr>
      <w:r w:rsidRPr="00280DE8">
        <w:rPr>
          <w:lang w:val="vi-VN"/>
        </w:rPr>
        <w:t xml:space="preserve">Sử dụng các mô hình, thuật toán deep learning </w:t>
      </w:r>
      <w:r w:rsidR="00A607F5">
        <w:rPr>
          <w:lang w:val="en-US"/>
        </w:rPr>
        <w:t>được giới thiệu trong các bài báo trước</w:t>
      </w:r>
      <w:r w:rsidRPr="00280DE8">
        <w:rPr>
          <w:lang w:val="vi-VN"/>
        </w:rPr>
        <w:t xml:space="preserve"> nhưng được cải tiến nhờ Fuzzy logic</w:t>
      </w:r>
      <w:r w:rsidR="004710E3">
        <w:rPr>
          <w:lang w:val="en-US"/>
        </w:rPr>
        <w:t xml:space="preserve"> bằng cách thêm </w:t>
      </w:r>
      <w:r w:rsidR="00725A4C">
        <w:rPr>
          <w:lang w:val="en-US"/>
        </w:rPr>
        <w:t xml:space="preserve">một </w:t>
      </w:r>
      <w:r w:rsidR="004710E3">
        <w:rPr>
          <w:lang w:val="en-US"/>
        </w:rPr>
        <w:t>Fuzzy Layer</w:t>
      </w:r>
      <w:r w:rsidR="008C3A8D">
        <w:rPr>
          <w:lang w:val="en-US"/>
        </w:rPr>
        <w:t xml:space="preserve"> có nhiệm vụ nhận đầu ra của mô hình học sâu trước đó</w:t>
      </w:r>
      <w:r w:rsidR="002E0BEB">
        <w:rPr>
          <w:lang w:val="en-US"/>
        </w:rPr>
        <w:t xml:space="preserve"> và cho ra </w:t>
      </w:r>
      <w:r w:rsidR="00725F7D">
        <w:rPr>
          <w:lang w:val="en-US"/>
        </w:rPr>
        <w:t xml:space="preserve">một </w:t>
      </w:r>
      <w:r w:rsidR="002E0BEB">
        <w:rPr>
          <w:lang w:val="en-US"/>
        </w:rPr>
        <w:t xml:space="preserve">biểu diễn </w:t>
      </w:r>
      <w:r w:rsidR="00C134E8">
        <w:rPr>
          <w:lang w:val="en-US"/>
        </w:rPr>
        <w:t xml:space="preserve">dùng </w:t>
      </w:r>
      <w:r w:rsidR="007D693A">
        <w:rPr>
          <w:lang w:val="en-US"/>
        </w:rPr>
        <w:t>để</w:t>
      </w:r>
      <w:r w:rsidR="00C134E8">
        <w:rPr>
          <w:lang w:val="en-US"/>
        </w:rPr>
        <w:t xml:space="preserve"> tính toán kết quả cuối cùng</w:t>
      </w:r>
      <w:r w:rsidR="00654DEC">
        <w:rPr>
          <w:lang w:val="en-US"/>
        </w:rPr>
        <w:t xml:space="preserve">. </w:t>
      </w:r>
      <w:r w:rsidR="00B95F7C">
        <w:rPr>
          <w:lang w:val="en-US"/>
        </w:rPr>
        <w:t>Các mô hình học sâu được tác giả sử dụng là:</w:t>
      </w:r>
    </w:p>
    <w:p w14:paraId="486EADCB" w14:textId="11FB9B34" w:rsidR="00B95F7C" w:rsidRPr="00B058EA" w:rsidRDefault="00CD021C" w:rsidP="003A24F2">
      <w:pPr>
        <w:pStyle w:val="ListParagraph"/>
        <w:numPr>
          <w:ilvl w:val="1"/>
          <w:numId w:val="4"/>
        </w:numPr>
        <w:rPr>
          <w:lang w:val="vi-VN"/>
        </w:rPr>
      </w:pPr>
      <w:r>
        <w:rPr>
          <w:lang w:val="en-US"/>
        </w:rPr>
        <w:t xml:space="preserve">TextCNN model được giới thiệu </w:t>
      </w:r>
      <w:r w:rsidR="00763277">
        <w:rPr>
          <w:lang w:val="en-US"/>
        </w:rPr>
        <w:t>trong bài báo</w:t>
      </w:r>
      <w:r w:rsidR="00840954" w:rsidRPr="00840954">
        <w:rPr>
          <w:lang w:val="en-US"/>
        </w:rPr>
        <w:t xml:space="preserve"> </w:t>
      </w:r>
      <w:hyperlink r:id="rId15" w:history="1">
        <w:r w:rsidR="00840954" w:rsidRPr="001524A3">
          <w:rPr>
            <w:rStyle w:val="Hyperlink"/>
            <w:i/>
            <w:iCs/>
            <w:sz w:val="24"/>
            <w:szCs w:val="24"/>
            <w:lang w:val="en-US"/>
          </w:rPr>
          <w:t>Convolutional Neural Networks for Sentence Classification</w:t>
        </w:r>
      </w:hyperlink>
      <w:r w:rsidR="00840954" w:rsidRPr="003F6888">
        <w:rPr>
          <w:sz w:val="24"/>
          <w:szCs w:val="24"/>
          <w:lang w:val="en-US"/>
        </w:rPr>
        <w:t xml:space="preserve"> </w:t>
      </w:r>
      <w:r w:rsidR="00840954">
        <w:rPr>
          <w:lang w:val="en-US"/>
        </w:rPr>
        <w:t xml:space="preserve">của tác giả Yoon Kim </w:t>
      </w:r>
      <w:r w:rsidR="00763277">
        <w:rPr>
          <w:lang w:val="en-US"/>
        </w:rPr>
        <w:t>vào năm 2014</w:t>
      </w:r>
    </w:p>
    <w:p w14:paraId="3C046868" w14:textId="03402FE3" w:rsidR="00B058EA" w:rsidRPr="00962C9F" w:rsidRDefault="00B058EA" w:rsidP="003A24F2">
      <w:pPr>
        <w:pStyle w:val="ListParagraph"/>
        <w:numPr>
          <w:ilvl w:val="1"/>
          <w:numId w:val="4"/>
        </w:numPr>
        <w:rPr>
          <w:lang w:val="en-US"/>
        </w:rPr>
      </w:pPr>
      <w:r>
        <w:rPr>
          <w:lang w:val="en-US"/>
        </w:rPr>
        <w:t>Bidirectional</w:t>
      </w:r>
      <w:r w:rsidR="00C34B61">
        <w:rPr>
          <w:lang w:val="en-US"/>
        </w:rPr>
        <w:t xml:space="preserve"> LSTM (Bi-LSTM)</w:t>
      </w:r>
      <w:r w:rsidR="00962C9F">
        <w:rPr>
          <w:lang w:val="en-US"/>
        </w:rPr>
        <w:t xml:space="preserve"> trong bài báo </w:t>
      </w:r>
      <w:hyperlink r:id="rId16" w:history="1">
        <w:r w:rsidR="00962C9F" w:rsidRPr="001524A3">
          <w:rPr>
            <w:rStyle w:val="Hyperlink"/>
            <w:i/>
            <w:iCs/>
            <w:sz w:val="24"/>
            <w:szCs w:val="24"/>
            <w:lang w:val="en-US"/>
          </w:rPr>
          <w:t>Bidirectional recurrent neural networks</w:t>
        </w:r>
      </w:hyperlink>
      <w:r w:rsidR="00962C9F">
        <w:rPr>
          <w:sz w:val="24"/>
          <w:szCs w:val="24"/>
          <w:lang w:val="en-US"/>
        </w:rPr>
        <w:t xml:space="preserve"> </w:t>
      </w:r>
      <w:r w:rsidR="00962C9F" w:rsidRPr="001C2C71">
        <w:rPr>
          <w:szCs w:val="26"/>
          <w:lang w:val="en-US"/>
        </w:rPr>
        <w:t xml:space="preserve">của nhóm tác giả </w:t>
      </w:r>
      <w:r w:rsidR="001C2C71" w:rsidRPr="001C2C71">
        <w:rPr>
          <w:szCs w:val="26"/>
          <w:lang w:val="en-US"/>
        </w:rPr>
        <w:t>Mike Schuster và Kuldip K Paliwal vào năm 1997</w:t>
      </w:r>
    </w:p>
    <w:p w14:paraId="5BFE06D6" w14:textId="77777777" w:rsidR="00136816" w:rsidRPr="00280DE8" w:rsidRDefault="00136816" w:rsidP="003A24F2">
      <w:pPr>
        <w:pStyle w:val="ListParagraph"/>
        <w:numPr>
          <w:ilvl w:val="0"/>
          <w:numId w:val="4"/>
        </w:numPr>
        <w:rPr>
          <w:lang w:val="vi-VN"/>
        </w:rPr>
      </w:pPr>
      <w:r w:rsidRPr="00280DE8">
        <w:rPr>
          <w:lang w:val="vi-VN"/>
        </w:rPr>
        <w:t>Logic mờ (tiếng Anh: Fuzzy logic) được phát triển từ lý thuyết tập mờ để thực hiện lập luận một cách xấp xỉ thay vì lập luận chính xác theo logic vị từ cổ điển( tứ 0 đến 1 thay vì 0,1)</w:t>
      </w:r>
    </w:p>
    <w:p w14:paraId="3B5920B3" w14:textId="77777777" w:rsidR="00136816" w:rsidRPr="00280DE8" w:rsidRDefault="00136816" w:rsidP="003A24F2">
      <w:pPr>
        <w:pStyle w:val="ListParagraph"/>
        <w:numPr>
          <w:ilvl w:val="0"/>
          <w:numId w:val="4"/>
        </w:numPr>
        <w:rPr>
          <w:lang w:val="vi-VN"/>
        </w:rPr>
      </w:pPr>
      <w:r w:rsidRPr="00280DE8">
        <w:rPr>
          <w:lang w:val="vi-VN"/>
        </w:rPr>
        <w:t>Cho vd về fuzzy logic: các khái niệm như barely true, halfly true, mostly true, absolute true, absolute false, pants on fire</w:t>
      </w:r>
    </w:p>
    <w:p w14:paraId="65484E83" w14:textId="77777777" w:rsidR="00136816" w:rsidRPr="00280DE8" w:rsidRDefault="00136816" w:rsidP="003A24F2">
      <w:pPr>
        <w:pStyle w:val="ListParagraph"/>
        <w:numPr>
          <w:ilvl w:val="1"/>
          <w:numId w:val="4"/>
        </w:numPr>
        <w:rPr>
          <w:lang w:val="vi-VN"/>
        </w:rPr>
      </w:pPr>
      <w:r w:rsidRPr="00280DE8">
        <w:rPr>
          <w:lang w:val="vi-VN"/>
        </w:rPr>
        <w:t>Barely true: Bầu trời màu tím</w:t>
      </w:r>
    </w:p>
    <w:p w14:paraId="21F8EF7A" w14:textId="77777777" w:rsidR="00136816" w:rsidRPr="00280DE8" w:rsidRDefault="00136816" w:rsidP="003A24F2">
      <w:pPr>
        <w:pStyle w:val="ListParagraph"/>
        <w:numPr>
          <w:ilvl w:val="1"/>
          <w:numId w:val="4"/>
        </w:numPr>
        <w:rPr>
          <w:lang w:val="vi-VN"/>
        </w:rPr>
      </w:pPr>
      <w:r w:rsidRPr="00280DE8">
        <w:rPr>
          <w:lang w:val="vi-VN"/>
        </w:rPr>
        <w:t>Hafly true: Ăn cà rốt giúp cải thiện tầm nhìn</w:t>
      </w:r>
    </w:p>
    <w:p w14:paraId="6607E6C5" w14:textId="77777777" w:rsidR="00136816" w:rsidRPr="00280DE8" w:rsidRDefault="00136816" w:rsidP="003A24F2">
      <w:pPr>
        <w:pStyle w:val="ListParagraph"/>
        <w:numPr>
          <w:ilvl w:val="1"/>
          <w:numId w:val="4"/>
        </w:numPr>
        <w:rPr>
          <w:lang w:val="vi-VN"/>
        </w:rPr>
      </w:pPr>
      <w:r w:rsidRPr="00280DE8">
        <w:rPr>
          <w:lang w:val="vi-VN"/>
        </w:rPr>
        <w:t>Mostly true: Tập thể dục giúp cải thiện sức khỏe</w:t>
      </w:r>
    </w:p>
    <w:p w14:paraId="582D1065" w14:textId="77777777" w:rsidR="00136816" w:rsidRPr="00280DE8" w:rsidRDefault="00136816" w:rsidP="003A24F2">
      <w:pPr>
        <w:pStyle w:val="ListParagraph"/>
        <w:numPr>
          <w:ilvl w:val="1"/>
          <w:numId w:val="4"/>
        </w:numPr>
        <w:rPr>
          <w:lang w:val="vi-VN"/>
        </w:rPr>
      </w:pPr>
      <w:r w:rsidRPr="00280DE8">
        <w:rPr>
          <w:lang w:val="vi-VN"/>
        </w:rPr>
        <w:t>Pants on fire: Mỹ xây dựng căn cứ quân sự trên mặt trăng</w:t>
      </w:r>
    </w:p>
    <w:p w14:paraId="53DAE40F" w14:textId="77777777" w:rsidR="00136816" w:rsidRPr="00280DE8" w:rsidRDefault="00136816" w:rsidP="003A24F2">
      <w:pPr>
        <w:pStyle w:val="ListParagraph"/>
        <w:numPr>
          <w:ilvl w:val="1"/>
          <w:numId w:val="4"/>
        </w:numPr>
        <w:rPr>
          <w:lang w:val="vi-VN"/>
        </w:rPr>
      </w:pPr>
      <w:r w:rsidRPr="00280DE8">
        <w:rPr>
          <w:lang w:val="vi-VN"/>
        </w:rPr>
        <w:t>Absolute False: Trái đất phẳng</w:t>
      </w:r>
    </w:p>
    <w:p w14:paraId="6ED541FC" w14:textId="0F6BE679" w:rsidR="00136816" w:rsidRPr="00280DE8" w:rsidRDefault="00136816" w:rsidP="003A24F2">
      <w:pPr>
        <w:pStyle w:val="ListParagraph"/>
        <w:numPr>
          <w:ilvl w:val="1"/>
          <w:numId w:val="4"/>
        </w:numPr>
        <w:rPr>
          <w:lang w:val="vi-VN"/>
        </w:rPr>
      </w:pPr>
      <w:r w:rsidRPr="00280DE8">
        <w:rPr>
          <w:lang w:val="vi-VN"/>
        </w:rPr>
        <w:lastRenderedPageBreak/>
        <w:t>Absolute True: Nước sôi ở 100 độ C</w:t>
      </w:r>
    </w:p>
    <w:p w14:paraId="028AEDC6" w14:textId="02BEDCC0" w:rsidR="00D10CF2" w:rsidRPr="00280DE8" w:rsidRDefault="00D10CF2" w:rsidP="00D10CF2">
      <w:pPr>
        <w:pStyle w:val="Heading2"/>
        <w:rPr>
          <w:lang w:val="vi-VN"/>
        </w:rPr>
      </w:pPr>
      <w:bookmarkStart w:id="20" w:name="_Toc169779887"/>
      <w:r w:rsidRPr="00280DE8">
        <w:rPr>
          <w:lang w:val="vi-VN"/>
        </w:rPr>
        <w:t>Mục đích</w:t>
      </w:r>
      <w:bookmarkEnd w:id="20"/>
    </w:p>
    <w:p w14:paraId="0399A35D" w14:textId="77777777" w:rsidR="0092782C" w:rsidRPr="0092782C" w:rsidRDefault="00D10CF2" w:rsidP="00E34A32">
      <w:pPr>
        <w:pStyle w:val="NormalSpace"/>
      </w:pPr>
      <w:r w:rsidRPr="00280DE8">
        <w:rPr>
          <w:lang w:val="vi-VN"/>
        </w:rPr>
        <w:t>Đề xuất và kiểm chứng một phương pháp tiếp cận hybrid với sự kết hợp của fuzzy logic so với logic truyền thống về cách đánh giá mức độ đúng của 1 tin tức</w:t>
      </w:r>
      <w:r w:rsidR="0092782C">
        <w:t xml:space="preserve"> </w:t>
      </w:r>
      <w:r w:rsidR="0092782C" w:rsidRPr="0092782C">
        <w:t>nhằm giải quyết thách thức của việc phát hiện tin giả trong thời đại số. Sự lan truyền của tin giả không chỉ đe dọa quá trình dân chủ mà còn làm suy giảm niềm tin vào các phương tiện truyền thông. Trong bối cảnh này, các kỹ thuật học máy và học sâu đã được áp dụng để tự động phát hiện tin giả, nhưng vẫn còn nhiều không gian để cải tiến.</w:t>
      </w:r>
    </w:p>
    <w:p w14:paraId="06A9D44F" w14:textId="6BE81A30" w:rsidR="007B0E0D" w:rsidRDefault="00E34A32" w:rsidP="007B0E0D">
      <w:pPr>
        <w:pStyle w:val="NormalSpace"/>
      </w:pPr>
      <w:r>
        <w:t>M</w:t>
      </w:r>
      <w:r w:rsidR="0092782C" w:rsidRPr="0092782C">
        <w:t xml:space="preserve">ô hình </w:t>
      </w:r>
      <w:r>
        <w:t xml:space="preserve">được đề xuất sẽ </w:t>
      </w:r>
      <w:r w:rsidR="0092782C" w:rsidRPr="0092782C">
        <w:t>kết hợp dựa trên logic mờ để nâng cao hiệu suất phát hiện tin giả. Mô hình này kết hợp thông tin từ các bài báo tin tức cùng với ngữ cảnh văn bản và số liệu</w:t>
      </w:r>
      <w:r w:rsidR="0017056E">
        <w:t xml:space="preserve"> của chúng</w:t>
      </w:r>
      <w:r w:rsidR="0092782C" w:rsidRPr="0092782C">
        <w:t>. Mục tiêu là cải thiện độ chính xác trong việc phân loại tin giả và cung cấp một công cụ đáng tin cậy để chống lại thông tin sai lệch. Các thí nghiệm được thực hiện trên một bộ dữ liệu kiểm chứng thực tế đã cho thấy mô hình này đạt được kết quả vượt trội, đề xuất rằng sự kết hợp giữa logic mờ và học sâu có thể tăng cường khả năng phát hiện tin giả</w:t>
      </w:r>
      <w:r w:rsidR="00EF4B59">
        <w:t>.</w:t>
      </w:r>
    </w:p>
    <w:p w14:paraId="260B42DD" w14:textId="77777777" w:rsidR="007B0E0D" w:rsidRPr="0092782C" w:rsidRDefault="007B0E0D" w:rsidP="007B0E0D">
      <w:pPr>
        <w:pStyle w:val="NormalSpace"/>
      </w:pPr>
    </w:p>
    <w:p w14:paraId="5566139D" w14:textId="441F42D5" w:rsidR="00D10CF2" w:rsidRPr="0092782C" w:rsidRDefault="00D10CF2" w:rsidP="00D10CF2">
      <w:pPr>
        <w:rPr>
          <w:lang w:val="en-US"/>
        </w:rPr>
      </w:pPr>
    </w:p>
    <w:p w14:paraId="3981CA9B" w14:textId="2E66CF91" w:rsidR="00D10CF2" w:rsidRPr="00280DE8" w:rsidRDefault="00C1532A">
      <w:pPr>
        <w:spacing w:line="240" w:lineRule="auto"/>
        <w:jc w:val="left"/>
        <w:rPr>
          <w:lang w:val="vi-VN"/>
        </w:rPr>
      </w:pPr>
      <w:r>
        <w:rPr>
          <w:lang w:val="vi-VN"/>
        </w:rPr>
        <w:br w:type="page"/>
      </w:r>
    </w:p>
    <w:p w14:paraId="1257D1B1" w14:textId="01229DE3" w:rsidR="004F2D07" w:rsidRPr="00280DE8" w:rsidRDefault="00E01043" w:rsidP="00DE68E7">
      <w:pPr>
        <w:pStyle w:val="Heading1"/>
        <w:rPr>
          <w:color w:val="FF0000"/>
          <w:lang w:val="vi-VN"/>
        </w:rPr>
      </w:pPr>
      <w:bookmarkStart w:id="21" w:name="_Toc169779888"/>
      <w:r w:rsidRPr="00280DE8">
        <w:rPr>
          <w:lang w:val="vi-VN"/>
        </w:rPr>
        <w:lastRenderedPageBreak/>
        <w:t>GIỚI THIỆU CHUNG VỀ BÀI TOÁN, CÁC HƯỚNG TIẾP CẬN</w:t>
      </w:r>
      <w:bookmarkEnd w:id="21"/>
      <w:r w:rsidRPr="00280DE8">
        <w:rPr>
          <w:lang w:val="vi-VN"/>
        </w:rPr>
        <w:t xml:space="preserve"> </w:t>
      </w:r>
    </w:p>
    <w:p w14:paraId="4E14286D" w14:textId="0E54D029" w:rsidR="004F2D07" w:rsidRDefault="0056193A" w:rsidP="00E01043">
      <w:pPr>
        <w:pStyle w:val="Heading2"/>
        <w:rPr>
          <w:lang w:val="en-US"/>
        </w:rPr>
      </w:pPr>
      <w:bookmarkStart w:id="22" w:name="_Toc169779889"/>
      <w:r w:rsidRPr="00280DE8">
        <w:rPr>
          <w:lang w:val="vi-VN"/>
        </w:rPr>
        <w:t>Tổng quan vấn đề</w:t>
      </w:r>
      <w:bookmarkEnd w:id="22"/>
    </w:p>
    <w:p w14:paraId="39B8F401" w14:textId="538F60BF" w:rsidR="005960D7" w:rsidRPr="005960D7" w:rsidRDefault="005960D7" w:rsidP="0000399A">
      <w:pPr>
        <w:pStyle w:val="NormalSpace"/>
      </w:pPr>
      <w:r w:rsidRPr="00B4138B">
        <w:rPr>
          <w:lang w:val="vi-VN"/>
        </w:rPr>
        <w:t>Phát hiện tin tức giả là một nhiệm vụ đầy thách thức do tính chất phức tạp và nhiều sắc thái của ngôn ngữ tự</w:t>
      </w:r>
      <w:r w:rsidR="00AA02BF">
        <w:t xml:space="preserve"> nhiên</w:t>
      </w:r>
      <w:r w:rsidRPr="00B4138B">
        <w:rPr>
          <w:lang w:val="vi-VN"/>
        </w:rPr>
        <w:t xml:space="preserve">. </w:t>
      </w:r>
      <w:r w:rsidRPr="00B4138B">
        <w:t xml:space="preserve">Những tiến bộ trong học máy những năm gần đây đã thúc đẩy việc ứng dụng các mô hình như text classification, neural network và propagation </w:t>
      </w:r>
      <w:r w:rsidR="00BA46D3">
        <w:t>model</w:t>
      </w:r>
      <w:r w:rsidRPr="00B4138B">
        <w:t xml:space="preserve"> để phát hiện tin giả.</w:t>
      </w:r>
    </w:p>
    <w:p w14:paraId="77846E4D" w14:textId="77777777" w:rsidR="00CB63F3" w:rsidRDefault="0029361B" w:rsidP="0000399A">
      <w:pPr>
        <w:pStyle w:val="NormalSpace"/>
      </w:pPr>
      <w:r>
        <w:t>N</w:t>
      </w:r>
      <w:r w:rsidR="008D0BEA" w:rsidRPr="008D0BEA">
        <w:t xml:space="preserve">hững nghiên cứu ban đầu tập trung </w:t>
      </w:r>
      <w:r w:rsidR="0097609F">
        <w:t>phát triển các bộ</w:t>
      </w:r>
      <w:r w:rsidR="008D0BEA" w:rsidRPr="008D0BEA">
        <w:t xml:space="preserve"> phân </w:t>
      </w:r>
      <w:r w:rsidR="0097609F">
        <w:t xml:space="preserve">lớp </w:t>
      </w:r>
      <w:r w:rsidR="00BE2C1C">
        <w:t>để</w:t>
      </w:r>
      <w:r w:rsidR="008D0BEA" w:rsidRPr="008D0BEA">
        <w:t xml:space="preserve"> phân loại tin thật/tin giả dựa trên đặc trưng văn bản như trong công trình </w:t>
      </w:r>
      <w:r w:rsidR="006D0604">
        <w:t xml:space="preserve">nghiên cứu </w:t>
      </w:r>
      <w:r w:rsidR="008D0BEA" w:rsidRPr="008D0BEA">
        <w:t xml:space="preserve">của </w:t>
      </w:r>
      <w:r w:rsidR="00737284">
        <w:t xml:space="preserve">nhóm tác giả </w:t>
      </w:r>
      <w:r w:rsidR="008D0BEA" w:rsidRPr="008D0BEA">
        <w:t>Yang</w:t>
      </w:r>
      <w:r w:rsidR="006D0604">
        <w:t xml:space="preserve">, </w:t>
      </w:r>
      <w:hyperlink r:id="rId17" w:history="1">
        <w:r w:rsidR="006D0604" w:rsidRPr="001524A3">
          <w:rPr>
            <w:rStyle w:val="Hyperlink"/>
            <w:i/>
            <w:iCs/>
            <w:sz w:val="24"/>
            <w:szCs w:val="24"/>
          </w:rPr>
          <w:t>Learning approaches for detecting and tracking news events</w:t>
        </w:r>
      </w:hyperlink>
      <w:r w:rsidR="006D0604" w:rsidRPr="001524A3">
        <w:rPr>
          <w:i/>
          <w:iCs/>
        </w:rPr>
        <w:t xml:space="preserve"> </w:t>
      </w:r>
      <w:r w:rsidR="006D0604">
        <w:t xml:space="preserve">năm </w:t>
      </w:r>
      <w:r w:rsidR="008D0BEA" w:rsidRPr="008D0BEA">
        <w:t>1999.</w:t>
      </w:r>
      <w:r w:rsidR="008D0BEA">
        <w:t xml:space="preserve"> </w:t>
      </w:r>
      <w:r w:rsidR="008D0BEA" w:rsidRPr="008D0BEA">
        <w:t xml:space="preserve">Sau đó, các nghiên cứu bắt đầu tích hợp thông tin ngữ cảnh bổ sung liên quan đến tin tức như thông tin tác giả, </w:t>
      </w:r>
      <w:r w:rsidR="00897643">
        <w:t xml:space="preserve">các chuỗi truyền tin </w:t>
      </w:r>
      <w:r w:rsidR="008D0BEA" w:rsidRPr="008D0BEA">
        <w:t xml:space="preserve">để nâng cao hiệu quả. </w:t>
      </w:r>
      <w:r w:rsidR="003616F9">
        <w:t>Điển hình là</w:t>
      </w:r>
      <w:r w:rsidR="008D0BEA" w:rsidRPr="008D0BEA">
        <w:t xml:space="preserve"> </w:t>
      </w:r>
      <w:r w:rsidR="00522315">
        <w:t xml:space="preserve">nhóm tác giả </w:t>
      </w:r>
      <w:r w:rsidR="008D0BEA" w:rsidRPr="008D0BEA">
        <w:t>Castillo</w:t>
      </w:r>
      <w:r w:rsidR="00522315">
        <w:t xml:space="preserve"> </w:t>
      </w:r>
      <w:r w:rsidR="009D333A">
        <w:t xml:space="preserve">đã đề xuất hướng tiếp cận </w:t>
      </w:r>
      <w:r w:rsidR="008D0BEA" w:rsidRPr="008D0BEA">
        <w:t xml:space="preserve">kết hợp </w:t>
      </w:r>
      <w:r w:rsidR="0051561F">
        <w:t xml:space="preserve">việc </w:t>
      </w:r>
      <w:r w:rsidR="008D0BEA" w:rsidRPr="008D0BEA">
        <w:t>phân tích văn bản với các thông tin ngữ cảnh như số lần chia sẻ, trích dẫn</w:t>
      </w:r>
      <w:r w:rsidR="00AD6A2A">
        <w:t xml:space="preserve">, … trong bài báo </w:t>
      </w:r>
      <w:hyperlink r:id="rId18" w:history="1">
        <w:r w:rsidR="00263EFD" w:rsidRPr="001524A3">
          <w:rPr>
            <w:rStyle w:val="Hyperlink"/>
            <w:i/>
            <w:iCs/>
            <w:sz w:val="24"/>
            <w:szCs w:val="24"/>
          </w:rPr>
          <w:t>Information Credibility on Twitter</w:t>
        </w:r>
      </w:hyperlink>
      <w:r w:rsidR="004F6552">
        <w:rPr>
          <w:sz w:val="24"/>
          <w:szCs w:val="24"/>
        </w:rPr>
        <w:t xml:space="preserve"> </w:t>
      </w:r>
      <w:r w:rsidR="001F1D15">
        <w:rPr>
          <w:szCs w:val="26"/>
        </w:rPr>
        <w:t xml:space="preserve">năm 2011, minh chứng cho </w:t>
      </w:r>
      <w:r w:rsidR="00AF1D6F">
        <w:rPr>
          <w:szCs w:val="26"/>
        </w:rPr>
        <w:t>tầm</w:t>
      </w:r>
      <w:r w:rsidR="001F1D15">
        <w:rPr>
          <w:szCs w:val="26"/>
        </w:rPr>
        <w:t xml:space="preserve"> quan trọng </w:t>
      </w:r>
      <w:r w:rsidR="00A566C5">
        <w:rPr>
          <w:szCs w:val="26"/>
        </w:rPr>
        <w:t xml:space="preserve">của </w:t>
      </w:r>
      <w:r w:rsidR="00AF1D6F">
        <w:rPr>
          <w:szCs w:val="26"/>
        </w:rPr>
        <w:t xml:space="preserve">việc xét đến </w:t>
      </w:r>
      <w:r w:rsidR="00A566C5">
        <w:rPr>
          <w:szCs w:val="26"/>
        </w:rPr>
        <w:t>các thông tin ngữ cảnh liên quan đến tin tức trong bài toán nhận diện tin giả</w:t>
      </w:r>
      <w:r w:rsidR="008D0BEA" w:rsidRPr="008D0BEA">
        <w:t>.</w:t>
      </w:r>
      <w:r w:rsidR="0000399A">
        <w:t xml:space="preserve"> </w:t>
      </w:r>
    </w:p>
    <w:p w14:paraId="039D431B" w14:textId="4EA60709" w:rsidR="008D0BEA" w:rsidRPr="00F90802" w:rsidRDefault="003829A8" w:rsidP="0000399A">
      <w:pPr>
        <w:pStyle w:val="NormalSpace"/>
        <w:rPr>
          <w:szCs w:val="26"/>
        </w:rPr>
      </w:pPr>
      <w:r>
        <w:t>Theo thời gian</w:t>
      </w:r>
      <w:r w:rsidR="008D0BEA" w:rsidRPr="008D0BEA">
        <w:t xml:space="preserve">, lĩnh vực này </w:t>
      </w:r>
      <w:r>
        <w:t>ngày một đa dạng</w:t>
      </w:r>
      <w:r w:rsidR="00743208">
        <w:t>, dẫn đến</w:t>
      </w:r>
      <w:r>
        <w:t xml:space="preserve"> </w:t>
      </w:r>
      <w:r w:rsidR="00203B27">
        <w:t>xuất hiện n</w:t>
      </w:r>
      <w:r w:rsidR="00743208">
        <w:t>hiều</w:t>
      </w:r>
      <w:r w:rsidR="00203B27">
        <w:t xml:space="preserve"> lĩnh vực phụ </w:t>
      </w:r>
      <w:r w:rsidR="00743208">
        <w:t xml:space="preserve">và các phương pháp </w:t>
      </w:r>
      <w:r w:rsidR="00293DA2">
        <w:t xml:space="preserve">đã phát triển </w:t>
      </w:r>
      <w:r w:rsidR="008D0BEA" w:rsidRPr="008D0BEA">
        <w:t>thành các ứng dụng</w:t>
      </w:r>
      <w:r w:rsidR="00293DA2">
        <w:t xml:space="preserve"> cấp </w:t>
      </w:r>
      <w:r w:rsidR="008D0BEA" w:rsidRPr="008D0BEA">
        <w:t>hệ thống</w:t>
      </w:r>
      <w:r w:rsidR="00AC24F0">
        <w:t xml:space="preserve"> tương đối đ</w:t>
      </w:r>
      <w:r w:rsidR="00BB65A8">
        <w:t>ộ</w:t>
      </w:r>
      <w:r w:rsidR="00AC24F0">
        <w:t>c lập</w:t>
      </w:r>
      <w:r w:rsidR="00BB65A8">
        <w:t xml:space="preserve">. Trong </w:t>
      </w:r>
      <w:r w:rsidR="001524A3">
        <w:t>bài khảo sát</w:t>
      </w:r>
      <w:r w:rsidR="00BB65A8">
        <w:t xml:space="preserve"> </w:t>
      </w:r>
      <w:hyperlink r:id="rId19" w:history="1">
        <w:r w:rsidR="00693050" w:rsidRPr="00584CB4">
          <w:rPr>
            <w:rStyle w:val="Hyperlink"/>
            <w:i/>
            <w:iCs/>
            <w:sz w:val="24"/>
            <w:szCs w:val="24"/>
          </w:rPr>
          <w:t>A Survey of Fake News: Fundamental Theories, Detection Methods, and Opportunities</w:t>
        </w:r>
      </w:hyperlink>
      <w:r w:rsidR="001524A3">
        <w:t xml:space="preserve">, </w:t>
      </w:r>
      <w:r w:rsidR="00236002">
        <w:t xml:space="preserve">các </w:t>
      </w:r>
      <w:r w:rsidR="001524A3">
        <w:t xml:space="preserve">tác giả </w:t>
      </w:r>
      <w:r w:rsidR="00236002">
        <w:t>đã</w:t>
      </w:r>
      <w:r w:rsidR="008D0BEA" w:rsidRPr="008D0BEA">
        <w:t xml:space="preserve"> chia thành nhiều hướng tiếp cận khác nhau dựa trên loại thông tin sử dụng </w:t>
      </w:r>
      <w:r w:rsidR="00236002">
        <w:t xml:space="preserve">cho bài toán nhận diện tin giả </w:t>
      </w:r>
      <w:r w:rsidR="008D0BEA" w:rsidRPr="008D0BEA">
        <w:t>như knowledge-based, style-based, propagation-based</w:t>
      </w:r>
      <w:r w:rsidR="00682150">
        <w:t xml:space="preserve"> và</w:t>
      </w:r>
      <w:r w:rsidR="008D0BEA" w:rsidRPr="008D0BEA">
        <w:t xml:space="preserve"> source-based.</w:t>
      </w:r>
      <w:r w:rsidR="0000399A">
        <w:t xml:space="preserve"> </w:t>
      </w:r>
      <w:r w:rsidR="008D0BEA" w:rsidRPr="008D0BEA">
        <w:t xml:space="preserve">Các nghiên cứu </w:t>
      </w:r>
      <w:r w:rsidR="00C010B8">
        <w:t>sử dụng</w:t>
      </w:r>
      <w:r w:rsidR="008D0BEA" w:rsidRPr="008D0BEA">
        <w:t xml:space="preserve"> kết </w:t>
      </w:r>
      <w:r w:rsidR="00C010B8">
        <w:t xml:space="preserve">hợp </w:t>
      </w:r>
      <w:r w:rsidR="008D0BEA" w:rsidRPr="008D0BEA">
        <w:t>nhiều luồng thông tin</w:t>
      </w:r>
      <w:r w:rsidR="004A6522">
        <w:t xml:space="preserve"> như</w:t>
      </w:r>
      <w:r w:rsidR="008D0BEA" w:rsidRPr="008D0BEA">
        <w:t xml:space="preserve"> </w:t>
      </w:r>
      <w:hyperlink r:id="rId20" w:history="1">
        <w:r w:rsidR="007550B9" w:rsidRPr="00B65130">
          <w:rPr>
            <w:rStyle w:val="Hyperlink"/>
            <w:i/>
            <w:iCs/>
            <w:sz w:val="24"/>
            <w:szCs w:val="24"/>
          </w:rPr>
          <w:t>news environment perception (NEP)</w:t>
        </w:r>
      </w:hyperlink>
      <w:r w:rsidR="007550B9">
        <w:t xml:space="preserve">, </w:t>
      </w:r>
      <w:hyperlink r:id="rId21" w:history="1">
        <w:r w:rsidR="007550B9" w:rsidRPr="00EE1FBB">
          <w:rPr>
            <w:rStyle w:val="Hyperlink"/>
            <w:i/>
            <w:iCs/>
            <w:sz w:val="24"/>
            <w:szCs w:val="24"/>
          </w:rPr>
          <w:t>a recurrent neural network with an attention mechanism (att-RNN)</w:t>
        </w:r>
      </w:hyperlink>
      <w:r w:rsidR="007550B9">
        <w:rPr>
          <w:i/>
          <w:iCs/>
          <w:sz w:val="24"/>
          <w:szCs w:val="24"/>
        </w:rPr>
        <w:t xml:space="preserve"> </w:t>
      </w:r>
      <w:r w:rsidR="007550B9">
        <w:rPr>
          <w:szCs w:val="26"/>
        </w:rPr>
        <w:t xml:space="preserve">và </w:t>
      </w:r>
      <w:hyperlink r:id="rId22" w:history="1">
        <w:r w:rsidR="00F90802" w:rsidRPr="00B51AF1">
          <w:rPr>
            <w:rStyle w:val="Hyperlink"/>
            <w:i/>
            <w:iCs/>
            <w:sz w:val="24"/>
            <w:szCs w:val="24"/>
          </w:rPr>
          <w:t>event adversarial neural network (EANN)</w:t>
        </w:r>
      </w:hyperlink>
      <w:r w:rsidR="00F90802">
        <w:rPr>
          <w:i/>
          <w:iCs/>
          <w:sz w:val="24"/>
          <w:szCs w:val="24"/>
        </w:rPr>
        <w:t xml:space="preserve"> </w:t>
      </w:r>
      <w:r w:rsidR="00F90802">
        <w:rPr>
          <w:szCs w:val="26"/>
        </w:rPr>
        <w:t xml:space="preserve">đã </w:t>
      </w:r>
      <w:r w:rsidR="00B65130">
        <w:rPr>
          <w:szCs w:val="26"/>
        </w:rPr>
        <w:t>đạt được kết quả ấn tượng,</w:t>
      </w:r>
    </w:p>
    <w:p w14:paraId="4CF9E79E" w14:textId="57B77CCC" w:rsidR="005960D7" w:rsidRPr="00773ADE" w:rsidRDefault="004B392E" w:rsidP="005960D7">
      <w:pPr>
        <w:pStyle w:val="NormalSpace"/>
      </w:pPr>
      <w:r>
        <w:t>Nhìn chung đây</w:t>
      </w:r>
      <w:r w:rsidR="005960D7" w:rsidRPr="00B4138B">
        <w:t xml:space="preserve"> là một vấn đề ngày càng trở nên quan trọng trong thời đại kỹ thuật số hiện nay khi tin giả lan truyền nhanh chóng trên các nền tảng truyền thông xã hội, gây ảnh hưởng đến quá trình dân chủ và làm suy giảm niềm tin của công </w:t>
      </w:r>
      <w:r w:rsidR="005960D7" w:rsidRPr="00B4138B">
        <w:lastRenderedPageBreak/>
        <w:t>chúng vào các nguồn tin tức. Các mô hình học máy cho phép phân loại tự động các bài báo tin tức thành tin thật hay tin giả dựa trên đặc trưng nội dung văn bản và các thông tin ngữ cảnh liên quan:</w:t>
      </w:r>
    </w:p>
    <w:p w14:paraId="2A376846" w14:textId="77777777" w:rsidR="005960D7" w:rsidRPr="00773ADE" w:rsidRDefault="005960D7" w:rsidP="003A24F2">
      <w:pPr>
        <w:pStyle w:val="NormalSpace"/>
        <w:numPr>
          <w:ilvl w:val="0"/>
          <w:numId w:val="10"/>
        </w:numPr>
      </w:pPr>
      <w:r w:rsidRPr="00773ADE">
        <w:t xml:space="preserve">Text classification models: Các mô hình phân loại văn bản như CNN, RNN, LSTM đã được ứng dụng để trích xuất đặc trưng từ nội dung tin tức và phân loại tin giả/tin thật. </w:t>
      </w:r>
    </w:p>
    <w:p w14:paraId="2AA81109" w14:textId="77777777" w:rsidR="005960D7" w:rsidRPr="00773ADE" w:rsidRDefault="005960D7" w:rsidP="003A24F2">
      <w:pPr>
        <w:pStyle w:val="NormalSpace"/>
        <w:numPr>
          <w:ilvl w:val="0"/>
          <w:numId w:val="10"/>
        </w:numPr>
      </w:pPr>
      <w:r>
        <w:t xml:space="preserve">Sử dụng </w:t>
      </w:r>
      <w:r w:rsidRPr="00773ADE">
        <w:t xml:space="preserve">Neural network: Các mạng nơ-ron sâu như BERT, GPT đã được tiền huấn luyện trên dữ liệu lớn và có khả năng trích xuất đặc trưng cao cấp từ văn bản hiệu quả. </w:t>
      </w:r>
    </w:p>
    <w:p w14:paraId="0CA24450" w14:textId="77777777" w:rsidR="005960D7" w:rsidRPr="00876AFC" w:rsidRDefault="005960D7" w:rsidP="003A24F2">
      <w:pPr>
        <w:pStyle w:val="NormalSpace"/>
        <w:numPr>
          <w:ilvl w:val="0"/>
          <w:numId w:val="10"/>
        </w:numPr>
      </w:pPr>
      <w:r w:rsidRPr="00773ADE">
        <w:rPr>
          <w:lang w:val="vi"/>
        </w:rPr>
        <w:t>Propagation-based methods: Các phương pháp dựa trên cách tin tức lan truyền trên mạng xã hội để phát hiện tin giả dựa trên tốc độ, phạm vi lan truyền.</w:t>
      </w:r>
      <w:r>
        <w:t xml:space="preserve"> </w:t>
      </w:r>
    </w:p>
    <w:p w14:paraId="432415FC" w14:textId="642E0B2C" w:rsidR="008D0BEA" w:rsidRPr="008D0BEA" w:rsidRDefault="008D0BEA" w:rsidP="0000399A">
      <w:pPr>
        <w:pStyle w:val="NormalSpace"/>
      </w:pPr>
      <w:r w:rsidRPr="008D0BEA">
        <w:t xml:space="preserve">Tuy nhiên, ứng dụng </w:t>
      </w:r>
      <w:r w:rsidR="00395F3B">
        <w:t xml:space="preserve">fuzzy logic </w:t>
      </w:r>
      <w:r w:rsidRPr="008D0BEA">
        <w:t>vào bài toàn phát hiện tin giả vẫn còn khá mới mẻ</w:t>
      </w:r>
      <w:r w:rsidR="0044104F">
        <w:t>.</w:t>
      </w:r>
      <w:r w:rsidR="004B392E">
        <w:t xml:space="preserve"> Trong bài báo </w:t>
      </w:r>
      <w:r w:rsidR="00395F3B">
        <w:t>các tác giả sẽ tập trung khai thác về chủ đề này.</w:t>
      </w:r>
    </w:p>
    <w:p w14:paraId="380AAE6B" w14:textId="1648C90B" w:rsidR="00086BC3" w:rsidRPr="00280DE8" w:rsidRDefault="00566882" w:rsidP="00DE68E7">
      <w:pPr>
        <w:pStyle w:val="Heading2"/>
        <w:rPr>
          <w:lang w:val="vi-VN"/>
        </w:rPr>
      </w:pPr>
      <w:bookmarkStart w:id="23" w:name="_Toc169779890"/>
      <w:r w:rsidRPr="00280DE8">
        <w:rPr>
          <w:lang w:val="vi-VN"/>
        </w:rPr>
        <w:t>Các hướng tiếp cận</w:t>
      </w:r>
      <w:bookmarkEnd w:id="23"/>
      <w:r w:rsidR="007F4DE2">
        <w:rPr>
          <w:lang w:val="en-US"/>
        </w:rPr>
        <w:tab/>
      </w:r>
    </w:p>
    <w:p w14:paraId="4CF02FB5" w14:textId="7CAF7372" w:rsidR="00BB08CA" w:rsidRDefault="00BB08CA" w:rsidP="0043253F">
      <w:pPr>
        <w:pStyle w:val="NormalSpace"/>
        <w:rPr>
          <w:szCs w:val="26"/>
        </w:rPr>
      </w:pPr>
      <w:r w:rsidRPr="00280DE8">
        <w:rPr>
          <w:lang w:val="vi-VN"/>
        </w:rPr>
        <w:t>Fuzzy logic là một phương pháp trong lĩnh vực trí tuệ nhân tạo, mô phỏng cách con người suy luận khi đối diện với sự không rõ ràng và mờ mịt trong thông tin. Nó cho phép xử lý dữ liệu không chắc chắn bằng cách sử dụng giá trị mờ (fuzzy values) thay vì chỉ có giá trị đúng/sai (true/false) như trong logic cổ điển. Điều này giúp giải quyết các vấn đề thực tế phức tạp, nơi thông tin</w:t>
      </w:r>
      <w:r>
        <w:t xml:space="preserve"> </w:t>
      </w:r>
      <w:r w:rsidRPr="00280DE8">
        <w:rPr>
          <w:lang w:val="vi-VN"/>
        </w:rPr>
        <w:t xml:space="preserve">luôn </w:t>
      </w:r>
      <w:r>
        <w:t xml:space="preserve">không </w:t>
      </w:r>
      <w:r w:rsidRPr="00280DE8">
        <w:rPr>
          <w:lang w:val="vi-VN"/>
        </w:rPr>
        <w:t>hoàn toàn chắc chắn</w:t>
      </w:r>
      <w:r w:rsidR="002F7CF2">
        <w:t xml:space="preserve">. </w:t>
      </w:r>
      <w:r w:rsidR="002F7CF2" w:rsidRPr="00280DE8">
        <w:rPr>
          <w:lang w:val="vi-VN"/>
        </w:rPr>
        <w:t xml:space="preserve">Trong những năm gần đây, </w:t>
      </w:r>
      <w:r w:rsidR="00AD0F1F">
        <w:t xml:space="preserve">việc tích hợp fuzzy logic </w:t>
      </w:r>
      <w:r w:rsidR="00DA3BD1">
        <w:t>vào các kĩ thuật nhận diện tin giả nhận được nhiều sự quan tâm</w:t>
      </w:r>
      <w:r w:rsidR="005D0ED8">
        <w:t>, nhiều nhà nghiên cứu đã cố gắng tích hợp nó vào các mô hình máy học và học sâu.</w:t>
      </w:r>
      <w:r w:rsidR="0091448F">
        <w:t xml:space="preserve"> </w:t>
      </w:r>
      <w:r w:rsidR="003319D8">
        <w:t xml:space="preserve">Nhóm tác giả </w:t>
      </w:r>
      <w:r w:rsidR="007B542F">
        <w:t xml:space="preserve">Das, trong khảo sát </w:t>
      </w:r>
      <w:hyperlink r:id="rId23" w:history="1">
        <w:r w:rsidR="00905D90" w:rsidRPr="00905D90">
          <w:rPr>
            <w:rStyle w:val="Hyperlink"/>
            <w:i/>
            <w:iCs/>
            <w:sz w:val="24"/>
            <w:szCs w:val="24"/>
          </w:rPr>
          <w:t>A Survey on Fuzzy Deep Neural Networks</w:t>
        </w:r>
      </w:hyperlink>
      <w:r w:rsidR="00905D90">
        <w:rPr>
          <w:i/>
          <w:iCs/>
          <w:sz w:val="24"/>
          <w:szCs w:val="24"/>
        </w:rPr>
        <w:t xml:space="preserve">, </w:t>
      </w:r>
      <w:r w:rsidR="00905D90">
        <w:rPr>
          <w:szCs w:val="26"/>
        </w:rPr>
        <w:t xml:space="preserve">đã chia </w:t>
      </w:r>
      <w:r w:rsidR="005F61FC">
        <w:rPr>
          <w:szCs w:val="26"/>
        </w:rPr>
        <w:t>các hướng ti</w:t>
      </w:r>
      <w:r w:rsidR="00CD572C">
        <w:rPr>
          <w:szCs w:val="26"/>
        </w:rPr>
        <w:t>ế</w:t>
      </w:r>
      <w:r w:rsidR="005F61FC">
        <w:rPr>
          <w:szCs w:val="26"/>
        </w:rPr>
        <w:t xml:space="preserve">p cận </w:t>
      </w:r>
      <w:r w:rsidR="00CD572C">
        <w:rPr>
          <w:szCs w:val="26"/>
        </w:rPr>
        <w:t>học sâu với fuzzy logic thành hai loại</w:t>
      </w:r>
      <w:r w:rsidR="005B7CB4">
        <w:rPr>
          <w:szCs w:val="26"/>
        </w:rPr>
        <w:t xml:space="preserve"> </w:t>
      </w:r>
      <w:r w:rsidR="0020346C">
        <w:rPr>
          <w:szCs w:val="26"/>
        </w:rPr>
        <w:t>như sau:</w:t>
      </w:r>
    </w:p>
    <w:p w14:paraId="6F8BE9B4" w14:textId="27EE59E0" w:rsidR="005B7CB4" w:rsidRDefault="002A5CC4" w:rsidP="003A24F2">
      <w:pPr>
        <w:pStyle w:val="NormalSpace"/>
        <w:numPr>
          <w:ilvl w:val="0"/>
          <w:numId w:val="11"/>
        </w:numPr>
        <w:rPr>
          <w:szCs w:val="26"/>
        </w:rPr>
      </w:pPr>
      <w:r>
        <w:rPr>
          <w:szCs w:val="26"/>
        </w:rPr>
        <w:t xml:space="preserve">Mô hình tích hợp - integrated model: </w:t>
      </w:r>
      <w:r w:rsidR="006466C8">
        <w:rPr>
          <w:szCs w:val="26"/>
        </w:rPr>
        <w:t xml:space="preserve">fuzzy logic được nhúng vào trong </w:t>
      </w:r>
      <w:r w:rsidR="003F3EAA">
        <w:rPr>
          <w:szCs w:val="26"/>
        </w:rPr>
        <w:t>mạng n</w:t>
      </w:r>
      <w:r w:rsidR="00557C97">
        <w:rPr>
          <w:szCs w:val="26"/>
        </w:rPr>
        <w:t>ơ-ron.</w:t>
      </w:r>
    </w:p>
    <w:p w14:paraId="1337A2FF" w14:textId="2DE2992D" w:rsidR="00557C97" w:rsidRDefault="0021673B" w:rsidP="003A24F2">
      <w:pPr>
        <w:pStyle w:val="NormalSpace"/>
        <w:numPr>
          <w:ilvl w:val="0"/>
          <w:numId w:val="11"/>
        </w:numPr>
        <w:rPr>
          <w:szCs w:val="26"/>
        </w:rPr>
      </w:pPr>
      <w:r>
        <w:rPr>
          <w:szCs w:val="26"/>
        </w:rPr>
        <w:t xml:space="preserve">Mô hình kết hợp - ensemble </w:t>
      </w:r>
      <w:r w:rsidR="00357F04">
        <w:rPr>
          <w:szCs w:val="26"/>
        </w:rPr>
        <w:t>model: fuzzy logic</w:t>
      </w:r>
      <w:r w:rsidR="009F650A">
        <w:rPr>
          <w:szCs w:val="26"/>
        </w:rPr>
        <w:t xml:space="preserve"> được sử dụng </w:t>
      </w:r>
      <w:r w:rsidR="00A306CE">
        <w:rPr>
          <w:szCs w:val="26"/>
        </w:rPr>
        <w:t xml:space="preserve">ở các giai </w:t>
      </w:r>
      <w:r w:rsidR="00A306CE">
        <w:rPr>
          <w:szCs w:val="26"/>
        </w:rPr>
        <w:lastRenderedPageBreak/>
        <w:t xml:space="preserve">đoạn khác nhau </w:t>
      </w:r>
      <w:r w:rsidR="00735BFD">
        <w:rPr>
          <w:szCs w:val="26"/>
        </w:rPr>
        <w:t>trong qu</w:t>
      </w:r>
      <w:r w:rsidR="00224571">
        <w:rPr>
          <w:szCs w:val="26"/>
        </w:rPr>
        <w:t>á trình xử lý của mạng n</w:t>
      </w:r>
      <w:r w:rsidR="00C440DC">
        <w:rPr>
          <w:szCs w:val="26"/>
        </w:rPr>
        <w:t xml:space="preserve">ơ-ron, có thể ở thành phần upstream </w:t>
      </w:r>
      <w:r w:rsidR="008C3DCC">
        <w:rPr>
          <w:szCs w:val="26"/>
        </w:rPr>
        <w:t>hoặc downstream</w:t>
      </w:r>
      <w:r w:rsidR="00923980">
        <w:rPr>
          <w:szCs w:val="26"/>
        </w:rPr>
        <w:t>.</w:t>
      </w:r>
    </w:p>
    <w:p w14:paraId="62964125" w14:textId="1E670C79" w:rsidR="00215693" w:rsidRPr="005B7CB4" w:rsidRDefault="003A7EC2" w:rsidP="00215693">
      <w:pPr>
        <w:pStyle w:val="NormalSpace"/>
        <w:rPr>
          <w:szCs w:val="26"/>
        </w:rPr>
      </w:pPr>
      <w:r>
        <w:rPr>
          <w:szCs w:val="26"/>
        </w:rPr>
        <w:t xml:space="preserve">Mô hình tác giả đề xuất sử dụng fuzzy logic </w:t>
      </w:r>
      <w:r w:rsidR="00E17ED4">
        <w:rPr>
          <w:szCs w:val="26"/>
        </w:rPr>
        <w:t xml:space="preserve">như một </w:t>
      </w:r>
      <w:r w:rsidR="009A7300">
        <w:rPr>
          <w:szCs w:val="26"/>
        </w:rPr>
        <w:t>module độc lập</w:t>
      </w:r>
      <w:r w:rsidR="001270D6">
        <w:rPr>
          <w:szCs w:val="26"/>
        </w:rPr>
        <w:t xml:space="preserve">, thành phần riêng biệt với các mô hình học sâu được sử dụng. Fuzzy </w:t>
      </w:r>
      <w:r w:rsidR="0064004A">
        <w:rPr>
          <w:szCs w:val="26"/>
        </w:rPr>
        <w:t xml:space="preserve">Layer </w:t>
      </w:r>
      <w:r w:rsidR="008205F3">
        <w:rPr>
          <w:szCs w:val="26"/>
        </w:rPr>
        <w:t xml:space="preserve">được </w:t>
      </w:r>
      <w:r w:rsidR="0064004A">
        <w:rPr>
          <w:szCs w:val="26"/>
        </w:rPr>
        <w:t xml:space="preserve">kết hợp cùng các biểu diễn </w:t>
      </w:r>
      <w:r w:rsidR="005E0248">
        <w:rPr>
          <w:szCs w:val="26"/>
        </w:rPr>
        <w:t>nơ-ron</w:t>
      </w:r>
      <w:r w:rsidR="00FA08F1">
        <w:rPr>
          <w:szCs w:val="26"/>
        </w:rPr>
        <w:t xml:space="preserve"> để tạo thành một bộ phân lớp.</w:t>
      </w:r>
    </w:p>
    <w:p w14:paraId="1F7E0950" w14:textId="265EA41E" w:rsidR="008C37C0" w:rsidRDefault="00BB08CA" w:rsidP="0091504E">
      <w:pPr>
        <w:pStyle w:val="NormalSpace"/>
      </w:pPr>
      <w:r w:rsidRPr="00280DE8">
        <w:rPr>
          <w:lang w:val="vi-VN"/>
        </w:rPr>
        <w:t>Mặc dù</w:t>
      </w:r>
      <w:r w:rsidR="005C148C">
        <w:t xml:space="preserve"> có nhi</w:t>
      </w:r>
      <w:r w:rsidR="00DF6986">
        <w:t>ều nghiên cứu được đưa ra nhưng</w:t>
      </w:r>
      <w:r w:rsidRPr="00280DE8">
        <w:rPr>
          <w:lang w:val="vi-VN"/>
        </w:rPr>
        <w:t xml:space="preserve"> việc tích hợp fuzzy logic vào phát hiện tin tức giả vẫn chưa được khám phá rộng rãi</w:t>
      </w:r>
      <w:r w:rsidR="0091504E">
        <w:t xml:space="preserve">. </w:t>
      </w:r>
      <w:r w:rsidR="00D74640">
        <w:t xml:space="preserve">Lý do tác giả </w:t>
      </w:r>
      <w:r w:rsidR="00C66AB9">
        <w:t xml:space="preserve">muốn tích hợp fuzzy logic vào việc nhận diện tin giả là vì </w:t>
      </w:r>
      <w:r w:rsidR="00E4045B">
        <w:t xml:space="preserve">các </w:t>
      </w:r>
      <w:r w:rsidR="004937FF">
        <w:t xml:space="preserve">thông tin, manh mối dùng để đánh giá một tin </w:t>
      </w:r>
      <w:r w:rsidR="006463ED">
        <w:t xml:space="preserve">tức </w:t>
      </w:r>
      <w:r w:rsidR="004937FF">
        <w:t xml:space="preserve">có thật hay không </w:t>
      </w:r>
      <w:r w:rsidR="006463ED">
        <w:t>đều mang tính chất chủ quan.</w:t>
      </w:r>
      <w:r w:rsidR="00B95E4B">
        <w:t xml:space="preserve"> Nói cách khác</w:t>
      </w:r>
      <w:r w:rsidR="008A558D">
        <w:t xml:space="preserve"> chúng không chắc chắn, không </w:t>
      </w:r>
      <w:r w:rsidR="0030329B">
        <w:t xml:space="preserve">hoàn toàn đúng, điều này </w:t>
      </w:r>
      <w:r w:rsidR="00AC6529">
        <w:t xml:space="preserve">xảy ra do nhiều tác nhân như cách diễn giải, </w:t>
      </w:r>
      <w:r w:rsidR="009E1705">
        <w:t>bối cảnh, sắc thái ngôn ngữ và thành kiến cá nhân</w:t>
      </w:r>
      <w:r w:rsidR="000445BB">
        <w:t>.</w:t>
      </w:r>
      <w:r w:rsidR="00E86F34">
        <w:t xml:space="preserve"> Do tính</w:t>
      </w:r>
      <w:r w:rsidR="00AF2A9E">
        <w:t xml:space="preserve"> chất mờ của</w:t>
      </w:r>
      <w:r w:rsidR="00CE7C59">
        <w:t xml:space="preserve"> </w:t>
      </w:r>
      <w:r w:rsidR="0018315B">
        <w:t>thông tin, ngôn ngữ tự nhiên</w:t>
      </w:r>
      <w:r w:rsidR="00AF2A9E">
        <w:t xml:space="preserve"> nên </w:t>
      </w:r>
      <w:r w:rsidR="0043103A">
        <w:t>thích hợp dùng fuzzy logic để mô phỏng</w:t>
      </w:r>
      <w:r w:rsidR="002E4968">
        <w:t xml:space="preserve"> hơn là </w:t>
      </w:r>
      <w:r w:rsidR="005B66BD">
        <w:t xml:space="preserve">phương pháp </w:t>
      </w:r>
      <w:r w:rsidR="00B15088">
        <w:t>phân lớp nhị phân (đùng/sai) truyền thống</w:t>
      </w:r>
      <w:r w:rsidR="00B94388">
        <w:t>.</w:t>
      </w:r>
      <w:r w:rsidR="00AF3D79">
        <w:t xml:space="preserve"> </w:t>
      </w:r>
      <w:r w:rsidR="00790976">
        <w:t xml:space="preserve">Thêm vào đó fuzzy logic có thể </w:t>
      </w:r>
      <w:r w:rsidR="00622D0E">
        <w:t>giảm dữ liệu nhiễu đến một mức nào đó.</w:t>
      </w:r>
    </w:p>
    <w:p w14:paraId="3F053CEC" w14:textId="7E824A61" w:rsidR="00BB08CA" w:rsidRPr="00D009D0" w:rsidRDefault="00BB08CA" w:rsidP="0043253F">
      <w:pPr>
        <w:pStyle w:val="NormalSpace"/>
        <w:rPr>
          <w:lang w:val="vi-VN"/>
        </w:rPr>
      </w:pPr>
      <w:r w:rsidRPr="00280DE8">
        <w:rPr>
          <w:lang w:val="vi-VN"/>
        </w:rPr>
        <w:t>Ví dụ,</w:t>
      </w:r>
      <w:r w:rsidR="002D3625">
        <w:t xml:space="preserve"> </w:t>
      </w:r>
      <w:r w:rsidRPr="00280DE8">
        <w:rPr>
          <w:lang w:val="vi-VN"/>
        </w:rPr>
        <w:t xml:space="preserve">nghiên cứu </w:t>
      </w:r>
      <w:hyperlink r:id="rId24" w:history="1">
        <w:r w:rsidR="00D009D0" w:rsidRPr="00D009D0">
          <w:rPr>
            <w:rStyle w:val="Hyperlink"/>
            <w:i/>
            <w:iCs/>
            <w:sz w:val="24"/>
            <w:szCs w:val="24"/>
            <w:lang w:val="vi-VN"/>
          </w:rPr>
          <w:t>A probabilistic approach</w:t>
        </w:r>
        <w:r w:rsidR="00D009D0" w:rsidRPr="00D009D0">
          <w:rPr>
            <w:rStyle w:val="Hyperlink"/>
            <w:i/>
            <w:iCs/>
            <w:sz w:val="24"/>
            <w:szCs w:val="24"/>
          </w:rPr>
          <w:t xml:space="preserve"> </w:t>
        </w:r>
        <w:r w:rsidR="00D009D0" w:rsidRPr="00D009D0">
          <w:rPr>
            <w:rStyle w:val="Hyperlink"/>
            <w:i/>
            <w:iCs/>
            <w:sz w:val="24"/>
            <w:szCs w:val="24"/>
            <w:lang w:val="vi-VN"/>
          </w:rPr>
          <w:t>toward evaluation of Internet rumor on COVID</w:t>
        </w:r>
      </w:hyperlink>
      <w:r w:rsidR="002D3625">
        <w:t xml:space="preserve"> </w:t>
      </w:r>
      <w:r w:rsidRPr="00280DE8">
        <w:rPr>
          <w:lang w:val="vi-VN"/>
        </w:rPr>
        <w:t xml:space="preserve">đã áp dụng fuzzy logic để phát hiện tin đồn trên Internet về COVID-19 bằng cách sử dụng các </w:t>
      </w:r>
      <w:r w:rsidR="008F1709">
        <w:t xml:space="preserve">thông tin </w:t>
      </w:r>
      <w:r w:rsidRPr="00280DE8">
        <w:rPr>
          <w:lang w:val="vi-VN"/>
        </w:rPr>
        <w:t xml:space="preserve">đặc </w:t>
      </w:r>
      <w:r w:rsidR="008F1709">
        <w:t>trưng liên quan của</w:t>
      </w:r>
      <w:r>
        <w:t xml:space="preserve"> </w:t>
      </w:r>
      <w:r w:rsidRPr="00280DE8">
        <w:rPr>
          <w:lang w:val="vi-VN"/>
        </w:rPr>
        <w:t xml:space="preserve">tin đồn làm đầu vào cho hệ thống fuzzy logic. </w:t>
      </w:r>
      <w:r w:rsidR="00951BE5">
        <w:t xml:space="preserve">Điểm </w:t>
      </w:r>
      <w:r w:rsidR="0035268F">
        <w:t>không tốt của</w:t>
      </w:r>
      <w:r>
        <w:t xml:space="preserve"> hệ thống </w:t>
      </w:r>
      <w:r w:rsidR="0035268F">
        <w:t>này là chỉ sử dụng fuzzy logic truyền thống</w:t>
      </w:r>
      <w:r w:rsidRPr="00280DE8">
        <w:rPr>
          <w:lang w:val="vi-VN"/>
        </w:rPr>
        <w:t xml:space="preserve">, </w:t>
      </w:r>
      <w:r w:rsidR="001F5984">
        <w:t xml:space="preserve">các hệ thống này </w:t>
      </w:r>
      <w:r w:rsidRPr="00280DE8">
        <w:rPr>
          <w:lang w:val="vi-VN"/>
        </w:rPr>
        <w:t>bị giới hạn tính linh hoạt và hiệu suất trong việc phát hiện tin giả.</w:t>
      </w:r>
    </w:p>
    <w:p w14:paraId="3BF0A587" w14:textId="368B33C6" w:rsidR="00BB08CA" w:rsidRDefault="00BF2066" w:rsidP="0043253F">
      <w:pPr>
        <w:pStyle w:val="NormalSpace"/>
      </w:pPr>
      <w:r>
        <w:t>Còn</w:t>
      </w:r>
      <w:r w:rsidR="00BB08CA">
        <w:t xml:space="preserve"> </w:t>
      </w:r>
      <w:r w:rsidR="00BB08CA" w:rsidRPr="00280DE8">
        <w:rPr>
          <w:lang w:val="vi-VN"/>
        </w:rPr>
        <w:t xml:space="preserve">các kỹ thuật học máy và học sâu truyền thống </w:t>
      </w:r>
      <w:r>
        <w:t xml:space="preserve">tuy </w:t>
      </w:r>
      <w:r w:rsidR="00BB08CA" w:rsidRPr="00280DE8">
        <w:rPr>
          <w:lang w:val="vi-VN"/>
        </w:rPr>
        <w:t>đã đạt được nhiều thành công trong việc phát hiện tin tức giả</w:t>
      </w:r>
      <w:r>
        <w:t xml:space="preserve"> nhưng</w:t>
      </w:r>
      <w:r w:rsidR="00BB08CA">
        <w:t xml:space="preserve"> </w:t>
      </w:r>
      <w:r w:rsidR="00BB08CA" w:rsidRPr="00280DE8">
        <w:rPr>
          <w:lang w:val="vi-VN"/>
        </w:rPr>
        <w:t>chúng thường gặp khó khăn trong việc mô hình hóa</w:t>
      </w:r>
      <w:r w:rsidR="00BB08CA">
        <w:t xml:space="preserve"> </w:t>
      </w:r>
      <w:r w:rsidR="006A571A">
        <w:t xml:space="preserve">tính chất mờ </w:t>
      </w:r>
      <w:r w:rsidR="00BB08CA">
        <w:t xml:space="preserve">và không chắc chắn </w:t>
      </w:r>
      <w:r w:rsidR="005F24D6">
        <w:t>ở</w:t>
      </w:r>
      <w:r w:rsidR="00BB08CA">
        <w:t xml:space="preserve"> ngôn ngữ tự nhiên</w:t>
      </w:r>
      <w:r w:rsidR="00BB08CA" w:rsidRPr="00280DE8">
        <w:rPr>
          <w:lang w:val="vi-VN"/>
        </w:rPr>
        <w:t>. Lấy cảm hứng từ những lợi ích tiềm năng của việc kết hợp fuzzy logic và học sâu,</w:t>
      </w:r>
      <w:r w:rsidR="00BB08CA">
        <w:t xml:space="preserve"> </w:t>
      </w:r>
      <w:r w:rsidR="00BB08CA" w:rsidRPr="00280DE8">
        <w:rPr>
          <w:lang w:val="vi-VN"/>
        </w:rPr>
        <w:t xml:space="preserve">mô hình FDHN </w:t>
      </w:r>
      <w:r w:rsidR="001E2AEF">
        <w:t xml:space="preserve">được đề xuất </w:t>
      </w:r>
      <w:r w:rsidR="00BB08CA" w:rsidRPr="00280DE8">
        <w:rPr>
          <w:lang w:val="vi-VN"/>
        </w:rPr>
        <w:t xml:space="preserve">trong bài </w:t>
      </w:r>
      <w:r w:rsidR="00325798">
        <w:t>báo</w:t>
      </w:r>
      <w:r w:rsidR="00BB08CA">
        <w:t xml:space="preserve"> </w:t>
      </w:r>
      <w:r w:rsidR="00BB08CA" w:rsidRPr="00280DE8">
        <w:rPr>
          <w:lang w:val="vi-VN"/>
        </w:rPr>
        <w:t xml:space="preserve">nhằm mục đích tận dụng những lợi ích </w:t>
      </w:r>
      <w:r w:rsidR="00626214">
        <w:t>đó</w:t>
      </w:r>
      <w:r w:rsidR="00BB08CA" w:rsidRPr="00280DE8">
        <w:rPr>
          <w:lang w:val="vi-VN"/>
        </w:rPr>
        <w:t xml:space="preserve"> để </w:t>
      </w:r>
      <w:r w:rsidR="00626214">
        <w:t xml:space="preserve">giúp </w:t>
      </w:r>
      <w:r w:rsidR="00BB08CA" w:rsidRPr="00280DE8">
        <w:rPr>
          <w:lang w:val="vi-VN"/>
        </w:rPr>
        <w:t>phát hiện tin giả hiệu quả hơn</w:t>
      </w:r>
      <w:r w:rsidR="00325798">
        <w:t xml:space="preserve"> - </w:t>
      </w:r>
      <w:r w:rsidR="00BB08CA" w:rsidRPr="00280DE8">
        <w:rPr>
          <w:lang w:val="vi-VN"/>
        </w:rPr>
        <w:t>một thách thức quan trọng trong xã hội kỹ thuật số ngày nay.</w:t>
      </w:r>
    </w:p>
    <w:p w14:paraId="2DBED288" w14:textId="77777777" w:rsidR="007804C2" w:rsidRDefault="007804C2">
      <w:pPr>
        <w:spacing w:line="240" w:lineRule="auto"/>
        <w:jc w:val="left"/>
        <w:rPr>
          <w:lang w:val="vi-VN"/>
        </w:rPr>
      </w:pPr>
      <w:r>
        <w:rPr>
          <w:lang w:val="vi-VN"/>
        </w:rPr>
        <w:br w:type="page"/>
      </w:r>
    </w:p>
    <w:p w14:paraId="106D7231" w14:textId="03652126" w:rsidR="003812B4" w:rsidRPr="00280DE8" w:rsidRDefault="00E01043" w:rsidP="00E01043">
      <w:pPr>
        <w:pStyle w:val="Heading1"/>
        <w:rPr>
          <w:color w:val="FF0000"/>
          <w:lang w:val="vi-VN"/>
        </w:rPr>
      </w:pPr>
      <w:bookmarkStart w:id="24" w:name="_Toc169779891"/>
      <w:r w:rsidRPr="00280DE8">
        <w:rPr>
          <w:lang w:val="vi-VN"/>
        </w:rPr>
        <w:lastRenderedPageBreak/>
        <w:t>GIỚI THIỆU VỀ BỘ DỮ LIỆU</w:t>
      </w:r>
      <w:bookmarkEnd w:id="24"/>
      <w:r w:rsidRPr="00280DE8">
        <w:rPr>
          <w:lang w:val="vi-VN"/>
        </w:rPr>
        <w:t xml:space="preserve"> </w:t>
      </w:r>
    </w:p>
    <w:p w14:paraId="0ED684E4" w14:textId="6B9B2DDC" w:rsidR="00AF427A" w:rsidRPr="00280DE8" w:rsidRDefault="00AF427A" w:rsidP="00AF427A">
      <w:pPr>
        <w:pStyle w:val="Heading2"/>
        <w:rPr>
          <w:lang w:val="vi-VN"/>
        </w:rPr>
      </w:pPr>
      <w:bookmarkStart w:id="25" w:name="_Toc169779892"/>
      <w:r w:rsidRPr="00280DE8">
        <w:rPr>
          <w:lang w:val="vi-VN"/>
        </w:rPr>
        <w:t>Giới thiệu chung về bộ dữ liệu</w:t>
      </w:r>
      <w:bookmarkEnd w:id="25"/>
    </w:p>
    <w:p w14:paraId="39463187" w14:textId="77777777" w:rsidR="00D97BAB" w:rsidRPr="00280DE8" w:rsidRDefault="00D97BAB" w:rsidP="003A24F2">
      <w:pPr>
        <w:pStyle w:val="ListParagraph"/>
        <w:numPr>
          <w:ilvl w:val="0"/>
          <w:numId w:val="5"/>
        </w:numPr>
        <w:rPr>
          <w:lang w:val="vi-VN"/>
        </w:rPr>
      </w:pPr>
      <w:r w:rsidRPr="00280DE8">
        <w:rPr>
          <w:lang w:val="vi-VN"/>
        </w:rPr>
        <w:t>Tên: LIAR dataset</w:t>
      </w:r>
    </w:p>
    <w:p w14:paraId="54E6D3CB" w14:textId="1AB02CE3" w:rsidR="00D97BAB" w:rsidRPr="00280DE8" w:rsidRDefault="00D97BAB" w:rsidP="003A24F2">
      <w:pPr>
        <w:pStyle w:val="ListParagraph"/>
        <w:numPr>
          <w:ilvl w:val="0"/>
          <w:numId w:val="5"/>
        </w:numPr>
        <w:rPr>
          <w:lang w:val="vi-VN"/>
        </w:rPr>
      </w:pPr>
      <w:r w:rsidRPr="00280DE8">
        <w:rPr>
          <w:lang w:val="vi-VN"/>
        </w:rPr>
        <w:t xml:space="preserve">Đường dẫn: </w:t>
      </w:r>
      <w:hyperlink r:id="rId25" w:history="1">
        <w:r w:rsidRPr="00280DE8">
          <w:rPr>
            <w:rStyle w:val="Hyperlink"/>
            <w:lang w:val="vi-VN"/>
          </w:rPr>
          <w:t>https://www.cs.ucsb.edu/~william/data/liar_dataset.zip</w:t>
        </w:r>
      </w:hyperlink>
    </w:p>
    <w:p w14:paraId="69C7FDDF" w14:textId="7E85715B" w:rsidR="00D97BAB" w:rsidRPr="00280DE8" w:rsidRDefault="00D97BAB" w:rsidP="003A24F2">
      <w:pPr>
        <w:pStyle w:val="ListParagraph"/>
        <w:numPr>
          <w:ilvl w:val="0"/>
          <w:numId w:val="5"/>
        </w:numPr>
        <w:rPr>
          <w:lang w:val="vi-VN"/>
        </w:rPr>
      </w:pPr>
      <w:r w:rsidRPr="00280DE8">
        <w:rPr>
          <w:lang w:val="vi-VN"/>
        </w:rPr>
        <w:t>Là bộ dữ liệu chuẩn thực tế được dùng rộng rãi cho vấn đề phát hiện tin giả. Nó được giới thiệu trong bài báo</w:t>
      </w:r>
      <w:r w:rsidR="00797DA9">
        <w:rPr>
          <w:lang w:val="en-US"/>
        </w:rPr>
        <w:t xml:space="preserve"> </w:t>
      </w:r>
      <w:hyperlink r:id="rId26" w:history="1">
        <w:r w:rsidRPr="00797DA9">
          <w:rPr>
            <w:rStyle w:val="Hyperlink"/>
            <w:i/>
            <w:iCs/>
            <w:sz w:val="24"/>
            <w:szCs w:val="24"/>
            <w:lang w:val="vi-VN"/>
          </w:rPr>
          <w:t>Liar, Liar Pants on Fire: A New Benchmark Dataset for Fake News Detection</w:t>
        </w:r>
      </w:hyperlink>
      <w:r w:rsidRPr="00280DE8">
        <w:rPr>
          <w:lang w:val="vi-VN"/>
        </w:rPr>
        <w:t xml:space="preserve"> bởi tác giả William Yang Wang vào năm 2017. Bộ dữ liệu gồm 12.8K tuyên bố ngắn về các chủ đề liên quan đến chính trị nước Mỹ được gán nhãn thủ công bởi các chuyên gia kiểm định sự thật từ tổ chức PolitiFact cùng với các thông tin ngữ cảnh ứng với tuyên bố đó (</w:t>
      </w:r>
      <w:r w:rsidR="00DF6879">
        <w:rPr>
          <w:lang w:val="en-US"/>
        </w:rPr>
        <w:t xml:space="preserve">như </w:t>
      </w:r>
      <w:r w:rsidRPr="00280DE8">
        <w:rPr>
          <w:lang w:val="vi-VN"/>
        </w:rPr>
        <w:t>chủ đề, người tuyên bố, hoàn cảnh tuyên bố, … ).</w:t>
      </w:r>
    </w:p>
    <w:p w14:paraId="38634EE5" w14:textId="77777777" w:rsidR="00D97BAB" w:rsidRPr="00280DE8" w:rsidRDefault="00D97BAB" w:rsidP="003A24F2">
      <w:pPr>
        <w:pStyle w:val="ListParagraph"/>
        <w:numPr>
          <w:ilvl w:val="0"/>
          <w:numId w:val="5"/>
        </w:numPr>
        <w:rPr>
          <w:lang w:val="vi-VN"/>
        </w:rPr>
      </w:pPr>
      <w:r w:rsidRPr="00280DE8">
        <w:rPr>
          <w:lang w:val="vi-VN"/>
        </w:rPr>
        <w:t>Kích thước</w:t>
      </w:r>
    </w:p>
    <w:p w14:paraId="54D67CD5" w14:textId="1F698889" w:rsidR="00D97BAB" w:rsidRPr="00280DE8" w:rsidRDefault="00D97BAB" w:rsidP="003A24F2">
      <w:pPr>
        <w:pStyle w:val="ListParagraph"/>
        <w:numPr>
          <w:ilvl w:val="1"/>
          <w:numId w:val="5"/>
        </w:numPr>
        <w:rPr>
          <w:lang w:val="vi-VN"/>
        </w:rPr>
      </w:pPr>
      <w:r w:rsidRPr="00280DE8">
        <w:rPr>
          <w:lang w:val="vi-VN"/>
        </w:rPr>
        <w:t>Số dòng: 12.836</w:t>
      </w:r>
    </w:p>
    <w:p w14:paraId="437FE8D2" w14:textId="77777777" w:rsidR="00D97BAB" w:rsidRPr="00280DE8" w:rsidRDefault="00D97BAB" w:rsidP="003A24F2">
      <w:pPr>
        <w:pStyle w:val="ListParagraph"/>
        <w:numPr>
          <w:ilvl w:val="1"/>
          <w:numId w:val="5"/>
        </w:numPr>
        <w:rPr>
          <w:lang w:val="vi-VN"/>
        </w:rPr>
      </w:pPr>
      <w:r w:rsidRPr="00280DE8">
        <w:rPr>
          <w:lang w:val="vi-VN"/>
        </w:rPr>
        <w:t>Số cột: 14</w:t>
      </w:r>
    </w:p>
    <w:p w14:paraId="6DD10574" w14:textId="1D139A48" w:rsidR="003812B4" w:rsidRPr="00280DE8" w:rsidRDefault="00D97BAB" w:rsidP="003A24F2">
      <w:pPr>
        <w:pStyle w:val="ListParagraph"/>
        <w:numPr>
          <w:ilvl w:val="1"/>
          <w:numId w:val="5"/>
        </w:numPr>
        <w:rPr>
          <w:lang w:val="vi-VN"/>
        </w:rPr>
      </w:pPr>
      <w:r w:rsidRPr="00280DE8">
        <w:rPr>
          <w:lang w:val="vi-VN"/>
        </w:rPr>
        <w:t>Độ lớn: 2.9 MB</w:t>
      </w:r>
    </w:p>
    <w:p w14:paraId="241C9AC5" w14:textId="5E29F315" w:rsidR="00CF15DD" w:rsidRPr="00280DE8" w:rsidRDefault="00D97BAB" w:rsidP="00AF427A">
      <w:pPr>
        <w:pStyle w:val="Heading2"/>
        <w:rPr>
          <w:lang w:val="vi-VN"/>
        </w:rPr>
      </w:pPr>
      <w:bookmarkStart w:id="26" w:name="_Toc169779893"/>
      <w:r w:rsidRPr="00280DE8">
        <w:rPr>
          <w:lang w:val="vi-VN"/>
        </w:rPr>
        <w:t>Chi tiết bộ dữ liệu:</w:t>
      </w:r>
      <w:bookmarkEnd w:id="26"/>
    </w:p>
    <w:tbl>
      <w:tblPr>
        <w:tblW w:w="0" w:type="auto"/>
        <w:jc w:val="center"/>
        <w:tblCellMar>
          <w:top w:w="15" w:type="dxa"/>
          <w:left w:w="15" w:type="dxa"/>
          <w:bottom w:w="15" w:type="dxa"/>
          <w:right w:w="15" w:type="dxa"/>
        </w:tblCellMar>
        <w:tblLook w:val="04A0" w:firstRow="1" w:lastRow="0" w:firstColumn="1" w:lastColumn="0" w:noHBand="0" w:noVBand="1"/>
      </w:tblPr>
      <w:tblGrid>
        <w:gridCol w:w="2258"/>
        <w:gridCol w:w="851"/>
        <w:gridCol w:w="2551"/>
        <w:gridCol w:w="3108"/>
      </w:tblGrid>
      <w:tr w:rsidR="00CF15DD" w:rsidRPr="00CF15DD" w14:paraId="095078A5" w14:textId="77777777" w:rsidTr="00EE7FE0">
        <w:trPr>
          <w:trHeight w:val="486"/>
          <w:jc w:val="center"/>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6A3BF9" w14:textId="77777777" w:rsidR="00CF15DD" w:rsidRPr="00280DE8" w:rsidRDefault="00CF15DD" w:rsidP="0060320C">
            <w:pPr>
              <w:jc w:val="center"/>
              <w:rPr>
                <w:lang w:val="vi-VN"/>
              </w:rPr>
            </w:pPr>
          </w:p>
        </w:tc>
        <w:tc>
          <w:tcPr>
            <w:tcW w:w="851" w:type="dxa"/>
            <w:tcBorders>
              <w:top w:val="single" w:sz="8" w:space="0" w:color="000000"/>
              <w:left w:val="single" w:sz="8" w:space="0" w:color="000000"/>
              <w:bottom w:val="single" w:sz="8" w:space="0" w:color="000000"/>
              <w:right w:val="single" w:sz="8" w:space="0" w:color="000000"/>
            </w:tcBorders>
          </w:tcPr>
          <w:p w14:paraId="08DF23DF" w14:textId="354A0C07" w:rsidR="0060320C" w:rsidRDefault="0060320C" w:rsidP="0060320C">
            <w:pPr>
              <w:jc w:val="center"/>
              <w:rPr>
                <w:b/>
                <w:bCs/>
                <w:color w:val="1D2125"/>
                <w:lang w:val="en-US"/>
              </w:rPr>
            </w:pPr>
            <w:r>
              <w:rPr>
                <w:b/>
                <w:bCs/>
                <w:color w:val="1D2125"/>
                <w:lang w:val="en-US"/>
              </w:rPr>
              <w: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8BB971" w14:textId="5B91F133" w:rsidR="00CF15DD" w:rsidRPr="00280DE8" w:rsidRDefault="00CF15DD" w:rsidP="0060320C">
            <w:pPr>
              <w:jc w:val="center"/>
              <w:rPr>
                <w:lang w:val="vi-VN"/>
              </w:rPr>
            </w:pPr>
            <w:r w:rsidRPr="00280DE8">
              <w:rPr>
                <w:b/>
                <w:bCs/>
                <w:color w:val="1D2125"/>
                <w:lang w:val="vi-VN"/>
              </w:rPr>
              <w:t>Cột</w:t>
            </w:r>
          </w:p>
        </w:tc>
        <w:tc>
          <w:tcPr>
            <w:tcW w:w="3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55F2CC" w14:textId="74BC43CE" w:rsidR="00CF15DD" w:rsidRPr="00280DE8" w:rsidRDefault="00CF15DD" w:rsidP="0060320C">
            <w:pPr>
              <w:jc w:val="center"/>
              <w:rPr>
                <w:lang w:val="vi-VN"/>
              </w:rPr>
            </w:pPr>
            <w:r w:rsidRPr="00280DE8">
              <w:rPr>
                <w:b/>
                <w:bCs/>
                <w:color w:val="1D2125"/>
                <w:lang w:val="vi-VN"/>
              </w:rPr>
              <w:t>Ý nghĩa</w:t>
            </w:r>
          </w:p>
        </w:tc>
      </w:tr>
      <w:tr w:rsidR="00CF15DD" w:rsidRPr="00CF15DD" w14:paraId="10E32314" w14:textId="77777777" w:rsidTr="00EE7FE0">
        <w:trPr>
          <w:trHeight w:val="486"/>
          <w:jc w:val="center"/>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10138" w14:textId="5CD061D9" w:rsidR="00CF15DD" w:rsidRPr="00B6735F" w:rsidRDefault="00CF15DD" w:rsidP="00CF15DD">
            <w:pPr>
              <w:rPr>
                <w:lang w:val="en-US"/>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E328219" w14:textId="60712F20" w:rsidR="003505E5" w:rsidRDefault="003505E5" w:rsidP="00EE7FE0">
            <w:pPr>
              <w:jc w:val="center"/>
              <w:rPr>
                <w:color w:val="1D2125"/>
                <w:lang w:val="en-US"/>
              </w:rPr>
            </w:pPr>
            <w:r>
              <w:rPr>
                <w:color w:val="1D2125"/>
                <w:lang w:val="en-US"/>
              </w:rPr>
              <w: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8B2C9" w14:textId="761D5BFC" w:rsidR="00CF15DD" w:rsidRPr="00280DE8" w:rsidRDefault="00CF15DD" w:rsidP="00CF15DD">
            <w:pPr>
              <w:rPr>
                <w:lang w:val="vi-VN"/>
              </w:rPr>
            </w:pPr>
            <w:r>
              <w:rPr>
                <w:color w:val="1D2125"/>
                <w:lang w:val="en-US"/>
              </w:rPr>
              <w:t>i</w:t>
            </w:r>
            <w:r w:rsidRPr="00280DE8">
              <w:rPr>
                <w:color w:val="1D2125"/>
                <w:lang w:val="vi-VN"/>
              </w:rPr>
              <w:t>d</w:t>
            </w:r>
          </w:p>
        </w:tc>
        <w:tc>
          <w:tcPr>
            <w:tcW w:w="3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BFA328" w14:textId="77777777" w:rsidR="00CF15DD" w:rsidRPr="00280DE8" w:rsidRDefault="00CF15DD" w:rsidP="00CF15DD">
            <w:pPr>
              <w:rPr>
                <w:lang w:val="vi-VN"/>
              </w:rPr>
            </w:pPr>
            <w:r w:rsidRPr="00280DE8">
              <w:rPr>
                <w:color w:val="1D2125"/>
                <w:lang w:val="vi-VN"/>
              </w:rPr>
              <w:t>Định danh duy nhất cho mỗi tuyên bố</w:t>
            </w:r>
          </w:p>
        </w:tc>
      </w:tr>
      <w:tr w:rsidR="00CF15DD" w:rsidRPr="00CF15DD" w14:paraId="317BB059" w14:textId="77777777" w:rsidTr="00EE7FE0">
        <w:trPr>
          <w:trHeight w:val="486"/>
          <w:jc w:val="center"/>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C57F2B" w14:textId="10868CD7" w:rsidR="00CF15DD" w:rsidRPr="00B6735F" w:rsidRDefault="00CF15DD" w:rsidP="00CF15DD">
            <w:pPr>
              <w:rPr>
                <w:lang w:val="en-US"/>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6890C32" w14:textId="7129D9F4" w:rsidR="003505E5" w:rsidRDefault="003505E5" w:rsidP="00EE7FE0">
            <w:pPr>
              <w:jc w:val="center"/>
              <w:rPr>
                <w:color w:val="1D2125"/>
                <w:lang w:val="en-US"/>
              </w:rPr>
            </w:pPr>
            <w:r>
              <w:rPr>
                <w:color w:val="1D2125"/>
                <w:lang w:val="en-US"/>
              </w:rPr>
              <w: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AC8AB5" w14:textId="54185DE0" w:rsidR="00CF15DD" w:rsidRPr="00280DE8" w:rsidRDefault="00CF15DD" w:rsidP="00CF15DD">
            <w:pPr>
              <w:rPr>
                <w:lang w:val="vi-VN"/>
              </w:rPr>
            </w:pPr>
            <w:r>
              <w:rPr>
                <w:color w:val="1D2125"/>
                <w:lang w:val="en-US"/>
              </w:rPr>
              <w:t>l</w:t>
            </w:r>
            <w:r w:rsidRPr="00280DE8">
              <w:rPr>
                <w:color w:val="1D2125"/>
                <w:lang w:val="vi-VN"/>
              </w:rPr>
              <w:t>abel</w:t>
            </w:r>
          </w:p>
        </w:tc>
        <w:tc>
          <w:tcPr>
            <w:tcW w:w="3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5225C9" w14:textId="3CE3D9B7" w:rsidR="00CF15DD" w:rsidRPr="00280DE8" w:rsidRDefault="00CF15DD" w:rsidP="00CF15DD">
            <w:pPr>
              <w:rPr>
                <w:lang w:val="vi-VN"/>
              </w:rPr>
            </w:pPr>
            <w:r w:rsidRPr="00280DE8">
              <w:rPr>
                <w:color w:val="1D2125"/>
                <w:lang w:val="vi-VN"/>
              </w:rPr>
              <w:t xml:space="preserve">Nhãn phân </w:t>
            </w:r>
            <w:r w:rsidR="00CD7AEE">
              <w:rPr>
                <w:color w:val="1D2125"/>
                <w:lang w:val="en-US"/>
              </w:rPr>
              <w:t>lớp</w:t>
            </w:r>
            <w:r w:rsidRPr="00280DE8">
              <w:rPr>
                <w:color w:val="1D2125"/>
                <w:lang w:val="vi-VN"/>
              </w:rPr>
              <w:t xml:space="preserve"> tuyên bố. </w:t>
            </w:r>
          </w:p>
          <w:p w14:paraId="1780564E" w14:textId="77777777" w:rsidR="00CF15DD" w:rsidRPr="00280DE8" w:rsidRDefault="00CF15DD" w:rsidP="00CF15DD">
            <w:pPr>
              <w:rPr>
                <w:lang w:val="vi-VN"/>
              </w:rPr>
            </w:pPr>
            <w:r w:rsidRPr="00280DE8">
              <w:rPr>
                <w:b/>
                <w:bCs/>
                <w:color w:val="1D2125"/>
                <w:lang w:val="vi-VN"/>
              </w:rPr>
              <w:t>Miền giá trị:</w:t>
            </w:r>
            <w:r w:rsidRPr="00280DE8">
              <w:rPr>
                <w:color w:val="1D2125"/>
                <w:lang w:val="vi-VN"/>
              </w:rPr>
              <w:t xml:space="preserve"> [ “Pants on fire”, “False”, “Barely-true”, “Half-true“, “Mostly-true”, “True”]</w:t>
            </w:r>
          </w:p>
        </w:tc>
      </w:tr>
      <w:tr w:rsidR="00CF15DD" w:rsidRPr="00CF15DD" w14:paraId="6C442EF7" w14:textId="77777777" w:rsidTr="00EE7FE0">
        <w:trPr>
          <w:trHeight w:val="486"/>
          <w:jc w:val="center"/>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292124" w14:textId="2A5088E6" w:rsidR="00CF15DD" w:rsidRPr="00E468CF" w:rsidRDefault="00F447D1" w:rsidP="00CF15DD">
            <w:pPr>
              <w:rPr>
                <w:b/>
                <w:lang w:val="en-US"/>
              </w:rPr>
            </w:pPr>
            <w:r w:rsidRPr="00E468CF">
              <w:rPr>
                <w:b/>
                <w:bCs/>
                <w:lang w:val="en-US"/>
              </w:rPr>
              <w:t>Thông tin chính</w:t>
            </w:r>
            <w:r w:rsidR="009765D0" w:rsidRPr="00E468CF">
              <w:rPr>
                <w:b/>
                <w:bCs/>
                <w:lang w:val="en-US"/>
              </w:rPr>
              <w:t xml:space="preserve"> của tin tức</w:t>
            </w:r>
          </w:p>
        </w:tc>
        <w:tc>
          <w:tcPr>
            <w:tcW w:w="851" w:type="dxa"/>
            <w:tcBorders>
              <w:top w:val="single" w:sz="8" w:space="0" w:color="000000"/>
              <w:left w:val="single" w:sz="8" w:space="0" w:color="000000"/>
              <w:bottom w:val="single" w:sz="8" w:space="0" w:color="000000"/>
              <w:right w:val="single" w:sz="8" w:space="0" w:color="000000"/>
            </w:tcBorders>
            <w:vAlign w:val="center"/>
          </w:tcPr>
          <w:p w14:paraId="19E5844E" w14:textId="51EBB8AF" w:rsidR="00EE7FE0" w:rsidRPr="00441C77" w:rsidRDefault="00EE7FE0" w:rsidP="00EE7FE0">
            <w:pPr>
              <w:jc w:val="center"/>
              <w:rPr>
                <w:i/>
                <w:iCs/>
                <w:color w:val="1D2125"/>
                <w:lang w:val="en-US"/>
              </w:rPr>
            </w:pPr>
            <w:r w:rsidRPr="00441C77">
              <w:rPr>
                <w:i/>
                <w:iCs/>
                <w:color w:val="1D2125"/>
                <w:lang w:val="en-US"/>
              </w:rPr>
              <w:t>f1</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E967F9" w14:textId="468C88EB" w:rsidR="00CF15DD" w:rsidRPr="00280DE8" w:rsidRDefault="00CF15DD" w:rsidP="00CF15DD">
            <w:pPr>
              <w:rPr>
                <w:lang w:val="vi-VN"/>
              </w:rPr>
            </w:pPr>
            <w:r>
              <w:rPr>
                <w:color w:val="1D2125"/>
                <w:lang w:val="en-US"/>
              </w:rPr>
              <w:t>s</w:t>
            </w:r>
            <w:r w:rsidRPr="00280DE8">
              <w:rPr>
                <w:color w:val="1D2125"/>
                <w:lang w:val="vi-VN"/>
              </w:rPr>
              <w:t>tatement</w:t>
            </w:r>
          </w:p>
        </w:tc>
        <w:tc>
          <w:tcPr>
            <w:tcW w:w="3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46AC14" w14:textId="77777777" w:rsidR="00CF15DD" w:rsidRPr="00280DE8" w:rsidRDefault="00CF15DD" w:rsidP="00CF15DD">
            <w:pPr>
              <w:rPr>
                <w:lang w:val="vi-VN"/>
              </w:rPr>
            </w:pPr>
            <w:r w:rsidRPr="00280DE8">
              <w:rPr>
                <w:color w:val="1D2125"/>
                <w:lang w:val="vi-VN"/>
              </w:rPr>
              <w:t>Nội dung tuyên bố</w:t>
            </w:r>
          </w:p>
        </w:tc>
      </w:tr>
      <w:tr w:rsidR="00CF15DD" w:rsidRPr="00CF15DD" w14:paraId="4BE06C5B" w14:textId="77777777" w:rsidTr="00EE7FE0">
        <w:trPr>
          <w:trHeight w:val="486"/>
          <w:jc w:val="center"/>
        </w:trPr>
        <w:tc>
          <w:tcPr>
            <w:tcW w:w="2258" w:type="dxa"/>
            <w:vMerge w:val="restart"/>
            <w:tcBorders>
              <w:top w:val="single" w:sz="8" w:space="0" w:color="000000"/>
              <w:left w:val="single" w:sz="8" w:space="0" w:color="000000"/>
              <w:right w:val="single" w:sz="8" w:space="0" w:color="000000"/>
            </w:tcBorders>
            <w:vAlign w:val="center"/>
            <w:hideMark/>
          </w:tcPr>
          <w:p w14:paraId="0ECAA050" w14:textId="7ABC449A" w:rsidR="00CF15DD" w:rsidRPr="00DB6950" w:rsidRDefault="00CD7AEE" w:rsidP="007C7145">
            <w:pPr>
              <w:ind w:left="113"/>
              <w:rPr>
                <w:lang w:val="en-US"/>
              </w:rPr>
            </w:pPr>
            <w:r w:rsidRPr="00280DE8">
              <w:rPr>
                <w:b/>
                <w:bCs/>
                <w:color w:val="1D2125"/>
                <w:lang w:val="vi-VN"/>
              </w:rPr>
              <w:lastRenderedPageBreak/>
              <w:t>Ngữ cảnh</w:t>
            </w:r>
            <w:r w:rsidR="00DB6950">
              <w:rPr>
                <w:b/>
                <w:bCs/>
                <w:color w:val="1D2125"/>
                <w:lang w:val="en-US"/>
              </w:rPr>
              <w:t xml:space="preserve"> chữ</w:t>
            </w:r>
          </w:p>
        </w:tc>
        <w:tc>
          <w:tcPr>
            <w:tcW w:w="851" w:type="dxa"/>
            <w:tcBorders>
              <w:top w:val="single" w:sz="8" w:space="0" w:color="000000"/>
              <w:left w:val="single" w:sz="8" w:space="0" w:color="000000"/>
              <w:bottom w:val="single" w:sz="4" w:space="0" w:color="auto"/>
              <w:right w:val="single" w:sz="8" w:space="0" w:color="000000"/>
            </w:tcBorders>
            <w:vAlign w:val="center"/>
          </w:tcPr>
          <w:p w14:paraId="253FFE05" w14:textId="786838A1" w:rsidR="00EE7FE0" w:rsidRPr="00441C77" w:rsidRDefault="00EE7FE0" w:rsidP="00EE7FE0">
            <w:pPr>
              <w:jc w:val="center"/>
              <w:rPr>
                <w:i/>
                <w:iCs/>
                <w:color w:val="1D2125"/>
                <w:lang w:val="en-US"/>
              </w:rPr>
            </w:pPr>
            <w:r w:rsidRPr="00441C77">
              <w:rPr>
                <w:i/>
                <w:iCs/>
                <w:color w:val="1D2125"/>
                <w:lang w:val="en-US"/>
              </w:rPr>
              <w:t>f2</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74DABB" w14:textId="3B3A3981" w:rsidR="00CF15DD" w:rsidRPr="00280DE8" w:rsidRDefault="00CF15DD" w:rsidP="00CF15DD">
            <w:pPr>
              <w:rPr>
                <w:lang w:val="vi-VN"/>
              </w:rPr>
            </w:pPr>
            <w:r>
              <w:rPr>
                <w:color w:val="1D2125"/>
                <w:lang w:val="en-US"/>
              </w:rPr>
              <w:t>s</w:t>
            </w:r>
            <w:r w:rsidRPr="00280DE8">
              <w:rPr>
                <w:color w:val="1D2125"/>
                <w:lang w:val="vi-VN"/>
              </w:rPr>
              <w:t>ubject</w:t>
            </w:r>
          </w:p>
        </w:tc>
        <w:tc>
          <w:tcPr>
            <w:tcW w:w="3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F7FE38" w14:textId="77777777" w:rsidR="00CF15DD" w:rsidRPr="00280DE8" w:rsidRDefault="00CF15DD" w:rsidP="00CF15DD">
            <w:pPr>
              <w:rPr>
                <w:lang w:val="vi-VN"/>
              </w:rPr>
            </w:pPr>
            <w:r w:rsidRPr="00280DE8">
              <w:rPr>
                <w:color w:val="1D2125"/>
                <w:lang w:val="vi-VN"/>
              </w:rPr>
              <w:t>Chủ đề, lĩnh vực của tuyên bố </w:t>
            </w:r>
          </w:p>
        </w:tc>
      </w:tr>
      <w:tr w:rsidR="00CF15DD" w:rsidRPr="00CF15DD" w14:paraId="31667A9A" w14:textId="77777777" w:rsidTr="00EE7FE0">
        <w:trPr>
          <w:trHeight w:val="486"/>
          <w:jc w:val="center"/>
        </w:trPr>
        <w:tc>
          <w:tcPr>
            <w:tcW w:w="2258" w:type="dxa"/>
            <w:vMerge/>
            <w:tcBorders>
              <w:left w:val="single" w:sz="8" w:space="0" w:color="000000"/>
              <w:right w:val="single" w:sz="8" w:space="0" w:color="000000"/>
            </w:tcBorders>
            <w:vAlign w:val="center"/>
            <w:hideMark/>
          </w:tcPr>
          <w:p w14:paraId="7BA9B9DE" w14:textId="77777777" w:rsidR="00CF15DD" w:rsidRPr="00280DE8" w:rsidRDefault="00CF15DD" w:rsidP="00CF15DD">
            <w:pPr>
              <w:rPr>
                <w:lang w:val="vi-VN"/>
              </w:rPr>
            </w:pPr>
          </w:p>
        </w:tc>
        <w:tc>
          <w:tcPr>
            <w:tcW w:w="851" w:type="dxa"/>
            <w:tcBorders>
              <w:top w:val="single" w:sz="4" w:space="0" w:color="auto"/>
              <w:left w:val="single" w:sz="8" w:space="0" w:color="000000"/>
              <w:bottom w:val="single" w:sz="4" w:space="0" w:color="auto"/>
              <w:right w:val="single" w:sz="8" w:space="0" w:color="000000"/>
            </w:tcBorders>
            <w:vAlign w:val="center"/>
          </w:tcPr>
          <w:p w14:paraId="11E3653D" w14:textId="35BAC146" w:rsidR="00EE7FE0" w:rsidRPr="00441C77" w:rsidRDefault="00EE7FE0" w:rsidP="00EE7FE0">
            <w:pPr>
              <w:jc w:val="center"/>
              <w:rPr>
                <w:i/>
                <w:iCs/>
                <w:color w:val="1D2125"/>
                <w:lang w:val="en-US"/>
              </w:rPr>
            </w:pPr>
            <w:r w:rsidRPr="00441C77">
              <w:rPr>
                <w:i/>
                <w:iCs/>
                <w:color w:val="1D2125"/>
                <w:lang w:val="en-US"/>
              </w:rPr>
              <w:t>f3</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C7F8C" w14:textId="408C6128" w:rsidR="00CF15DD" w:rsidRPr="00280DE8" w:rsidRDefault="00CF15DD" w:rsidP="00CF15DD">
            <w:pPr>
              <w:rPr>
                <w:lang w:val="vi-VN"/>
              </w:rPr>
            </w:pPr>
            <w:r>
              <w:rPr>
                <w:color w:val="1D2125"/>
                <w:lang w:val="en-US"/>
              </w:rPr>
              <w:t>s</w:t>
            </w:r>
            <w:r w:rsidRPr="00280DE8">
              <w:rPr>
                <w:color w:val="1D2125"/>
                <w:lang w:val="vi-VN"/>
              </w:rPr>
              <w:t>peaker</w:t>
            </w:r>
          </w:p>
        </w:tc>
        <w:tc>
          <w:tcPr>
            <w:tcW w:w="3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C5E81D" w14:textId="77777777" w:rsidR="00CF15DD" w:rsidRPr="00280DE8" w:rsidRDefault="00CF15DD" w:rsidP="00CF15DD">
            <w:pPr>
              <w:rPr>
                <w:lang w:val="vi-VN"/>
              </w:rPr>
            </w:pPr>
            <w:r w:rsidRPr="00280DE8">
              <w:rPr>
                <w:color w:val="1D2125"/>
                <w:lang w:val="vi-VN"/>
              </w:rPr>
              <w:t>Người hoặc tổ chức đưa ra tuyên bố</w:t>
            </w:r>
          </w:p>
        </w:tc>
      </w:tr>
      <w:tr w:rsidR="00CF15DD" w:rsidRPr="00CF15DD" w14:paraId="401D5D2E" w14:textId="77777777" w:rsidTr="00EE7FE0">
        <w:trPr>
          <w:trHeight w:val="486"/>
          <w:jc w:val="center"/>
        </w:trPr>
        <w:tc>
          <w:tcPr>
            <w:tcW w:w="2258" w:type="dxa"/>
            <w:vMerge/>
            <w:tcBorders>
              <w:left w:val="single" w:sz="8" w:space="0" w:color="000000"/>
              <w:right w:val="single" w:sz="8" w:space="0" w:color="000000"/>
            </w:tcBorders>
            <w:vAlign w:val="center"/>
            <w:hideMark/>
          </w:tcPr>
          <w:p w14:paraId="437A2629" w14:textId="77777777" w:rsidR="00CF15DD" w:rsidRPr="00280DE8" w:rsidRDefault="00CF15DD" w:rsidP="00CF15DD">
            <w:pPr>
              <w:rPr>
                <w:lang w:val="vi-VN"/>
              </w:rPr>
            </w:pPr>
          </w:p>
        </w:tc>
        <w:tc>
          <w:tcPr>
            <w:tcW w:w="851" w:type="dxa"/>
            <w:tcBorders>
              <w:top w:val="single" w:sz="4" w:space="0" w:color="auto"/>
              <w:left w:val="single" w:sz="8" w:space="0" w:color="000000"/>
              <w:bottom w:val="single" w:sz="4" w:space="0" w:color="auto"/>
              <w:right w:val="single" w:sz="8" w:space="0" w:color="000000"/>
            </w:tcBorders>
            <w:vAlign w:val="center"/>
          </w:tcPr>
          <w:p w14:paraId="04BC95B4" w14:textId="6B6E80F8" w:rsidR="00EE7FE0" w:rsidRPr="00441C77" w:rsidRDefault="00EE7FE0" w:rsidP="00EE7FE0">
            <w:pPr>
              <w:jc w:val="center"/>
              <w:rPr>
                <w:i/>
                <w:iCs/>
                <w:color w:val="1D2125"/>
                <w:lang w:val="en-US"/>
              </w:rPr>
            </w:pPr>
            <w:r w:rsidRPr="00441C77">
              <w:rPr>
                <w:i/>
                <w:iCs/>
                <w:color w:val="1D2125"/>
                <w:lang w:val="en-US"/>
              </w:rPr>
              <w:t>f4</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16BFEC" w14:textId="612287B2" w:rsidR="00CF15DD" w:rsidRPr="00280DE8" w:rsidRDefault="00CF15DD" w:rsidP="00CF15DD">
            <w:pPr>
              <w:rPr>
                <w:lang w:val="vi-VN"/>
              </w:rPr>
            </w:pPr>
            <w:r w:rsidRPr="00280DE8">
              <w:rPr>
                <w:color w:val="1D2125"/>
                <w:lang w:val="vi-VN"/>
              </w:rPr>
              <w:t>job_title</w:t>
            </w:r>
          </w:p>
        </w:tc>
        <w:tc>
          <w:tcPr>
            <w:tcW w:w="3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CD9015" w14:textId="77777777" w:rsidR="00CF15DD" w:rsidRPr="00280DE8" w:rsidRDefault="00CF15DD" w:rsidP="00CF15DD">
            <w:pPr>
              <w:rPr>
                <w:lang w:val="vi-VN"/>
              </w:rPr>
            </w:pPr>
            <w:r w:rsidRPr="00280DE8">
              <w:rPr>
                <w:color w:val="1D2125"/>
                <w:lang w:val="vi-VN"/>
              </w:rPr>
              <w:t>Chức danh của người phát ngôn </w:t>
            </w:r>
          </w:p>
        </w:tc>
      </w:tr>
      <w:tr w:rsidR="00CF15DD" w:rsidRPr="00CF15DD" w14:paraId="6B356C31" w14:textId="77777777" w:rsidTr="00EE7FE0">
        <w:trPr>
          <w:trHeight w:val="486"/>
          <w:jc w:val="center"/>
        </w:trPr>
        <w:tc>
          <w:tcPr>
            <w:tcW w:w="2258" w:type="dxa"/>
            <w:vMerge/>
            <w:tcBorders>
              <w:left w:val="single" w:sz="8" w:space="0" w:color="000000"/>
              <w:right w:val="single" w:sz="8" w:space="0" w:color="000000"/>
            </w:tcBorders>
            <w:vAlign w:val="center"/>
            <w:hideMark/>
          </w:tcPr>
          <w:p w14:paraId="418C8899" w14:textId="77777777" w:rsidR="00CF15DD" w:rsidRPr="00280DE8" w:rsidRDefault="00CF15DD" w:rsidP="00CF15DD">
            <w:pPr>
              <w:rPr>
                <w:lang w:val="vi-VN"/>
              </w:rPr>
            </w:pPr>
          </w:p>
        </w:tc>
        <w:tc>
          <w:tcPr>
            <w:tcW w:w="851" w:type="dxa"/>
            <w:tcBorders>
              <w:top w:val="single" w:sz="4" w:space="0" w:color="auto"/>
              <w:left w:val="single" w:sz="8" w:space="0" w:color="000000"/>
              <w:bottom w:val="single" w:sz="4" w:space="0" w:color="auto"/>
              <w:right w:val="single" w:sz="8" w:space="0" w:color="000000"/>
            </w:tcBorders>
            <w:vAlign w:val="center"/>
          </w:tcPr>
          <w:p w14:paraId="58A11CAD" w14:textId="38787F90" w:rsidR="00EE7FE0" w:rsidRPr="00441C77" w:rsidRDefault="00EE7FE0" w:rsidP="00EE7FE0">
            <w:pPr>
              <w:jc w:val="center"/>
              <w:rPr>
                <w:i/>
                <w:iCs/>
                <w:color w:val="1D2125"/>
                <w:lang w:val="en-US"/>
              </w:rPr>
            </w:pPr>
            <w:r w:rsidRPr="00441C77">
              <w:rPr>
                <w:i/>
                <w:iCs/>
                <w:color w:val="1D2125"/>
                <w:lang w:val="en-US"/>
              </w:rPr>
              <w:t>f5</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613C15" w14:textId="718D6679" w:rsidR="00CF15DD" w:rsidRPr="00280DE8" w:rsidRDefault="00CF15DD" w:rsidP="00CF15DD">
            <w:pPr>
              <w:rPr>
                <w:lang w:val="vi-VN"/>
              </w:rPr>
            </w:pPr>
            <w:r w:rsidRPr="00280DE8">
              <w:rPr>
                <w:color w:val="1D2125"/>
                <w:lang w:val="vi-VN"/>
              </w:rPr>
              <w:t>state_info</w:t>
            </w:r>
          </w:p>
        </w:tc>
        <w:tc>
          <w:tcPr>
            <w:tcW w:w="3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4ADE0C" w14:textId="77777777" w:rsidR="00CF15DD" w:rsidRPr="00280DE8" w:rsidRDefault="00CF15DD" w:rsidP="00CF15DD">
            <w:pPr>
              <w:rPr>
                <w:lang w:val="vi-VN"/>
              </w:rPr>
            </w:pPr>
            <w:r w:rsidRPr="00280DE8">
              <w:rPr>
                <w:color w:val="1D2125"/>
                <w:lang w:val="vi-VN"/>
              </w:rPr>
              <w:t>Bang mà người phát ngôn đến từ</w:t>
            </w:r>
          </w:p>
        </w:tc>
      </w:tr>
      <w:tr w:rsidR="00CF15DD" w:rsidRPr="00CF15DD" w14:paraId="03892E11" w14:textId="77777777" w:rsidTr="00EE7FE0">
        <w:trPr>
          <w:trHeight w:val="486"/>
          <w:jc w:val="center"/>
        </w:trPr>
        <w:tc>
          <w:tcPr>
            <w:tcW w:w="2258" w:type="dxa"/>
            <w:vMerge/>
            <w:tcBorders>
              <w:left w:val="single" w:sz="8" w:space="0" w:color="000000"/>
              <w:bottom w:val="single" w:sz="8" w:space="0" w:color="000000"/>
              <w:right w:val="single" w:sz="8" w:space="0" w:color="000000"/>
            </w:tcBorders>
            <w:vAlign w:val="center"/>
            <w:hideMark/>
          </w:tcPr>
          <w:p w14:paraId="7B847B20" w14:textId="31458080" w:rsidR="00CF15DD" w:rsidRPr="00376BF3" w:rsidRDefault="00CF15DD" w:rsidP="00CF15DD">
            <w:pPr>
              <w:rPr>
                <w:lang w:val="en-US"/>
              </w:rPr>
            </w:pPr>
          </w:p>
        </w:tc>
        <w:tc>
          <w:tcPr>
            <w:tcW w:w="851" w:type="dxa"/>
            <w:tcBorders>
              <w:top w:val="single" w:sz="4" w:space="0" w:color="auto"/>
              <w:left w:val="single" w:sz="8" w:space="0" w:color="000000"/>
              <w:bottom w:val="single" w:sz="8" w:space="0" w:color="000000"/>
              <w:right w:val="single" w:sz="8" w:space="0" w:color="000000"/>
            </w:tcBorders>
            <w:vAlign w:val="center"/>
          </w:tcPr>
          <w:p w14:paraId="0FDEB370" w14:textId="704E285C" w:rsidR="00EE7FE0" w:rsidRPr="00441C77" w:rsidRDefault="00EE7FE0" w:rsidP="00EE7FE0">
            <w:pPr>
              <w:jc w:val="center"/>
              <w:rPr>
                <w:i/>
                <w:iCs/>
                <w:color w:val="1D2125"/>
                <w:lang w:val="en-US"/>
              </w:rPr>
            </w:pPr>
            <w:r w:rsidRPr="00441C77">
              <w:rPr>
                <w:i/>
                <w:iCs/>
                <w:color w:val="1D2125"/>
                <w:lang w:val="en-US"/>
              </w:rPr>
              <w:t>f6</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74670C" w14:textId="31832993" w:rsidR="00CF15DD" w:rsidRPr="00280DE8" w:rsidRDefault="00CF15DD" w:rsidP="00CF15DD">
            <w:pPr>
              <w:rPr>
                <w:lang w:val="vi-VN"/>
              </w:rPr>
            </w:pPr>
            <w:r w:rsidRPr="00280DE8">
              <w:rPr>
                <w:color w:val="1D2125"/>
                <w:lang w:val="vi-VN"/>
              </w:rPr>
              <w:t>party_affiliation</w:t>
            </w:r>
          </w:p>
        </w:tc>
        <w:tc>
          <w:tcPr>
            <w:tcW w:w="3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A20AE8" w14:textId="77777777" w:rsidR="00CF15DD" w:rsidRPr="00280DE8" w:rsidRDefault="00CF15DD" w:rsidP="00CF15DD">
            <w:pPr>
              <w:rPr>
                <w:lang w:val="vi-VN"/>
              </w:rPr>
            </w:pPr>
            <w:r w:rsidRPr="00280DE8">
              <w:rPr>
                <w:color w:val="1D2125"/>
                <w:lang w:val="vi-VN"/>
              </w:rPr>
              <w:t>Đảng phái chính trị của người phát ngôn</w:t>
            </w:r>
          </w:p>
        </w:tc>
      </w:tr>
      <w:tr w:rsidR="00CF15DD" w:rsidRPr="00CF15DD" w14:paraId="3A501941" w14:textId="77777777" w:rsidTr="00EE7FE0">
        <w:trPr>
          <w:trHeight w:val="486"/>
          <w:jc w:val="center"/>
        </w:trPr>
        <w:tc>
          <w:tcPr>
            <w:tcW w:w="225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B8F61A" w14:textId="6B5765AC" w:rsidR="00CF15DD" w:rsidRPr="00B82E1C" w:rsidRDefault="00CF15DD" w:rsidP="00CF15DD">
            <w:pPr>
              <w:rPr>
                <w:lang w:val="en-US"/>
              </w:rPr>
            </w:pPr>
            <w:r w:rsidRPr="00280DE8">
              <w:rPr>
                <w:b/>
                <w:bCs/>
                <w:color w:val="1D2125"/>
                <w:lang w:val="vi-VN"/>
              </w:rPr>
              <w:t xml:space="preserve">Ngữ cảnh </w:t>
            </w:r>
            <w:r>
              <w:rPr>
                <w:b/>
                <w:color w:val="1D2125"/>
                <w:lang w:val="en-US"/>
              </w:rPr>
              <w:t>số</w:t>
            </w:r>
          </w:p>
          <w:p w14:paraId="12C61891" w14:textId="56B40C48" w:rsidR="00CF15DD" w:rsidRPr="000E06D5" w:rsidRDefault="00CF15DD" w:rsidP="00CF15DD">
            <w:pPr>
              <w:rPr>
                <w:lang w:val="en-US"/>
              </w:rPr>
            </w:pPr>
            <w:r w:rsidRPr="00280DE8">
              <w:rPr>
                <w:color w:val="1D2125"/>
                <w:lang w:val="vi-VN"/>
              </w:rPr>
              <w:t>Số liệu mức độ sự thật các tuyên bố trước của người phát ngôn</w:t>
            </w:r>
            <w:r w:rsidR="000E06D5">
              <w:rPr>
                <w:color w:val="1D2125"/>
                <w:lang w:val="vi-VN"/>
              </w:rPr>
              <w:t xml:space="preserve">, </w:t>
            </w:r>
            <w:r w:rsidR="000E06D5">
              <w:rPr>
                <w:color w:val="1D2125"/>
                <w:lang w:val="en-US"/>
              </w:rPr>
              <w:t>phản ánh độ tin cậy của người nói</w:t>
            </w:r>
          </w:p>
        </w:tc>
        <w:tc>
          <w:tcPr>
            <w:tcW w:w="851" w:type="dxa"/>
            <w:tcBorders>
              <w:top w:val="single" w:sz="8" w:space="0" w:color="000000"/>
              <w:left w:val="single" w:sz="8" w:space="0" w:color="000000"/>
              <w:bottom w:val="single" w:sz="8" w:space="0" w:color="000000"/>
              <w:right w:val="single" w:sz="8" w:space="0" w:color="000000"/>
            </w:tcBorders>
            <w:vAlign w:val="center"/>
          </w:tcPr>
          <w:p w14:paraId="6E09AF70" w14:textId="7ADDF2C0" w:rsidR="00EE7FE0" w:rsidRPr="00441C77" w:rsidRDefault="00EE7FE0" w:rsidP="00EE7FE0">
            <w:pPr>
              <w:jc w:val="center"/>
              <w:rPr>
                <w:i/>
                <w:iCs/>
                <w:color w:val="1D2125"/>
                <w:lang w:val="en-US"/>
              </w:rPr>
            </w:pPr>
            <w:r w:rsidRPr="00441C77">
              <w:rPr>
                <w:i/>
                <w:iCs/>
                <w:color w:val="1D2125"/>
                <w:lang w:val="en-US"/>
              </w:rPr>
              <w:t>f7</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A93357" w14:textId="41AEE811" w:rsidR="00CF15DD" w:rsidRPr="00280DE8" w:rsidRDefault="00CF15DD" w:rsidP="00CF15DD">
            <w:pPr>
              <w:rPr>
                <w:lang w:val="vi-VN"/>
              </w:rPr>
            </w:pPr>
            <w:r w:rsidRPr="00280DE8">
              <w:rPr>
                <w:color w:val="1D2125"/>
                <w:lang w:val="vi-VN"/>
              </w:rPr>
              <w:t>barely_true_counts</w:t>
            </w:r>
          </w:p>
        </w:tc>
        <w:tc>
          <w:tcPr>
            <w:tcW w:w="310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236113" w14:textId="77777777" w:rsidR="00CF15DD" w:rsidRPr="00280DE8" w:rsidRDefault="00CF15DD" w:rsidP="00CF15DD">
            <w:pPr>
              <w:rPr>
                <w:lang w:val="vi-VN"/>
              </w:rPr>
            </w:pPr>
            <w:r w:rsidRPr="00280DE8">
              <w:rPr>
                <w:color w:val="1D2125"/>
                <w:lang w:val="vi-VN"/>
              </w:rPr>
              <w:t>Số lượng tuyên bố trước của người phát ngôn được gán nhãn tương ứng</w:t>
            </w:r>
          </w:p>
        </w:tc>
      </w:tr>
      <w:tr w:rsidR="00CF15DD" w:rsidRPr="00CF15DD" w14:paraId="672ADD70" w14:textId="77777777" w:rsidTr="00EE7FE0">
        <w:trPr>
          <w:trHeight w:val="486"/>
          <w:jc w:val="center"/>
        </w:trPr>
        <w:tc>
          <w:tcPr>
            <w:tcW w:w="2258" w:type="dxa"/>
            <w:vMerge/>
            <w:tcBorders>
              <w:top w:val="single" w:sz="8" w:space="0" w:color="000000"/>
              <w:left w:val="single" w:sz="8" w:space="0" w:color="000000"/>
              <w:bottom w:val="single" w:sz="8" w:space="0" w:color="000000"/>
              <w:right w:val="single" w:sz="8" w:space="0" w:color="000000"/>
            </w:tcBorders>
            <w:vAlign w:val="center"/>
            <w:hideMark/>
          </w:tcPr>
          <w:p w14:paraId="2DE59620" w14:textId="77777777" w:rsidR="00CF15DD" w:rsidRPr="00280DE8" w:rsidRDefault="00CF15DD" w:rsidP="00CF15DD">
            <w:pPr>
              <w:rPr>
                <w:lang w:val="vi-VN"/>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9F561DD" w14:textId="679B44D1" w:rsidR="00EE7FE0" w:rsidRPr="00441C77" w:rsidRDefault="00EE7FE0" w:rsidP="00EE7FE0">
            <w:pPr>
              <w:jc w:val="center"/>
              <w:rPr>
                <w:i/>
                <w:iCs/>
                <w:color w:val="1D2125"/>
                <w:lang w:val="en-US"/>
              </w:rPr>
            </w:pPr>
            <w:r w:rsidRPr="00441C77">
              <w:rPr>
                <w:i/>
                <w:iCs/>
                <w:color w:val="1D2125"/>
                <w:lang w:val="en-US"/>
              </w:rPr>
              <w:t>f8</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BD165A" w14:textId="68499566" w:rsidR="00CF15DD" w:rsidRPr="00280DE8" w:rsidRDefault="00CF15DD" w:rsidP="00CF15DD">
            <w:pPr>
              <w:rPr>
                <w:lang w:val="vi-VN"/>
              </w:rPr>
            </w:pPr>
            <w:r w:rsidRPr="00280DE8">
              <w:rPr>
                <w:color w:val="1D2125"/>
                <w:lang w:val="vi-VN"/>
              </w:rPr>
              <w:t>false_counts</w:t>
            </w:r>
          </w:p>
        </w:tc>
        <w:tc>
          <w:tcPr>
            <w:tcW w:w="3108" w:type="dxa"/>
            <w:vMerge/>
            <w:tcBorders>
              <w:top w:val="single" w:sz="8" w:space="0" w:color="000000"/>
              <w:left w:val="single" w:sz="8" w:space="0" w:color="000000"/>
              <w:bottom w:val="single" w:sz="8" w:space="0" w:color="000000"/>
              <w:right w:val="single" w:sz="8" w:space="0" w:color="000000"/>
            </w:tcBorders>
            <w:vAlign w:val="center"/>
            <w:hideMark/>
          </w:tcPr>
          <w:p w14:paraId="000F548A" w14:textId="77777777" w:rsidR="00CF15DD" w:rsidRPr="00280DE8" w:rsidRDefault="00CF15DD" w:rsidP="00CF15DD">
            <w:pPr>
              <w:rPr>
                <w:lang w:val="vi-VN"/>
              </w:rPr>
            </w:pPr>
          </w:p>
        </w:tc>
      </w:tr>
      <w:tr w:rsidR="00CF15DD" w:rsidRPr="00CF15DD" w14:paraId="51D4DBAE" w14:textId="77777777" w:rsidTr="00EE7FE0">
        <w:trPr>
          <w:trHeight w:val="486"/>
          <w:jc w:val="center"/>
        </w:trPr>
        <w:tc>
          <w:tcPr>
            <w:tcW w:w="2258" w:type="dxa"/>
            <w:vMerge/>
            <w:tcBorders>
              <w:top w:val="single" w:sz="8" w:space="0" w:color="000000"/>
              <w:left w:val="single" w:sz="8" w:space="0" w:color="000000"/>
              <w:bottom w:val="single" w:sz="8" w:space="0" w:color="000000"/>
              <w:right w:val="single" w:sz="8" w:space="0" w:color="000000"/>
            </w:tcBorders>
            <w:vAlign w:val="center"/>
            <w:hideMark/>
          </w:tcPr>
          <w:p w14:paraId="727E1170" w14:textId="77777777" w:rsidR="00CF15DD" w:rsidRPr="00280DE8" w:rsidRDefault="00CF15DD" w:rsidP="00CF15DD">
            <w:pPr>
              <w:rPr>
                <w:lang w:val="vi-VN"/>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2526342" w14:textId="193BF266" w:rsidR="00EE7FE0" w:rsidRPr="00441C77" w:rsidRDefault="00EE7FE0" w:rsidP="00EE7FE0">
            <w:pPr>
              <w:jc w:val="center"/>
              <w:rPr>
                <w:i/>
                <w:iCs/>
                <w:color w:val="1D2125"/>
                <w:lang w:val="en-US"/>
              </w:rPr>
            </w:pPr>
            <w:r w:rsidRPr="00441C77">
              <w:rPr>
                <w:i/>
                <w:iCs/>
                <w:color w:val="1D2125"/>
                <w:lang w:val="en-US"/>
              </w:rPr>
              <w:t>f9</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6FF7E9" w14:textId="5DFEC82E" w:rsidR="00CF15DD" w:rsidRPr="00280DE8" w:rsidRDefault="00CF15DD" w:rsidP="00CF15DD">
            <w:pPr>
              <w:rPr>
                <w:lang w:val="vi-VN"/>
              </w:rPr>
            </w:pPr>
            <w:r w:rsidRPr="00280DE8">
              <w:rPr>
                <w:color w:val="1D2125"/>
                <w:lang w:val="vi-VN"/>
              </w:rPr>
              <w:t>half_true_counts</w:t>
            </w:r>
          </w:p>
        </w:tc>
        <w:tc>
          <w:tcPr>
            <w:tcW w:w="3108" w:type="dxa"/>
            <w:vMerge/>
            <w:tcBorders>
              <w:top w:val="single" w:sz="8" w:space="0" w:color="000000"/>
              <w:left w:val="single" w:sz="8" w:space="0" w:color="000000"/>
              <w:bottom w:val="single" w:sz="8" w:space="0" w:color="000000"/>
              <w:right w:val="single" w:sz="8" w:space="0" w:color="000000"/>
            </w:tcBorders>
            <w:vAlign w:val="center"/>
            <w:hideMark/>
          </w:tcPr>
          <w:p w14:paraId="07869A29" w14:textId="77777777" w:rsidR="00CF15DD" w:rsidRPr="00280DE8" w:rsidRDefault="00CF15DD" w:rsidP="00CF15DD">
            <w:pPr>
              <w:rPr>
                <w:lang w:val="vi-VN"/>
              </w:rPr>
            </w:pPr>
          </w:p>
        </w:tc>
      </w:tr>
      <w:tr w:rsidR="00CF15DD" w:rsidRPr="00CF15DD" w14:paraId="6AFC157E" w14:textId="77777777" w:rsidTr="00EE7FE0">
        <w:trPr>
          <w:trHeight w:val="486"/>
          <w:jc w:val="center"/>
        </w:trPr>
        <w:tc>
          <w:tcPr>
            <w:tcW w:w="2258" w:type="dxa"/>
            <w:vMerge/>
            <w:tcBorders>
              <w:top w:val="single" w:sz="8" w:space="0" w:color="000000"/>
              <w:left w:val="single" w:sz="8" w:space="0" w:color="000000"/>
              <w:bottom w:val="single" w:sz="8" w:space="0" w:color="000000"/>
              <w:right w:val="single" w:sz="8" w:space="0" w:color="000000"/>
            </w:tcBorders>
            <w:vAlign w:val="center"/>
            <w:hideMark/>
          </w:tcPr>
          <w:p w14:paraId="6DFC724F" w14:textId="77777777" w:rsidR="00CF15DD" w:rsidRPr="00280DE8" w:rsidRDefault="00CF15DD" w:rsidP="00CF15DD">
            <w:pPr>
              <w:rPr>
                <w:lang w:val="vi-VN"/>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95A9E72" w14:textId="53F8091D" w:rsidR="00EE7FE0" w:rsidRPr="00441C77" w:rsidRDefault="00EE7FE0" w:rsidP="00EE7FE0">
            <w:pPr>
              <w:jc w:val="center"/>
              <w:rPr>
                <w:i/>
                <w:iCs/>
                <w:color w:val="1D2125"/>
                <w:lang w:val="en-US"/>
              </w:rPr>
            </w:pPr>
            <w:r w:rsidRPr="00441C77">
              <w:rPr>
                <w:i/>
                <w:iCs/>
                <w:color w:val="1D2125"/>
                <w:lang w:val="en-US"/>
              </w:rPr>
              <w:t>f10</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BA2136" w14:textId="23009B82" w:rsidR="00CF15DD" w:rsidRPr="00280DE8" w:rsidRDefault="00CF15DD" w:rsidP="00CF15DD">
            <w:pPr>
              <w:rPr>
                <w:lang w:val="vi-VN"/>
              </w:rPr>
            </w:pPr>
            <w:r w:rsidRPr="00280DE8">
              <w:rPr>
                <w:color w:val="1D2125"/>
                <w:lang w:val="vi-VN"/>
              </w:rPr>
              <w:t>mostly_true_counts</w:t>
            </w:r>
          </w:p>
        </w:tc>
        <w:tc>
          <w:tcPr>
            <w:tcW w:w="3108" w:type="dxa"/>
            <w:vMerge/>
            <w:tcBorders>
              <w:top w:val="single" w:sz="8" w:space="0" w:color="000000"/>
              <w:left w:val="single" w:sz="8" w:space="0" w:color="000000"/>
              <w:bottom w:val="single" w:sz="8" w:space="0" w:color="000000"/>
              <w:right w:val="single" w:sz="8" w:space="0" w:color="000000"/>
            </w:tcBorders>
            <w:vAlign w:val="center"/>
            <w:hideMark/>
          </w:tcPr>
          <w:p w14:paraId="6798C64B" w14:textId="77777777" w:rsidR="00CF15DD" w:rsidRPr="00280DE8" w:rsidRDefault="00CF15DD" w:rsidP="00CF15DD">
            <w:pPr>
              <w:rPr>
                <w:lang w:val="vi-VN"/>
              </w:rPr>
            </w:pPr>
          </w:p>
        </w:tc>
      </w:tr>
      <w:tr w:rsidR="00CF15DD" w:rsidRPr="00CF15DD" w14:paraId="35BEF75C" w14:textId="77777777" w:rsidTr="00EE7FE0">
        <w:trPr>
          <w:trHeight w:val="486"/>
          <w:jc w:val="center"/>
        </w:trPr>
        <w:tc>
          <w:tcPr>
            <w:tcW w:w="2258" w:type="dxa"/>
            <w:vMerge/>
            <w:tcBorders>
              <w:top w:val="single" w:sz="8" w:space="0" w:color="000000"/>
              <w:left w:val="single" w:sz="8" w:space="0" w:color="000000"/>
              <w:bottom w:val="single" w:sz="8" w:space="0" w:color="000000"/>
              <w:right w:val="single" w:sz="8" w:space="0" w:color="000000"/>
            </w:tcBorders>
            <w:vAlign w:val="center"/>
            <w:hideMark/>
          </w:tcPr>
          <w:p w14:paraId="63D17257" w14:textId="77777777" w:rsidR="00CF15DD" w:rsidRPr="00280DE8" w:rsidRDefault="00CF15DD" w:rsidP="00CF15DD">
            <w:pPr>
              <w:rPr>
                <w:lang w:val="vi-VN"/>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CD7FEE7" w14:textId="65925835" w:rsidR="00EE7FE0" w:rsidRPr="00441C77" w:rsidRDefault="00EE7FE0" w:rsidP="00EE7FE0">
            <w:pPr>
              <w:jc w:val="center"/>
              <w:rPr>
                <w:i/>
                <w:iCs/>
                <w:color w:val="1D2125"/>
                <w:lang w:val="en-US"/>
              </w:rPr>
            </w:pPr>
            <w:r w:rsidRPr="00441C77">
              <w:rPr>
                <w:i/>
                <w:iCs/>
                <w:color w:val="1D2125"/>
                <w:lang w:val="en-US"/>
              </w:rPr>
              <w:t>f11</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1C5F46" w14:textId="43C738BA" w:rsidR="00CF15DD" w:rsidRPr="00280DE8" w:rsidRDefault="00CF15DD" w:rsidP="00CF15DD">
            <w:pPr>
              <w:rPr>
                <w:lang w:val="vi-VN"/>
              </w:rPr>
            </w:pPr>
            <w:r w:rsidRPr="00280DE8">
              <w:rPr>
                <w:color w:val="1D2125"/>
                <w:lang w:val="vi-VN"/>
              </w:rPr>
              <w:t>pants_on_fire_counts</w:t>
            </w:r>
          </w:p>
        </w:tc>
        <w:tc>
          <w:tcPr>
            <w:tcW w:w="3108" w:type="dxa"/>
            <w:vMerge/>
            <w:tcBorders>
              <w:top w:val="single" w:sz="8" w:space="0" w:color="000000"/>
              <w:left w:val="single" w:sz="8" w:space="0" w:color="000000"/>
              <w:bottom w:val="single" w:sz="8" w:space="0" w:color="000000"/>
              <w:right w:val="single" w:sz="8" w:space="0" w:color="000000"/>
            </w:tcBorders>
            <w:vAlign w:val="center"/>
            <w:hideMark/>
          </w:tcPr>
          <w:p w14:paraId="5C80014E" w14:textId="77777777" w:rsidR="00CF15DD" w:rsidRPr="00280DE8" w:rsidRDefault="00CF15DD" w:rsidP="00CF15DD">
            <w:pPr>
              <w:rPr>
                <w:lang w:val="vi-VN"/>
              </w:rPr>
            </w:pPr>
          </w:p>
        </w:tc>
      </w:tr>
      <w:tr w:rsidR="00CF15DD" w:rsidRPr="00CF15DD" w14:paraId="1C0ABD03" w14:textId="77777777" w:rsidTr="00EE7FE0">
        <w:trPr>
          <w:trHeight w:val="486"/>
          <w:jc w:val="center"/>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245F15" w14:textId="07CD1898" w:rsidR="00CF15DD" w:rsidRPr="00DB6950" w:rsidRDefault="00CF15DD" w:rsidP="00CF15DD">
            <w:pPr>
              <w:rPr>
                <w:lang w:val="en-US"/>
              </w:rPr>
            </w:pPr>
            <w:r w:rsidRPr="00280DE8">
              <w:rPr>
                <w:b/>
                <w:bCs/>
                <w:color w:val="1D2125"/>
                <w:lang w:val="vi-VN"/>
              </w:rPr>
              <w:t>Ngữ cảnh chữ</w:t>
            </w:r>
          </w:p>
        </w:tc>
        <w:tc>
          <w:tcPr>
            <w:tcW w:w="851" w:type="dxa"/>
            <w:tcBorders>
              <w:top w:val="single" w:sz="8" w:space="0" w:color="000000"/>
              <w:left w:val="single" w:sz="8" w:space="0" w:color="000000"/>
              <w:bottom w:val="single" w:sz="8" w:space="0" w:color="000000"/>
              <w:right w:val="single" w:sz="8" w:space="0" w:color="000000"/>
            </w:tcBorders>
            <w:vAlign w:val="center"/>
          </w:tcPr>
          <w:p w14:paraId="202BF848" w14:textId="0DEDDFF1" w:rsidR="00EE7FE0" w:rsidRPr="00441C77" w:rsidRDefault="00EE7FE0" w:rsidP="00EE7FE0">
            <w:pPr>
              <w:jc w:val="center"/>
              <w:rPr>
                <w:i/>
                <w:iCs/>
                <w:color w:val="1D2125"/>
                <w:lang w:val="en-US"/>
              </w:rPr>
            </w:pPr>
            <w:r w:rsidRPr="00441C77">
              <w:rPr>
                <w:i/>
                <w:iCs/>
                <w:color w:val="1D2125"/>
                <w:lang w:val="en-US"/>
              </w:rPr>
              <w:t>f12</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60A096" w14:textId="6F347F88" w:rsidR="00CF15DD" w:rsidRPr="00280DE8" w:rsidRDefault="00CF15DD" w:rsidP="00CF15DD">
            <w:pPr>
              <w:rPr>
                <w:lang w:val="vi-VN"/>
              </w:rPr>
            </w:pPr>
            <w:r>
              <w:rPr>
                <w:color w:val="1D2125"/>
                <w:lang w:val="en-US"/>
              </w:rPr>
              <w:t>c</w:t>
            </w:r>
            <w:r w:rsidRPr="00280DE8">
              <w:rPr>
                <w:color w:val="1D2125"/>
                <w:lang w:val="vi-VN"/>
              </w:rPr>
              <w:t>ontext</w:t>
            </w:r>
          </w:p>
        </w:tc>
        <w:tc>
          <w:tcPr>
            <w:tcW w:w="3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FD9359" w14:textId="77777777" w:rsidR="00CF15DD" w:rsidRPr="00280DE8" w:rsidRDefault="00CF15DD" w:rsidP="00CF15DD">
            <w:pPr>
              <w:rPr>
                <w:lang w:val="vi-VN"/>
              </w:rPr>
            </w:pPr>
            <w:r w:rsidRPr="00280DE8">
              <w:rPr>
                <w:color w:val="1D2125"/>
                <w:lang w:val="vi-VN"/>
              </w:rPr>
              <w:t>Ngữ cảnh bổ sung, cung cấp thêm thông tin về hoàn cảnh của tuyên bố</w:t>
            </w:r>
          </w:p>
        </w:tc>
      </w:tr>
    </w:tbl>
    <w:p w14:paraId="308294D9" w14:textId="35CC3723" w:rsidR="00CF15DD" w:rsidRPr="004A4303" w:rsidRDefault="004A4303" w:rsidP="004A4303">
      <w:pPr>
        <w:widowControl/>
        <w:shd w:val="clear" w:color="auto" w:fill="FFFFFF"/>
        <w:autoSpaceDE/>
        <w:autoSpaceDN/>
        <w:spacing w:before="240"/>
        <w:jc w:val="left"/>
        <w:rPr>
          <w:szCs w:val="26"/>
          <w:lang w:val="en-US"/>
        </w:rPr>
      </w:pPr>
      <w:r>
        <w:rPr>
          <w:szCs w:val="26"/>
          <w:lang w:val="en-US"/>
        </w:rPr>
        <w:t>Ví dụ một mẫu dữ liệu:</w:t>
      </w:r>
    </w:p>
    <w:p w14:paraId="12EB3A89" w14:textId="77777777" w:rsidR="00AF427A" w:rsidRPr="00280DE8" w:rsidRDefault="00452475" w:rsidP="00AF427A">
      <w:pPr>
        <w:rPr>
          <w:lang w:val="vi-VN"/>
        </w:rPr>
      </w:pPr>
      <w:r w:rsidRPr="00280DE8">
        <w:rPr>
          <w:noProof/>
          <w:bdr w:val="none" w:sz="0" w:space="0" w:color="auto" w:frame="1"/>
          <w:lang w:val="vi-VN"/>
        </w:rPr>
        <w:lastRenderedPageBreak/>
        <w:drawing>
          <wp:inline distT="0" distB="0" distL="0" distR="0" wp14:anchorId="1981B133" wp14:editId="4394B751">
            <wp:extent cx="5543550" cy="4543425"/>
            <wp:effectExtent l="0" t="0" r="0" b="9525"/>
            <wp:docPr id="1"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text with black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3550" cy="4543425"/>
                    </a:xfrm>
                    <a:prstGeom prst="rect">
                      <a:avLst/>
                    </a:prstGeom>
                    <a:noFill/>
                    <a:ln>
                      <a:noFill/>
                    </a:ln>
                  </pic:spPr>
                </pic:pic>
              </a:graphicData>
            </a:graphic>
          </wp:inline>
        </w:drawing>
      </w:r>
    </w:p>
    <w:p w14:paraId="1D6F3A40" w14:textId="77777777" w:rsidR="00863118" w:rsidRPr="00280DE8" w:rsidRDefault="00863118" w:rsidP="00863118">
      <w:pPr>
        <w:pStyle w:val="Heading2"/>
        <w:rPr>
          <w:lang w:val="vi-VN"/>
        </w:rPr>
      </w:pPr>
      <w:bookmarkStart w:id="27" w:name="_Toc169779894"/>
      <w:r w:rsidRPr="00280DE8">
        <w:rPr>
          <w:lang w:val="vi-VN"/>
        </w:rPr>
        <w:t>Thống kê của bộ dữ liệu</w:t>
      </w:r>
      <w:bookmarkEnd w:id="27"/>
    </w:p>
    <w:p w14:paraId="3EA4BBA8" w14:textId="4F1A5DD9" w:rsidR="00AF427A" w:rsidRPr="00280DE8" w:rsidRDefault="00863118" w:rsidP="00863118">
      <w:pPr>
        <w:rPr>
          <w:lang w:val="vi-VN"/>
        </w:rPr>
      </w:pPr>
      <w:r w:rsidRPr="00280DE8">
        <w:rPr>
          <w:lang w:val="vi-VN"/>
        </w:rPr>
        <w:t>Tác giả Wang chia bộ dữ liệu thành 3 phần theo tỉ lệ 8:1:1 lần lượt ứng với các tập train, tập validation và tập test.</w:t>
      </w:r>
    </w:p>
    <w:p w14:paraId="615C8066" w14:textId="6B150EE9" w:rsidR="00863118" w:rsidRPr="00280DE8" w:rsidRDefault="00863118" w:rsidP="00863118">
      <w:pPr>
        <w:jc w:val="center"/>
        <w:rPr>
          <w:lang w:val="vi-VN"/>
        </w:rPr>
      </w:pPr>
      <w:r w:rsidRPr="00280DE8">
        <w:rPr>
          <w:rFonts w:ascii="Roboto" w:hAnsi="Roboto"/>
          <w:noProof/>
          <w:color w:val="1D2125"/>
          <w:sz w:val="23"/>
          <w:szCs w:val="23"/>
          <w:bdr w:val="none" w:sz="0" w:space="0" w:color="auto" w:frame="1"/>
          <w:lang w:val="vi-VN"/>
        </w:rPr>
        <w:lastRenderedPageBreak/>
        <w:drawing>
          <wp:inline distT="0" distB="0" distL="0" distR="0" wp14:anchorId="21E9F4EF" wp14:editId="7865CB85">
            <wp:extent cx="2733675" cy="3448050"/>
            <wp:effectExtent l="0" t="0" r="9525" b="0"/>
            <wp:docPr id="3" name="Picture 2"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repo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3675" cy="3448050"/>
                    </a:xfrm>
                    <a:prstGeom prst="rect">
                      <a:avLst/>
                    </a:prstGeom>
                    <a:noFill/>
                    <a:ln>
                      <a:noFill/>
                    </a:ln>
                  </pic:spPr>
                </pic:pic>
              </a:graphicData>
            </a:graphic>
          </wp:inline>
        </w:drawing>
      </w:r>
    </w:p>
    <w:p w14:paraId="4981DB8D" w14:textId="77777777" w:rsidR="00B73F08" w:rsidRPr="00280DE8" w:rsidRDefault="00B73F08" w:rsidP="00B73F08">
      <w:pPr>
        <w:rPr>
          <w:lang w:val="vi-VN"/>
        </w:rPr>
      </w:pPr>
      <w:r w:rsidRPr="00280DE8">
        <w:rPr>
          <w:lang w:val="vi-VN"/>
        </w:rPr>
        <w:t>Lý do tác giả chọn bộ dữ liệu</w:t>
      </w:r>
    </w:p>
    <w:p w14:paraId="15D07A68" w14:textId="26678B21" w:rsidR="00B73F08" w:rsidRPr="00280DE8" w:rsidRDefault="00B73F08" w:rsidP="003A24F2">
      <w:pPr>
        <w:pStyle w:val="ListParagraph"/>
        <w:numPr>
          <w:ilvl w:val="0"/>
          <w:numId w:val="5"/>
        </w:numPr>
        <w:rPr>
          <w:lang w:val="vi-VN"/>
        </w:rPr>
      </w:pPr>
      <w:r w:rsidRPr="00280DE8">
        <w:rPr>
          <w:lang w:val="vi-VN"/>
        </w:rPr>
        <w:t>Dữ liệu phân bổ đều cho các mức độ sự thật của tuyên bố, mức độ này được phân thành 6 lớp: “Pants on fire”, “False”, “Barely-true”, “Half-true“, “Mostly-true”, “True”.</w:t>
      </w:r>
    </w:p>
    <w:p w14:paraId="2EE90182" w14:textId="5D7FBD9A" w:rsidR="00AF427A" w:rsidRPr="00280DE8" w:rsidRDefault="00B73F08" w:rsidP="003A24F2">
      <w:pPr>
        <w:pStyle w:val="ListParagraph"/>
        <w:numPr>
          <w:ilvl w:val="0"/>
          <w:numId w:val="5"/>
        </w:numPr>
        <w:rPr>
          <w:lang w:val="vi-VN"/>
        </w:rPr>
      </w:pPr>
      <w:r w:rsidRPr="00280DE8">
        <w:rPr>
          <w:lang w:val="vi-VN"/>
        </w:rPr>
        <w:t>Do có phân thành nhiều lớp nên nó phù hợp với các tình huống thực tế hơn so với các bộ dữ liệu chỉ phân thành 2 lớp duy nhất (đúng  và sai)</w:t>
      </w:r>
    </w:p>
    <w:p w14:paraId="06C1B420" w14:textId="77777777" w:rsidR="004412F1" w:rsidRDefault="004412F1">
      <w:pPr>
        <w:spacing w:line="240" w:lineRule="auto"/>
        <w:jc w:val="left"/>
        <w:rPr>
          <w:b/>
          <w:bCs/>
          <w:sz w:val="32"/>
          <w:szCs w:val="26"/>
          <w:lang w:val="en-US"/>
        </w:rPr>
      </w:pPr>
      <w:r>
        <w:rPr>
          <w:lang w:val="en-US"/>
        </w:rPr>
        <w:br w:type="page"/>
      </w:r>
    </w:p>
    <w:p w14:paraId="6C39641F" w14:textId="59B550E5" w:rsidR="00DE3AEC" w:rsidRPr="00280DE8" w:rsidRDefault="003812B4" w:rsidP="00AF427A">
      <w:pPr>
        <w:pStyle w:val="Heading1"/>
        <w:rPr>
          <w:lang w:val="vi-VN"/>
        </w:rPr>
      </w:pPr>
      <w:bookmarkStart w:id="28" w:name="_Toc169779895"/>
      <w:r w:rsidRPr="00280DE8">
        <w:rPr>
          <w:lang w:val="vi-VN"/>
        </w:rPr>
        <w:lastRenderedPageBreak/>
        <w:t>MÔ HÌNH THUẬT TOÁN</w:t>
      </w:r>
      <w:bookmarkEnd w:id="28"/>
    </w:p>
    <w:p w14:paraId="5242D8E3" w14:textId="47050638" w:rsidR="006877B9" w:rsidRPr="00280DE8" w:rsidRDefault="004F2D07" w:rsidP="006877B9">
      <w:pPr>
        <w:pStyle w:val="Heading2"/>
        <w:rPr>
          <w:lang w:val="vi-VN"/>
        </w:rPr>
      </w:pPr>
      <w:bookmarkStart w:id="29" w:name="_Toc169779896"/>
      <w:r w:rsidRPr="00280DE8">
        <w:rPr>
          <w:lang w:val="vi-VN"/>
        </w:rPr>
        <w:t>Giới thiệu chung về phương pháp, kỹ thuật áp dụng</w:t>
      </w:r>
      <w:bookmarkEnd w:id="29"/>
    </w:p>
    <w:p w14:paraId="22623C37" w14:textId="55498A90" w:rsidR="006877B9" w:rsidRPr="00280DE8" w:rsidRDefault="006877B9" w:rsidP="003A24F2">
      <w:pPr>
        <w:pStyle w:val="ListParagraph"/>
        <w:numPr>
          <w:ilvl w:val="0"/>
          <w:numId w:val="5"/>
        </w:numPr>
        <w:rPr>
          <w:lang w:val="vi-VN"/>
        </w:rPr>
      </w:pPr>
      <w:r w:rsidRPr="00280DE8">
        <w:rPr>
          <w:lang w:val="vi-VN"/>
        </w:rPr>
        <w:t>Fuzzy Logic: là phương pháp đưa giá trị số về các khả năng trong khoảng đúng – sai, biến nó thành gần đúng, hơi đúng,.. thay vì chỉ có 0 – 1, đúng – sai tuyệt đối.</w:t>
      </w:r>
    </w:p>
    <w:p w14:paraId="692D7E52" w14:textId="373095D4" w:rsidR="00EA7C54" w:rsidRPr="00864063" w:rsidRDefault="00EA7C54" w:rsidP="00864063">
      <w:pPr>
        <w:spacing w:after="240"/>
        <w:rPr>
          <w:lang w:val="en-US"/>
        </w:rPr>
      </w:pPr>
      <w:r w:rsidRPr="00280DE8">
        <w:rPr>
          <w:rFonts w:ascii="Roboto" w:hAnsi="Roboto"/>
          <w:noProof/>
          <w:color w:val="1D2125"/>
          <w:sz w:val="23"/>
          <w:szCs w:val="23"/>
          <w:bdr w:val="none" w:sz="0" w:space="0" w:color="auto" w:frame="1"/>
          <w:lang w:val="vi-VN"/>
        </w:rPr>
        <w:drawing>
          <wp:inline distT="0" distB="0" distL="0" distR="0" wp14:anchorId="2E9D8298" wp14:editId="31241F35">
            <wp:extent cx="5580380" cy="2727590"/>
            <wp:effectExtent l="0" t="0" r="1270" b="0"/>
            <wp:docPr id="4" name="Picture 3" descr="A diagram of fuzzy log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fuzzy logic&#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2727590"/>
                    </a:xfrm>
                    <a:prstGeom prst="rect">
                      <a:avLst/>
                    </a:prstGeom>
                    <a:noFill/>
                    <a:ln>
                      <a:noFill/>
                    </a:ln>
                  </pic:spPr>
                </pic:pic>
              </a:graphicData>
            </a:graphic>
          </wp:inline>
        </w:drawing>
      </w:r>
    </w:p>
    <w:p w14:paraId="5CF8AACA" w14:textId="04D81214" w:rsidR="00EA7C54" w:rsidRPr="00280DE8" w:rsidRDefault="00EA7C54" w:rsidP="003A24F2">
      <w:pPr>
        <w:pStyle w:val="ListParagraph"/>
        <w:numPr>
          <w:ilvl w:val="0"/>
          <w:numId w:val="5"/>
        </w:numPr>
        <w:rPr>
          <w:lang w:val="vi-VN"/>
        </w:rPr>
      </w:pPr>
      <w:r w:rsidRPr="00280DE8">
        <w:rPr>
          <w:lang w:val="vi-VN"/>
        </w:rPr>
        <w:t>Mô hình Fuzzy Deep Hybrid Network (FDHN): là mô hình học</w:t>
      </w:r>
      <w:r>
        <w:rPr>
          <w:lang w:val="en-US"/>
        </w:rPr>
        <w:t xml:space="preserve"> </w:t>
      </w:r>
      <w:r w:rsidRPr="00280DE8">
        <w:rPr>
          <w:lang w:val="vi-VN"/>
        </w:rPr>
        <w:t xml:space="preserve">giám sát dựa trên Fuzzy Logic. </w:t>
      </w:r>
      <w:r w:rsidR="0055474C">
        <w:rPr>
          <w:lang w:val="en-US"/>
        </w:rPr>
        <w:t>C</w:t>
      </w:r>
      <w:r w:rsidRPr="00280DE8">
        <w:rPr>
          <w:lang w:val="vi-VN"/>
        </w:rPr>
        <w:t xml:space="preserve">ấu trúc </w:t>
      </w:r>
      <w:r w:rsidR="0055474C">
        <w:rPr>
          <w:lang w:val="en-US"/>
        </w:rPr>
        <w:t xml:space="preserve">mô hình gồm </w:t>
      </w:r>
      <w:r w:rsidRPr="00280DE8">
        <w:rPr>
          <w:lang w:val="vi-VN"/>
        </w:rPr>
        <w:t>3 phần</w:t>
      </w:r>
      <w:r>
        <w:rPr>
          <w:lang w:val="en-US"/>
        </w:rPr>
        <w:t>:</w:t>
      </w:r>
      <w:r w:rsidRPr="00280DE8">
        <w:rPr>
          <w:lang w:val="vi-VN"/>
        </w:rPr>
        <w:t xml:space="preserve"> 1 kênh nội dung tin tức</w:t>
      </w:r>
      <w:r w:rsidR="005A69D6">
        <w:rPr>
          <w:lang w:val="en-US"/>
        </w:rPr>
        <w:t xml:space="preserve"> (News Text)</w:t>
      </w:r>
      <w:r w:rsidR="00F65C1B">
        <w:rPr>
          <w:lang w:val="en-US"/>
        </w:rPr>
        <w:t>;</w:t>
      </w:r>
      <w:r w:rsidRPr="00280DE8">
        <w:rPr>
          <w:lang w:val="vi-VN"/>
        </w:rPr>
        <w:t xml:space="preserve"> 1 </w:t>
      </w:r>
      <w:r w:rsidR="00DB6950">
        <w:rPr>
          <w:lang w:val="en-US"/>
        </w:rPr>
        <w:t xml:space="preserve">kênh </w:t>
      </w:r>
      <w:r w:rsidRPr="00280DE8">
        <w:rPr>
          <w:lang w:val="vi-VN"/>
        </w:rPr>
        <w:t xml:space="preserve">ngữ cảnh </w:t>
      </w:r>
      <w:r>
        <w:rPr>
          <w:lang w:val="en-US"/>
        </w:rPr>
        <w:t>chữ</w:t>
      </w:r>
      <w:r w:rsidR="00DB6950">
        <w:rPr>
          <w:lang w:val="en-US"/>
        </w:rPr>
        <w:t xml:space="preserve"> (</w:t>
      </w:r>
      <w:r w:rsidR="00A251A2">
        <w:rPr>
          <w:lang w:val="en-US"/>
        </w:rPr>
        <w:t>Textual Context</w:t>
      </w:r>
      <w:r w:rsidR="00DB6950">
        <w:rPr>
          <w:lang w:val="en-US"/>
        </w:rPr>
        <w:t>)</w:t>
      </w:r>
      <w:r w:rsidR="00F65C1B">
        <w:rPr>
          <w:lang w:val="en-US"/>
        </w:rPr>
        <w:t>;</w:t>
      </w:r>
      <w:r w:rsidRPr="00280DE8">
        <w:rPr>
          <w:lang w:val="vi-VN"/>
        </w:rPr>
        <w:t xml:space="preserve"> 1 </w:t>
      </w:r>
      <w:r w:rsidR="00625A54">
        <w:rPr>
          <w:lang w:val="en-US"/>
        </w:rPr>
        <w:t xml:space="preserve">kênh </w:t>
      </w:r>
      <w:r w:rsidRPr="00280DE8">
        <w:rPr>
          <w:lang w:val="vi-VN"/>
        </w:rPr>
        <w:t>ngữ cảnh số</w:t>
      </w:r>
      <w:r w:rsidR="00A251A2">
        <w:rPr>
          <w:lang w:val="en-US"/>
        </w:rPr>
        <w:t xml:space="preserve"> (Numerical Context)</w:t>
      </w:r>
      <w:r w:rsidRPr="00280DE8">
        <w:rPr>
          <w:lang w:val="vi-VN"/>
        </w:rPr>
        <w:t>. Fuzzy</w:t>
      </w:r>
      <w:r>
        <w:rPr>
          <w:lang w:val="en-US"/>
        </w:rPr>
        <w:t xml:space="preserve"> </w:t>
      </w:r>
      <w:r w:rsidR="009169D0">
        <w:rPr>
          <w:lang w:val="en-US"/>
        </w:rPr>
        <w:t>Layer</w:t>
      </w:r>
      <w:r w:rsidR="004A1D72">
        <w:rPr>
          <w:lang w:val="en-US"/>
        </w:rPr>
        <w:t xml:space="preserve">, </w:t>
      </w:r>
      <w:r w:rsidR="009169D0">
        <w:rPr>
          <w:lang w:val="en-US"/>
        </w:rPr>
        <w:t xml:space="preserve">thành phần </w:t>
      </w:r>
      <w:r w:rsidRPr="00280DE8">
        <w:rPr>
          <w:lang w:val="vi-VN"/>
        </w:rPr>
        <w:t xml:space="preserve">cốt lõi </w:t>
      </w:r>
      <w:r w:rsidR="00DC6779">
        <w:rPr>
          <w:lang w:val="en-US"/>
        </w:rPr>
        <w:t>của mô hình FDHN</w:t>
      </w:r>
      <w:r w:rsidR="004A1D72">
        <w:rPr>
          <w:lang w:val="en-US"/>
        </w:rPr>
        <w:t xml:space="preserve">, được đặt </w:t>
      </w:r>
      <w:r w:rsidR="00C915B0">
        <w:rPr>
          <w:lang w:val="en-US"/>
        </w:rPr>
        <w:t>ở kê</w:t>
      </w:r>
      <w:r w:rsidR="006904D3">
        <w:rPr>
          <w:lang w:val="en-US"/>
        </w:rPr>
        <w:t>nh ngữ cảnh số</w:t>
      </w:r>
      <w:r w:rsidR="00625A54">
        <w:rPr>
          <w:lang w:val="en-US"/>
        </w:rPr>
        <w:t xml:space="preserve"> để </w:t>
      </w:r>
      <w:r w:rsidR="00864063">
        <w:rPr>
          <w:lang w:val="en-US"/>
        </w:rPr>
        <w:t>áp dụng fuzzy logic lên</w:t>
      </w:r>
      <w:r w:rsidR="00E87B7A">
        <w:rPr>
          <w:lang w:val="en-US"/>
        </w:rPr>
        <w:t xml:space="preserve"> biểu diễn đặc trưng (feature r</w:t>
      </w:r>
      <w:r w:rsidR="0020471F">
        <w:rPr>
          <w:lang w:val="en-US"/>
        </w:rPr>
        <w:t xml:space="preserve">epresentation) có được từ các mô hình học sâu </w:t>
      </w:r>
      <w:r w:rsidR="006904D3">
        <w:rPr>
          <w:lang w:val="en-US"/>
        </w:rPr>
        <w:t>trong</w:t>
      </w:r>
      <w:r w:rsidR="0020471F">
        <w:rPr>
          <w:lang w:val="en-US"/>
        </w:rPr>
        <w:t xml:space="preserve"> kênh </w:t>
      </w:r>
      <w:r w:rsidR="006904D3">
        <w:rPr>
          <w:lang w:val="en-US"/>
        </w:rPr>
        <w:t>này</w:t>
      </w:r>
      <w:r w:rsidR="005D0C55">
        <w:rPr>
          <w:lang w:val="en-US"/>
        </w:rPr>
        <w:t>.</w:t>
      </w:r>
      <w:r w:rsidR="006F7677">
        <w:rPr>
          <w:lang w:val="en-US"/>
        </w:rPr>
        <w:t xml:space="preserve"> </w:t>
      </w:r>
      <w:r w:rsidR="001C28C0">
        <w:rPr>
          <w:lang w:val="en-US"/>
        </w:rPr>
        <w:t>Kết quả đầu ra ở t</w:t>
      </w:r>
      <w:r w:rsidR="006E5823">
        <w:rPr>
          <w:lang w:val="en-US"/>
        </w:rPr>
        <w:t xml:space="preserve">ầng kế cuối </w:t>
      </w:r>
      <w:r w:rsidR="006F7C52">
        <w:rPr>
          <w:lang w:val="en-US"/>
        </w:rPr>
        <w:t>trong mô hình FDHN</w:t>
      </w:r>
      <w:r w:rsidR="001C28C0">
        <w:rPr>
          <w:lang w:val="en-US"/>
        </w:rPr>
        <w:t xml:space="preserve"> </w:t>
      </w:r>
      <w:r w:rsidR="00F712EA">
        <w:rPr>
          <w:lang w:val="en-US"/>
        </w:rPr>
        <w:t xml:space="preserve">là bốn biểu diễn đặc trưng khác nhau, chúng sẽ được </w:t>
      </w:r>
      <w:r w:rsidR="00524E3D">
        <w:rPr>
          <w:lang w:val="en-US"/>
        </w:rPr>
        <w:t xml:space="preserve">nối tiếp </w:t>
      </w:r>
      <w:r w:rsidR="000B6AC2">
        <w:rPr>
          <w:lang w:val="en-US"/>
        </w:rPr>
        <w:t xml:space="preserve">lại </w:t>
      </w:r>
      <w:r w:rsidR="00524E3D">
        <w:rPr>
          <w:lang w:val="en-US"/>
        </w:rPr>
        <w:t>với nhau</w:t>
      </w:r>
      <w:r w:rsidR="00214742">
        <w:rPr>
          <w:lang w:val="en-US"/>
        </w:rPr>
        <w:t xml:space="preserve"> trước khi đi vào tầng cuối cùng </w:t>
      </w:r>
      <w:r w:rsidR="00431F61">
        <w:rPr>
          <w:lang w:val="en-US"/>
        </w:rPr>
        <w:t>để cho k</w:t>
      </w:r>
      <w:r w:rsidR="000B6AC2">
        <w:rPr>
          <w:lang w:val="en-US"/>
        </w:rPr>
        <w:t>ết</w:t>
      </w:r>
      <w:r w:rsidR="00431F61">
        <w:rPr>
          <w:lang w:val="en-US"/>
        </w:rPr>
        <w:t xml:space="preserve"> quả </w:t>
      </w:r>
      <w:r w:rsidR="000B6AC2">
        <w:rPr>
          <w:lang w:val="en-US"/>
        </w:rPr>
        <w:t xml:space="preserve">phân lớp của dữ liệu tin tức </w:t>
      </w:r>
      <w:r w:rsidR="007D1F0A">
        <w:rPr>
          <w:lang w:val="en-US"/>
        </w:rPr>
        <w:t>đầu vào</w:t>
      </w:r>
      <w:r w:rsidR="006F7C52">
        <w:rPr>
          <w:lang w:val="en-US"/>
        </w:rPr>
        <w:t xml:space="preserve">. </w:t>
      </w:r>
      <w:r w:rsidR="006F7677">
        <w:rPr>
          <w:lang w:val="en-US"/>
        </w:rPr>
        <w:t>Tóm tắt thông tin từng kênh:</w:t>
      </w:r>
    </w:p>
    <w:p w14:paraId="680704E4" w14:textId="47397225" w:rsidR="008D7A60" w:rsidRPr="008D7A60" w:rsidRDefault="00A04A36" w:rsidP="003A24F2">
      <w:pPr>
        <w:pStyle w:val="ListParagraph"/>
        <w:numPr>
          <w:ilvl w:val="1"/>
          <w:numId w:val="5"/>
        </w:numPr>
        <w:rPr>
          <w:lang w:val="vi-VN"/>
        </w:rPr>
      </w:pPr>
      <w:r w:rsidRPr="00A04A36">
        <w:rPr>
          <w:b/>
          <w:bCs/>
          <w:lang w:val="en-US"/>
        </w:rPr>
        <w:t>News Text</w:t>
      </w:r>
      <w:r w:rsidR="00EA7C54" w:rsidRPr="00A04A36">
        <w:rPr>
          <w:b/>
          <w:bCs/>
          <w:lang w:val="vi-VN"/>
        </w:rPr>
        <w:t>:</w:t>
      </w:r>
      <w:r w:rsidR="00EA7C54" w:rsidRPr="00280DE8">
        <w:rPr>
          <w:lang w:val="vi-VN"/>
        </w:rPr>
        <w:t xml:space="preserve"> </w:t>
      </w:r>
      <w:r w:rsidR="004874FB">
        <w:rPr>
          <w:lang w:val="en-US"/>
        </w:rPr>
        <w:t>kênh này nhận đầu vào</w:t>
      </w:r>
      <w:r w:rsidR="004002A7">
        <w:rPr>
          <w:lang w:val="en-US"/>
        </w:rPr>
        <w:t xml:space="preserve"> là nội dung chính của tin tức (thuộc tính state</w:t>
      </w:r>
      <w:r w:rsidR="00F34010">
        <w:rPr>
          <w:lang w:val="en-US"/>
        </w:rPr>
        <w:t xml:space="preserve">ment - </w:t>
      </w:r>
      <w:r w:rsidR="00F34010" w:rsidRPr="00F34010">
        <w:rPr>
          <w:i/>
          <w:iCs/>
          <w:lang w:val="en-US"/>
        </w:rPr>
        <w:t>f1</w:t>
      </w:r>
      <w:r w:rsidR="00F34010">
        <w:rPr>
          <w:lang w:val="en-US"/>
        </w:rPr>
        <w:t>)</w:t>
      </w:r>
      <w:r w:rsidR="00F05124">
        <w:rPr>
          <w:lang w:val="en-US"/>
        </w:rPr>
        <w:t xml:space="preserve"> và thực hiện phân lớp văn bản bằng cách tách các </w:t>
      </w:r>
      <w:r w:rsidR="00D00480">
        <w:rPr>
          <w:lang w:val="en-US"/>
        </w:rPr>
        <w:t>các đặc trưng quan trọng để phân biệt tin thật/giả</w:t>
      </w:r>
      <w:r w:rsidR="00BE1326">
        <w:rPr>
          <w:lang w:val="en-US"/>
        </w:rPr>
        <w:t xml:space="preserve">. </w:t>
      </w:r>
      <w:r w:rsidR="00BF749B">
        <w:rPr>
          <w:lang w:val="en-US"/>
        </w:rPr>
        <w:t xml:space="preserve">Tác giả dùng mô hình </w:t>
      </w:r>
      <w:hyperlink r:id="rId30" w:history="1">
        <w:r w:rsidR="00BF749B" w:rsidRPr="00C33592">
          <w:rPr>
            <w:rStyle w:val="Hyperlink"/>
            <w:lang w:val="en-US"/>
          </w:rPr>
          <w:t>TextCNN</w:t>
        </w:r>
      </w:hyperlink>
      <w:r w:rsidR="00C33592">
        <w:rPr>
          <w:lang w:val="en-US"/>
        </w:rPr>
        <w:t xml:space="preserve"> </w:t>
      </w:r>
      <w:r w:rsidR="008D7A60">
        <w:rPr>
          <w:lang w:val="en-US"/>
        </w:rPr>
        <w:t>cho việc này.</w:t>
      </w:r>
      <w:r w:rsidR="006B24B3">
        <w:rPr>
          <w:lang w:val="en-US"/>
        </w:rPr>
        <w:t xml:space="preserve"> Kết quả biểu diễn đặc </w:t>
      </w:r>
      <w:r w:rsidR="00EA19BF">
        <w:rPr>
          <w:lang w:val="en-US"/>
        </w:rPr>
        <w:t xml:space="preserve">trưng có được sẽ tiếp tục </w:t>
      </w:r>
      <w:r w:rsidR="00EA19BF">
        <w:rPr>
          <w:lang w:val="en-US"/>
        </w:rPr>
        <w:lastRenderedPageBreak/>
        <w:t xml:space="preserve">được xử lý </w:t>
      </w:r>
      <w:r w:rsidR="00647ECE">
        <w:rPr>
          <w:lang w:val="en-US"/>
        </w:rPr>
        <w:t xml:space="preserve">ở </w:t>
      </w:r>
      <w:r w:rsidR="007E6703">
        <w:rPr>
          <w:lang w:val="en-US"/>
        </w:rPr>
        <w:t>thành phần downstream của mô hình FDHN</w:t>
      </w:r>
    </w:p>
    <w:p w14:paraId="4FFB811F" w14:textId="5D6529F4" w:rsidR="00EA7C54" w:rsidRPr="00280DE8" w:rsidRDefault="00A04A36" w:rsidP="003A24F2">
      <w:pPr>
        <w:pStyle w:val="ListParagraph"/>
        <w:numPr>
          <w:ilvl w:val="1"/>
          <w:numId w:val="5"/>
        </w:numPr>
        <w:rPr>
          <w:lang w:val="vi-VN"/>
        </w:rPr>
      </w:pPr>
      <w:r w:rsidRPr="00A04A36">
        <w:rPr>
          <w:b/>
          <w:bCs/>
          <w:lang w:val="en-US"/>
        </w:rPr>
        <w:t>Textual Conext</w:t>
      </w:r>
      <w:r w:rsidR="00EA7C54" w:rsidRPr="00A04A36">
        <w:rPr>
          <w:b/>
          <w:bCs/>
          <w:lang w:val="vi-VN"/>
        </w:rPr>
        <w:t>:</w:t>
      </w:r>
      <w:r w:rsidR="00EA7C54" w:rsidRPr="00280DE8">
        <w:rPr>
          <w:lang w:val="vi-VN"/>
        </w:rPr>
        <w:t xml:space="preserve"> </w:t>
      </w:r>
      <w:r w:rsidR="00562D9F">
        <w:rPr>
          <w:lang w:val="en-US"/>
        </w:rPr>
        <w:t>kênh này nh</w:t>
      </w:r>
      <w:r w:rsidR="0008115E">
        <w:rPr>
          <w:lang w:val="en-US"/>
        </w:rPr>
        <w:t xml:space="preserve">ận đầu vào là các thông tin ngữ cảnh chữ liên quan đến tin tức </w:t>
      </w:r>
      <w:r w:rsidR="00E93768">
        <w:rPr>
          <w:lang w:val="en-US"/>
        </w:rPr>
        <w:t xml:space="preserve">(các thuộc tính </w:t>
      </w:r>
      <w:r w:rsidR="00E93768" w:rsidRPr="00050785">
        <w:rPr>
          <w:i/>
          <w:iCs/>
          <w:lang w:val="en-US"/>
        </w:rPr>
        <w:t>f</w:t>
      </w:r>
      <w:r w:rsidR="00050785" w:rsidRPr="00050785">
        <w:rPr>
          <w:i/>
          <w:iCs/>
          <w:lang w:val="en-US"/>
        </w:rPr>
        <w:t>2, …, f6, f12</w:t>
      </w:r>
      <w:r w:rsidR="00050785">
        <w:rPr>
          <w:lang w:val="en-US"/>
        </w:rPr>
        <w:t xml:space="preserve">). </w:t>
      </w:r>
      <w:r w:rsidR="00C71CCD">
        <w:rPr>
          <w:lang w:val="en-US"/>
        </w:rPr>
        <w:t xml:space="preserve">Việc </w:t>
      </w:r>
      <w:r w:rsidR="00312A75">
        <w:rPr>
          <w:lang w:val="en-US"/>
        </w:rPr>
        <w:t>tách để x</w:t>
      </w:r>
      <w:r w:rsidR="00DD4F83">
        <w:rPr>
          <w:lang w:val="en-US"/>
        </w:rPr>
        <w:t>ử</w:t>
      </w:r>
      <w:r w:rsidR="00312A75">
        <w:rPr>
          <w:lang w:val="en-US"/>
        </w:rPr>
        <w:t xml:space="preserve"> l</w:t>
      </w:r>
      <w:r w:rsidR="00DD4F83">
        <w:rPr>
          <w:lang w:val="en-US"/>
        </w:rPr>
        <w:t>ý</w:t>
      </w:r>
      <w:r w:rsidR="00312A75">
        <w:rPr>
          <w:lang w:val="en-US"/>
        </w:rPr>
        <w:t xml:space="preserve"> riêng dữ liệu ngữ cảnh chữ và số giúp </w:t>
      </w:r>
      <w:r w:rsidR="00152C87">
        <w:rPr>
          <w:lang w:val="en-US"/>
        </w:rPr>
        <w:t xml:space="preserve">hạn chế việc mất mát </w:t>
      </w:r>
      <w:r w:rsidR="00A1460A">
        <w:rPr>
          <w:lang w:val="en-US"/>
        </w:rPr>
        <w:t xml:space="preserve">thông tin trong lúc huấn luyện. </w:t>
      </w:r>
      <w:r w:rsidR="00D66F34">
        <w:rPr>
          <w:lang w:val="en-US"/>
        </w:rPr>
        <w:t>Tác giả</w:t>
      </w:r>
      <w:r w:rsidR="00DD4F83">
        <w:rPr>
          <w:lang w:val="en-US"/>
        </w:rPr>
        <w:t xml:space="preserve"> </w:t>
      </w:r>
      <w:r w:rsidR="00D66F34">
        <w:rPr>
          <w:lang w:val="en-US"/>
        </w:rPr>
        <w:t xml:space="preserve">dùng </w:t>
      </w:r>
      <w:r w:rsidR="006D2B38">
        <w:rPr>
          <w:lang w:val="en-US"/>
        </w:rPr>
        <w:t xml:space="preserve">một </w:t>
      </w:r>
      <w:r w:rsidR="00D66F34">
        <w:rPr>
          <w:lang w:val="en-US"/>
        </w:rPr>
        <w:t xml:space="preserve">mô hình TextCNN </w:t>
      </w:r>
      <w:r w:rsidR="006D2B38">
        <w:rPr>
          <w:lang w:val="en-US"/>
        </w:rPr>
        <w:t xml:space="preserve">riêng biệt </w:t>
      </w:r>
      <w:r w:rsidR="00D66F34">
        <w:rPr>
          <w:lang w:val="en-US"/>
        </w:rPr>
        <w:t xml:space="preserve">giống trong kênh </w:t>
      </w:r>
      <w:r w:rsidR="00D66F34" w:rsidRPr="00D66F34">
        <w:rPr>
          <w:lang w:val="en-US"/>
        </w:rPr>
        <w:t>News Text</w:t>
      </w:r>
      <w:r w:rsidR="006D2B38">
        <w:rPr>
          <w:lang w:val="en-US"/>
        </w:rPr>
        <w:t xml:space="preserve"> để xử lý dữ liệu ngữ cảnh chữ</w:t>
      </w:r>
      <w:r w:rsidR="00181238">
        <w:rPr>
          <w:lang w:val="en-US"/>
        </w:rPr>
        <w:t xml:space="preserve">. Kết quả biểu diễn đặc trưng của kênh này cũng sẽ được kết hợp với kết quả từ </w:t>
      </w:r>
      <w:r w:rsidR="00390CB7">
        <w:rPr>
          <w:lang w:val="en-US"/>
        </w:rPr>
        <w:t xml:space="preserve">các </w:t>
      </w:r>
      <w:r w:rsidR="00181238">
        <w:rPr>
          <w:lang w:val="en-US"/>
        </w:rPr>
        <w:t>kênh khác để tiếp tục xử lý ở thành phần downstream</w:t>
      </w:r>
    </w:p>
    <w:p w14:paraId="5CC34550" w14:textId="47D943AC" w:rsidR="00EA7C54" w:rsidRPr="00280DE8" w:rsidRDefault="00A04A36" w:rsidP="003A24F2">
      <w:pPr>
        <w:pStyle w:val="ListParagraph"/>
        <w:numPr>
          <w:ilvl w:val="1"/>
          <w:numId w:val="5"/>
        </w:numPr>
        <w:rPr>
          <w:lang w:val="vi-VN"/>
        </w:rPr>
      </w:pPr>
      <w:r w:rsidRPr="00A04A36">
        <w:rPr>
          <w:b/>
          <w:bCs/>
          <w:lang w:val="en-US"/>
        </w:rPr>
        <w:t>Numerical Context</w:t>
      </w:r>
      <w:r w:rsidR="00EA7C54" w:rsidRPr="00A04A36">
        <w:rPr>
          <w:b/>
          <w:bCs/>
          <w:lang w:val="vi-VN"/>
        </w:rPr>
        <w:t>:</w:t>
      </w:r>
      <w:r w:rsidR="00E75EA5">
        <w:rPr>
          <w:lang w:val="en-US"/>
        </w:rPr>
        <w:t xml:space="preserve"> </w:t>
      </w:r>
      <w:r w:rsidR="00EA7C54" w:rsidRPr="00280DE8">
        <w:rPr>
          <w:lang w:val="vi-VN"/>
        </w:rPr>
        <w:t>dùng m</w:t>
      </w:r>
      <w:r w:rsidR="00E75EA5">
        <w:rPr>
          <w:lang w:val="en-US"/>
        </w:rPr>
        <w:t>odule</w:t>
      </w:r>
      <w:r w:rsidR="00EA7C54" w:rsidRPr="00280DE8">
        <w:rPr>
          <w:lang w:val="vi-VN"/>
        </w:rPr>
        <w:t xml:space="preserve"> CNNBi-LSTM</w:t>
      </w:r>
      <w:r w:rsidR="00DF3BD3">
        <w:rPr>
          <w:lang w:val="en-US"/>
        </w:rPr>
        <w:t xml:space="preserve"> (</w:t>
      </w:r>
      <w:r w:rsidR="00F12FFC">
        <w:rPr>
          <w:lang w:val="en-US"/>
        </w:rPr>
        <w:t xml:space="preserve">một </w:t>
      </w:r>
      <w:r w:rsidR="00DF3BD3">
        <w:rPr>
          <w:lang w:val="en-US"/>
        </w:rPr>
        <w:t xml:space="preserve">mô hình CNN </w:t>
      </w:r>
      <w:r w:rsidR="00F12FFC">
        <w:rPr>
          <w:lang w:val="en-US"/>
        </w:rPr>
        <w:t xml:space="preserve">theo sau bởi một </w:t>
      </w:r>
      <w:hyperlink r:id="rId31" w:history="1">
        <w:r w:rsidR="009624A7" w:rsidRPr="009E7759">
          <w:rPr>
            <w:rStyle w:val="Hyperlink"/>
            <w:lang w:val="en-US"/>
          </w:rPr>
          <w:t>Bidrectional LSTM</w:t>
        </w:r>
        <w:r w:rsidR="009E7759" w:rsidRPr="009E7759">
          <w:rPr>
            <w:rStyle w:val="Hyperlink"/>
            <w:lang w:val="en-US"/>
          </w:rPr>
          <w:t xml:space="preserve"> (Bi-LSTM)</w:t>
        </w:r>
      </w:hyperlink>
      <w:r w:rsidR="009E7759" w:rsidRPr="009E7759">
        <w:rPr>
          <w:lang w:val="en-US"/>
        </w:rPr>
        <w:t>)</w:t>
      </w:r>
      <w:r w:rsidR="009E7759">
        <w:rPr>
          <w:lang w:val="en-US"/>
        </w:rPr>
        <w:t xml:space="preserve"> để xử lý </w:t>
      </w:r>
      <w:r w:rsidR="008F4191">
        <w:rPr>
          <w:lang w:val="en-US"/>
        </w:rPr>
        <w:t xml:space="preserve">dữ liệu </w:t>
      </w:r>
      <w:r w:rsidR="009E7759">
        <w:rPr>
          <w:lang w:val="en-US"/>
        </w:rPr>
        <w:t>ngữ cảnh số (</w:t>
      </w:r>
      <w:r w:rsidR="00CC6EB1">
        <w:rPr>
          <w:lang w:val="en-US"/>
        </w:rPr>
        <w:t xml:space="preserve">các thuộc tính </w:t>
      </w:r>
      <w:r w:rsidR="00CC6EB1" w:rsidRPr="00CC6EB1">
        <w:rPr>
          <w:i/>
          <w:iCs/>
          <w:lang w:val="en-US"/>
        </w:rPr>
        <w:t>f7, …, f11</w:t>
      </w:r>
      <w:r w:rsidR="00CC6EB1">
        <w:rPr>
          <w:lang w:val="en-US"/>
        </w:rPr>
        <w:t>)</w:t>
      </w:r>
      <w:r w:rsidR="00AA3809">
        <w:rPr>
          <w:lang w:val="en-US"/>
        </w:rPr>
        <w:t xml:space="preserve">. </w:t>
      </w:r>
      <w:r w:rsidR="00004DE4">
        <w:rPr>
          <w:lang w:val="en-US"/>
        </w:rPr>
        <w:t xml:space="preserve">Ngoài ra tác giả </w:t>
      </w:r>
      <w:r w:rsidR="00974C18">
        <w:rPr>
          <w:lang w:val="en-US"/>
        </w:rPr>
        <w:t>còn cài đặt một lớp Fuzzy Layer</w:t>
      </w:r>
      <w:r w:rsidR="004A4BAC">
        <w:rPr>
          <w:lang w:val="en-US"/>
        </w:rPr>
        <w:t xml:space="preserve"> sau đó để tiếp tục xử lý </w:t>
      </w:r>
      <w:r w:rsidR="00591900">
        <w:rPr>
          <w:lang w:val="en-US"/>
        </w:rPr>
        <w:t>kết quả</w:t>
      </w:r>
      <w:r w:rsidR="00536273">
        <w:rPr>
          <w:lang w:val="en-US"/>
        </w:rPr>
        <w:t xml:space="preserve"> </w:t>
      </w:r>
      <w:r w:rsidR="00591900">
        <w:rPr>
          <w:lang w:val="en-US"/>
        </w:rPr>
        <w:t>biểu diễn đặc trưng</w:t>
      </w:r>
      <w:r w:rsidR="00536273">
        <w:rPr>
          <w:lang w:val="en-US"/>
        </w:rPr>
        <w:t xml:space="preserve"> đầu ra từ module CNNBi-LSTM. </w:t>
      </w:r>
      <w:r w:rsidR="008C6183">
        <w:rPr>
          <w:lang w:val="en-US"/>
        </w:rPr>
        <w:t>Kết quả</w:t>
      </w:r>
      <w:r w:rsidR="00BE647B">
        <w:rPr>
          <w:lang w:val="en-US"/>
        </w:rPr>
        <w:t xml:space="preserve"> cuối </w:t>
      </w:r>
      <w:r w:rsidR="00BE781B">
        <w:rPr>
          <w:lang w:val="en-US"/>
        </w:rPr>
        <w:t xml:space="preserve">cùng </w:t>
      </w:r>
      <w:r w:rsidR="008C6183">
        <w:rPr>
          <w:lang w:val="en-US"/>
        </w:rPr>
        <w:t>của</w:t>
      </w:r>
      <w:r w:rsidR="00BE781B">
        <w:rPr>
          <w:lang w:val="en-US"/>
        </w:rPr>
        <w:t xml:space="preserve"> kênh ngữ cảnh số này bao gồm </w:t>
      </w:r>
      <w:r w:rsidR="008C6183">
        <w:rPr>
          <w:lang w:val="en-US"/>
        </w:rPr>
        <w:t xml:space="preserve">2 </w:t>
      </w:r>
      <w:r w:rsidR="00BE781B">
        <w:rPr>
          <w:lang w:val="en-US"/>
        </w:rPr>
        <w:t>biểu diễn đặc trưng</w:t>
      </w:r>
      <w:r w:rsidR="008C6183">
        <w:rPr>
          <w:lang w:val="en-US"/>
        </w:rPr>
        <w:t xml:space="preserve"> từ </w:t>
      </w:r>
      <w:r w:rsidR="001D3742">
        <w:rPr>
          <w:lang w:val="en-US"/>
        </w:rPr>
        <w:t>CNN</w:t>
      </w:r>
      <w:r w:rsidR="008C6183">
        <w:rPr>
          <w:lang w:val="en-US"/>
        </w:rPr>
        <w:t xml:space="preserve">Bi-LSTM và </w:t>
      </w:r>
      <w:r w:rsidR="00FE1D6F">
        <w:rPr>
          <w:lang w:val="en-US"/>
        </w:rPr>
        <w:t xml:space="preserve">từ </w:t>
      </w:r>
      <w:r w:rsidR="0041692F">
        <w:rPr>
          <w:lang w:val="en-US"/>
        </w:rPr>
        <w:t xml:space="preserve">Fuzzy Layer. </w:t>
      </w:r>
      <w:r w:rsidR="004467C9">
        <w:rPr>
          <w:lang w:val="en-US"/>
        </w:rPr>
        <w:t xml:space="preserve">Các biểu diễn đặc trưng này sẽ được kết hợp cùng các biểu diễn đặc trưng </w:t>
      </w:r>
      <w:r w:rsidR="00952807">
        <w:rPr>
          <w:lang w:val="en-US"/>
        </w:rPr>
        <w:t xml:space="preserve">ở các kênh khác để tiếp tục xử lý ở tầng </w:t>
      </w:r>
      <w:r w:rsidR="0051704E">
        <w:rPr>
          <w:lang w:val="en-US"/>
        </w:rPr>
        <w:t>cuối cùng của mô hình FDHN</w:t>
      </w:r>
    </w:p>
    <w:p w14:paraId="6D3C0275" w14:textId="77777777" w:rsidR="008C7C84" w:rsidRPr="00280DE8" w:rsidRDefault="00BF3B5B" w:rsidP="008C7C84">
      <w:pPr>
        <w:keepNext/>
        <w:rPr>
          <w:lang w:val="vi-VN"/>
        </w:rPr>
      </w:pPr>
      <w:r w:rsidRPr="00280DE8">
        <w:rPr>
          <w:rFonts w:ascii="Roboto" w:hAnsi="Roboto"/>
          <w:noProof/>
          <w:color w:val="1D2125"/>
          <w:sz w:val="23"/>
          <w:szCs w:val="23"/>
          <w:bdr w:val="none" w:sz="0" w:space="0" w:color="auto" w:frame="1"/>
          <w:lang w:val="vi-VN"/>
        </w:rPr>
        <w:lastRenderedPageBreak/>
        <w:drawing>
          <wp:inline distT="0" distB="0" distL="0" distR="0" wp14:anchorId="6E43C94D" wp14:editId="2259E618">
            <wp:extent cx="5324475" cy="4267200"/>
            <wp:effectExtent l="0" t="0" r="9525" b="0"/>
            <wp:docPr id="827460753" name="Picture 4" descr="A table of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60753" name="Picture 4" descr="A table of text with black tex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4475" cy="4267200"/>
                    </a:xfrm>
                    <a:prstGeom prst="rect">
                      <a:avLst/>
                    </a:prstGeom>
                    <a:noFill/>
                    <a:ln>
                      <a:noFill/>
                    </a:ln>
                  </pic:spPr>
                </pic:pic>
              </a:graphicData>
            </a:graphic>
          </wp:inline>
        </w:drawing>
      </w:r>
    </w:p>
    <w:p w14:paraId="55D6CB04" w14:textId="2EC9E25B" w:rsidR="00BF3B5B" w:rsidRPr="00280DE8" w:rsidRDefault="008C7C84" w:rsidP="008C7C84">
      <w:pPr>
        <w:pStyle w:val="Caption"/>
        <w:rPr>
          <w:lang w:val="vi-VN"/>
        </w:rPr>
      </w:pPr>
      <w:r w:rsidRPr="00280DE8">
        <w:rPr>
          <w:lang w:val="vi-VN"/>
        </w:rPr>
        <w:t xml:space="preserve">Hình </w:t>
      </w:r>
      <w:r w:rsidRPr="00280DE8">
        <w:rPr>
          <w:lang w:val="vi-VN"/>
        </w:rPr>
        <w:fldChar w:fldCharType="begin"/>
      </w:r>
      <w:r w:rsidRPr="00280DE8">
        <w:rPr>
          <w:lang w:val="vi-VN"/>
        </w:rPr>
        <w:instrText xml:space="preserve"> SEQ Hình \* ARABIC </w:instrText>
      </w:r>
      <w:r w:rsidRPr="00280DE8">
        <w:rPr>
          <w:lang w:val="vi-VN"/>
        </w:rPr>
        <w:fldChar w:fldCharType="separate"/>
      </w:r>
      <w:r w:rsidRPr="00280DE8">
        <w:rPr>
          <w:noProof/>
          <w:lang w:val="vi-VN"/>
        </w:rPr>
        <w:t>1</w:t>
      </w:r>
      <w:r w:rsidRPr="00280DE8">
        <w:rPr>
          <w:lang w:val="vi-VN"/>
        </w:rPr>
        <w:fldChar w:fldCharType="end"/>
      </w:r>
      <w:r w:rsidRPr="00280DE8">
        <w:rPr>
          <w:lang w:val="vi-VN"/>
        </w:rPr>
        <w:t>. Hình lấy 1 tin ngẫu nhiên từ LIAR để minh họa</w:t>
      </w:r>
    </w:p>
    <w:p w14:paraId="75D27EE4" w14:textId="77777777" w:rsidR="008C7C84" w:rsidRPr="00280DE8" w:rsidRDefault="00C91F02" w:rsidP="008C7C84">
      <w:pPr>
        <w:keepNext/>
        <w:rPr>
          <w:lang w:val="vi-VN"/>
        </w:rPr>
      </w:pPr>
      <w:r w:rsidRPr="00280DE8">
        <w:rPr>
          <w:rFonts w:ascii="Roboto" w:hAnsi="Roboto"/>
          <w:noProof/>
          <w:color w:val="1D2125"/>
          <w:sz w:val="23"/>
          <w:szCs w:val="23"/>
          <w:bdr w:val="none" w:sz="0" w:space="0" w:color="auto" w:frame="1"/>
          <w:lang w:val="vi-VN"/>
        </w:rPr>
        <w:lastRenderedPageBreak/>
        <w:drawing>
          <wp:inline distT="0" distB="0" distL="0" distR="0" wp14:anchorId="0B46EBB3" wp14:editId="7CBB060C">
            <wp:extent cx="5580380" cy="3648710"/>
            <wp:effectExtent l="0" t="0" r="1270" b="8890"/>
            <wp:docPr id="7" name="Picture 5"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diagram of a structur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3648710"/>
                    </a:xfrm>
                    <a:prstGeom prst="rect">
                      <a:avLst/>
                    </a:prstGeom>
                    <a:noFill/>
                    <a:ln>
                      <a:noFill/>
                    </a:ln>
                  </pic:spPr>
                </pic:pic>
              </a:graphicData>
            </a:graphic>
          </wp:inline>
        </w:drawing>
      </w:r>
    </w:p>
    <w:p w14:paraId="510C8F66" w14:textId="20960C37" w:rsidR="00BF3B5B" w:rsidRPr="00280DE8" w:rsidRDefault="008C7C84" w:rsidP="008C7C84">
      <w:pPr>
        <w:pStyle w:val="Caption"/>
        <w:rPr>
          <w:lang w:val="vi-VN"/>
        </w:rPr>
      </w:pPr>
      <w:r w:rsidRPr="00280DE8">
        <w:rPr>
          <w:lang w:val="vi-VN"/>
        </w:rPr>
        <w:t xml:space="preserve">Hình </w:t>
      </w:r>
      <w:r w:rsidRPr="00280DE8">
        <w:rPr>
          <w:lang w:val="vi-VN"/>
        </w:rPr>
        <w:fldChar w:fldCharType="begin"/>
      </w:r>
      <w:r w:rsidRPr="00280DE8">
        <w:rPr>
          <w:lang w:val="vi-VN"/>
        </w:rPr>
        <w:instrText xml:space="preserve"> SEQ Hình \* ARABIC </w:instrText>
      </w:r>
      <w:r w:rsidRPr="00280DE8">
        <w:rPr>
          <w:lang w:val="vi-VN"/>
        </w:rPr>
        <w:fldChar w:fldCharType="separate"/>
      </w:r>
      <w:r w:rsidRPr="00280DE8">
        <w:rPr>
          <w:noProof/>
          <w:lang w:val="vi-VN"/>
        </w:rPr>
        <w:t>2</w:t>
      </w:r>
      <w:r w:rsidRPr="00280DE8">
        <w:rPr>
          <w:lang w:val="vi-VN"/>
        </w:rPr>
        <w:fldChar w:fldCharType="end"/>
      </w:r>
      <w:r w:rsidRPr="00280DE8">
        <w:rPr>
          <w:lang w:val="vi-VN"/>
        </w:rPr>
        <w:t>. Hình minh họa hoạt động của mô hình với 1 tin</w:t>
      </w:r>
    </w:p>
    <w:p w14:paraId="1F838276" w14:textId="0EE8EA1B" w:rsidR="00280DE8" w:rsidRPr="00280DE8" w:rsidRDefault="00280DE8" w:rsidP="003A24F2">
      <w:pPr>
        <w:pStyle w:val="ListParagraph"/>
        <w:numPr>
          <w:ilvl w:val="0"/>
          <w:numId w:val="5"/>
        </w:numPr>
        <w:rPr>
          <w:lang w:val="vi-VN"/>
        </w:rPr>
      </w:pPr>
      <w:r w:rsidRPr="00280DE8">
        <w:rPr>
          <w:lang w:val="vi-VN"/>
        </w:rPr>
        <w:t>Chú thích: conv1d là phép tích chập 1 chiều, Max pooling giảm kích thước, độ phức tạp mô hình, giữ đặc trưng quan trọng trong</w:t>
      </w:r>
      <w:r>
        <w:rPr>
          <w:lang w:val="en-US"/>
        </w:rPr>
        <w:t xml:space="preserve"> </w:t>
      </w:r>
      <w:r w:rsidRPr="00280DE8">
        <w:rPr>
          <w:lang w:val="vi-VN"/>
        </w:rPr>
        <w:t>mạng nơ-ron</w:t>
      </w:r>
      <w:r w:rsidR="0016366C">
        <w:rPr>
          <w:lang w:val="en-US"/>
        </w:rPr>
        <w:t xml:space="preserve"> học sâu</w:t>
      </w:r>
      <w:r w:rsidRPr="00280DE8">
        <w:rPr>
          <w:lang w:val="vi-VN"/>
        </w:rPr>
        <w:t>. </w:t>
      </w:r>
    </w:p>
    <w:p w14:paraId="1330B6DF" w14:textId="0B3C0CBD" w:rsidR="00280DE8" w:rsidRPr="00280DE8" w:rsidRDefault="00280DE8" w:rsidP="003A24F2">
      <w:pPr>
        <w:pStyle w:val="ListParagraph"/>
        <w:numPr>
          <w:ilvl w:val="0"/>
          <w:numId w:val="5"/>
        </w:numPr>
        <w:rPr>
          <w:lang w:val="vi-VN"/>
        </w:rPr>
      </w:pPr>
      <w:r w:rsidRPr="00280DE8">
        <w:rPr>
          <w:lang w:val="vi-VN"/>
        </w:rPr>
        <w:t>Đầu vào: các đặc trưng f1,...,f12 của bộ dữ liệu LIAR chia vào 3 kênh:</w:t>
      </w:r>
    </w:p>
    <w:p w14:paraId="4EE43FDC" w14:textId="740A5CE4" w:rsidR="00280DE8" w:rsidRPr="00280DE8" w:rsidRDefault="00662BE2" w:rsidP="003A24F2">
      <w:pPr>
        <w:pStyle w:val="ListParagraph"/>
        <w:numPr>
          <w:ilvl w:val="1"/>
          <w:numId w:val="5"/>
        </w:numPr>
        <w:rPr>
          <w:lang w:val="vi-VN"/>
        </w:rPr>
      </w:pPr>
      <w:r w:rsidRPr="00662BE2">
        <w:rPr>
          <w:b/>
          <w:bCs/>
          <w:lang w:val="en-US"/>
        </w:rPr>
        <w:t>News Text</w:t>
      </w:r>
      <w:r w:rsidR="00280DE8" w:rsidRPr="00662BE2">
        <w:rPr>
          <w:b/>
          <w:bCs/>
          <w:lang w:val="vi-VN"/>
        </w:rPr>
        <w:t>:</w:t>
      </w:r>
      <w:r w:rsidR="00280DE8" w:rsidRPr="00280DE8">
        <w:rPr>
          <w:lang w:val="vi-VN"/>
        </w:rPr>
        <w:t xml:space="preserve"> </w:t>
      </w:r>
      <w:r w:rsidR="00280DE8" w:rsidRPr="000B67E4">
        <w:rPr>
          <w:i/>
          <w:lang w:val="vi-VN"/>
        </w:rPr>
        <w:t>f1</w:t>
      </w:r>
      <w:r w:rsidR="00280DE8" w:rsidRPr="00280DE8">
        <w:rPr>
          <w:lang w:val="vi-VN"/>
        </w:rPr>
        <w:t xml:space="preserve"> nội dung </w:t>
      </w:r>
      <w:r w:rsidR="00154F57">
        <w:rPr>
          <w:lang w:val="en-US"/>
        </w:rPr>
        <w:t>chính của</w:t>
      </w:r>
      <w:r w:rsidR="00280DE8">
        <w:rPr>
          <w:lang w:val="en-US"/>
        </w:rPr>
        <w:t xml:space="preserve"> tin tức</w:t>
      </w:r>
      <w:r w:rsidR="00280DE8" w:rsidRPr="00280DE8">
        <w:rPr>
          <w:lang w:val="vi-VN"/>
        </w:rPr>
        <w:t>.</w:t>
      </w:r>
    </w:p>
    <w:p w14:paraId="2572B344" w14:textId="4129D936" w:rsidR="00280DE8" w:rsidRPr="00280DE8" w:rsidRDefault="00662BE2" w:rsidP="003A24F2">
      <w:pPr>
        <w:pStyle w:val="ListParagraph"/>
        <w:numPr>
          <w:ilvl w:val="1"/>
          <w:numId w:val="5"/>
        </w:numPr>
        <w:rPr>
          <w:lang w:val="vi-VN"/>
        </w:rPr>
      </w:pPr>
      <w:r>
        <w:rPr>
          <w:b/>
          <w:bCs/>
          <w:lang w:val="en-US"/>
        </w:rPr>
        <w:t>Textual Context:</w:t>
      </w:r>
      <w:r w:rsidR="00280DE8" w:rsidRPr="00280DE8">
        <w:rPr>
          <w:lang w:val="vi-VN"/>
        </w:rPr>
        <w:t xml:space="preserve"> </w:t>
      </w:r>
      <w:r w:rsidR="000B67E4">
        <w:rPr>
          <w:i/>
          <w:iCs/>
          <w:lang w:val="en-US"/>
        </w:rPr>
        <w:t>{</w:t>
      </w:r>
      <w:r w:rsidR="00280DE8" w:rsidRPr="000B67E4">
        <w:rPr>
          <w:i/>
          <w:lang w:val="vi-VN"/>
        </w:rPr>
        <w:t>f2, f3, f4, f5, f6, f12</w:t>
      </w:r>
      <w:r w:rsidR="000B67E4">
        <w:rPr>
          <w:i/>
          <w:iCs/>
          <w:lang w:val="en-US"/>
        </w:rPr>
        <w:t>}</w:t>
      </w:r>
      <w:r w:rsidR="00280DE8" w:rsidRPr="00280DE8">
        <w:rPr>
          <w:lang w:val="vi-VN"/>
        </w:rPr>
        <w:t xml:space="preserve"> thông tin </w:t>
      </w:r>
      <w:r w:rsidR="00154F57">
        <w:rPr>
          <w:lang w:val="en-US"/>
        </w:rPr>
        <w:t>ngữ</w:t>
      </w:r>
      <w:r w:rsidR="00280DE8">
        <w:rPr>
          <w:lang w:val="en-US"/>
        </w:rPr>
        <w:t xml:space="preserve"> cảnh </w:t>
      </w:r>
      <w:r w:rsidR="00280DE8" w:rsidRPr="00280DE8">
        <w:rPr>
          <w:lang w:val="vi-VN"/>
        </w:rPr>
        <w:t>chữ</w:t>
      </w:r>
      <w:r w:rsidR="00154F57">
        <w:rPr>
          <w:lang w:val="en-US"/>
        </w:rPr>
        <w:t xml:space="preserve"> liên quan đến </w:t>
      </w:r>
      <w:r w:rsidR="00280DE8">
        <w:rPr>
          <w:lang w:val="en-US"/>
        </w:rPr>
        <w:t>tin</w:t>
      </w:r>
      <w:r w:rsidR="00154F57">
        <w:rPr>
          <w:lang w:val="en-US"/>
        </w:rPr>
        <w:t xml:space="preserve"> tức</w:t>
      </w:r>
      <w:r w:rsidR="00280DE8" w:rsidRPr="00280DE8">
        <w:rPr>
          <w:lang w:val="vi-VN"/>
        </w:rPr>
        <w:t xml:space="preserve">: lĩnh vực, người phát biểu, nguồn, vị </w:t>
      </w:r>
      <w:proofErr w:type="gramStart"/>
      <w:r w:rsidR="00280DE8" w:rsidRPr="00280DE8">
        <w:rPr>
          <w:lang w:val="vi-VN"/>
        </w:rPr>
        <w:t>trí,...</w:t>
      </w:r>
      <w:proofErr w:type="gramEnd"/>
    </w:p>
    <w:p w14:paraId="3C53F119" w14:textId="5DD3ED65" w:rsidR="00280DE8" w:rsidRPr="00280DE8" w:rsidRDefault="00662BE2" w:rsidP="003A24F2">
      <w:pPr>
        <w:pStyle w:val="ListParagraph"/>
        <w:numPr>
          <w:ilvl w:val="1"/>
          <w:numId w:val="5"/>
        </w:numPr>
        <w:rPr>
          <w:lang w:val="vi-VN"/>
        </w:rPr>
      </w:pPr>
      <w:r>
        <w:rPr>
          <w:b/>
          <w:bCs/>
          <w:lang w:val="en-US"/>
        </w:rPr>
        <w:t>Numerical Context:</w:t>
      </w:r>
      <w:r w:rsidR="00280DE8" w:rsidRPr="00280DE8">
        <w:rPr>
          <w:lang w:val="vi-VN"/>
        </w:rPr>
        <w:t xml:space="preserve"> </w:t>
      </w:r>
      <w:r w:rsidR="000B67E4" w:rsidRPr="00E2402B">
        <w:rPr>
          <w:i/>
          <w:iCs/>
          <w:lang w:val="en-US"/>
        </w:rPr>
        <w:t>{</w:t>
      </w:r>
      <w:r w:rsidR="00280DE8" w:rsidRPr="00E2402B">
        <w:rPr>
          <w:i/>
          <w:lang w:val="vi-VN"/>
        </w:rPr>
        <w:t>f7, f8, f9, f10, f11</w:t>
      </w:r>
      <w:r w:rsidR="000B67E4" w:rsidRPr="00E2402B">
        <w:rPr>
          <w:i/>
          <w:iCs/>
          <w:lang w:val="en-US"/>
        </w:rPr>
        <w:t>}</w:t>
      </w:r>
      <w:r w:rsidR="00280DE8" w:rsidRPr="00280DE8">
        <w:rPr>
          <w:lang w:val="vi-VN"/>
        </w:rPr>
        <w:t xml:space="preserve"> là 5 nhãn chân </w:t>
      </w:r>
      <w:r w:rsidR="00011D10">
        <w:rPr>
          <w:lang w:val="en-US"/>
        </w:rPr>
        <w:t>lý</w:t>
      </w:r>
      <w:r w:rsidR="00280DE8" w:rsidRPr="00280DE8">
        <w:rPr>
          <w:lang w:val="vi-VN"/>
        </w:rPr>
        <w:t xml:space="preserve">: đúng 1 nửa, gần </w:t>
      </w:r>
      <w:proofErr w:type="gramStart"/>
      <w:r w:rsidR="00280DE8" w:rsidRPr="00280DE8">
        <w:rPr>
          <w:lang w:val="vi-VN"/>
        </w:rPr>
        <w:t>đúng, ,...</w:t>
      </w:r>
      <w:proofErr w:type="gramEnd"/>
      <w:r w:rsidR="00280DE8" w:rsidRPr="00280DE8">
        <w:rPr>
          <w:lang w:val="vi-VN"/>
        </w:rPr>
        <w:t xml:space="preserve"> ghi lại </w:t>
      </w:r>
      <w:r w:rsidR="00207959">
        <w:rPr>
          <w:lang w:val="en-US"/>
        </w:rPr>
        <w:t xml:space="preserve">lịch sử </w:t>
      </w:r>
      <w:r w:rsidR="00280DE8" w:rsidRPr="00280DE8">
        <w:rPr>
          <w:lang w:val="vi-VN"/>
        </w:rPr>
        <w:t>số lần được dán nhãn tương ứng</w:t>
      </w:r>
      <w:r w:rsidR="00207959">
        <w:rPr>
          <w:lang w:val="en-US"/>
        </w:rPr>
        <w:t xml:space="preserve"> của người đưa ra tin tức đó</w:t>
      </w:r>
      <w:r w:rsidR="00280DE8">
        <w:rPr>
          <w:lang w:val="en-US"/>
        </w:rPr>
        <w:t>.</w:t>
      </w:r>
    </w:p>
    <w:p w14:paraId="7B552B2A" w14:textId="1F3515EC" w:rsidR="00280DE8" w:rsidRPr="00280DE8" w:rsidRDefault="00280DE8" w:rsidP="003A24F2">
      <w:pPr>
        <w:pStyle w:val="ListParagraph"/>
        <w:numPr>
          <w:ilvl w:val="1"/>
          <w:numId w:val="5"/>
        </w:numPr>
        <w:rPr>
          <w:lang w:val="vi-VN"/>
        </w:rPr>
      </w:pPr>
      <w:r w:rsidRPr="00662BE2">
        <w:rPr>
          <w:b/>
          <w:lang w:val="vi-VN"/>
        </w:rPr>
        <w:t>Fuzzy Layer:</w:t>
      </w:r>
      <w:r w:rsidRPr="00280DE8">
        <w:rPr>
          <w:lang w:val="vi-VN"/>
        </w:rPr>
        <w:t xml:space="preserve"> </w:t>
      </w:r>
      <w:r>
        <w:rPr>
          <w:lang w:val="en-US"/>
        </w:rPr>
        <w:t xml:space="preserve">nhận </w:t>
      </w:r>
      <w:r w:rsidR="00205968">
        <w:rPr>
          <w:lang w:val="en-US"/>
        </w:rPr>
        <w:t xml:space="preserve">và xử lý kết quả </w:t>
      </w:r>
      <w:r w:rsidRPr="00280DE8">
        <w:rPr>
          <w:lang w:val="vi-VN"/>
        </w:rPr>
        <w:t>đầu ra của</w:t>
      </w:r>
      <w:r>
        <w:rPr>
          <w:lang w:val="en-US"/>
        </w:rPr>
        <w:t xml:space="preserve"> </w:t>
      </w:r>
      <w:r w:rsidR="00205968">
        <w:rPr>
          <w:lang w:val="en-US"/>
        </w:rPr>
        <w:t>mô hình</w:t>
      </w:r>
      <w:r>
        <w:rPr>
          <w:lang w:val="en-US"/>
        </w:rPr>
        <w:t xml:space="preserve"> </w:t>
      </w:r>
      <w:r w:rsidRPr="00280DE8">
        <w:rPr>
          <w:lang w:val="vi-VN"/>
        </w:rPr>
        <w:t xml:space="preserve">CNN </w:t>
      </w:r>
      <w:r w:rsidR="00205968">
        <w:rPr>
          <w:lang w:val="en-US"/>
        </w:rPr>
        <w:t>cùng</w:t>
      </w:r>
      <w:r w:rsidRPr="00280DE8">
        <w:rPr>
          <w:lang w:val="vi-VN"/>
        </w:rPr>
        <w:t xml:space="preserve"> Bi-LSTM</w:t>
      </w:r>
      <w:r w:rsidR="00040620">
        <w:rPr>
          <w:lang w:val="en-US"/>
        </w:rPr>
        <w:t xml:space="preserve"> ở kênh số 3.</w:t>
      </w:r>
    </w:p>
    <w:p w14:paraId="0D65D75B" w14:textId="2FB48943" w:rsidR="00280DE8" w:rsidRPr="00280DE8" w:rsidRDefault="00662BE2" w:rsidP="003A24F2">
      <w:pPr>
        <w:pStyle w:val="ListParagraph"/>
        <w:numPr>
          <w:ilvl w:val="1"/>
          <w:numId w:val="5"/>
        </w:numPr>
        <w:rPr>
          <w:lang w:val="vi-VN"/>
        </w:rPr>
      </w:pPr>
      <w:r w:rsidRPr="00662BE2">
        <w:rPr>
          <w:b/>
          <w:bCs/>
          <w:lang w:val="en-US"/>
        </w:rPr>
        <w:t>F</w:t>
      </w:r>
      <w:r w:rsidR="00280DE8" w:rsidRPr="00662BE2">
        <w:rPr>
          <w:b/>
          <w:bCs/>
          <w:lang w:val="vi-VN"/>
        </w:rPr>
        <w:t xml:space="preserve">use </w:t>
      </w:r>
      <w:r w:rsidRPr="00662BE2">
        <w:rPr>
          <w:b/>
          <w:bCs/>
          <w:lang w:val="en-US"/>
        </w:rPr>
        <w:t>L</w:t>
      </w:r>
      <w:r w:rsidR="00280DE8" w:rsidRPr="00662BE2">
        <w:rPr>
          <w:b/>
          <w:bCs/>
          <w:lang w:val="vi-VN"/>
        </w:rPr>
        <w:t>ayer:</w:t>
      </w:r>
      <w:r w:rsidR="00280DE8" w:rsidRPr="00280DE8">
        <w:rPr>
          <w:lang w:val="vi-VN"/>
        </w:rPr>
        <w:t xml:space="preserve"> nhận </w:t>
      </w:r>
      <w:r w:rsidR="00075EAE">
        <w:rPr>
          <w:lang w:val="en-US"/>
        </w:rPr>
        <w:t xml:space="preserve">4 </w:t>
      </w:r>
      <w:r w:rsidR="00280DE8" w:rsidRPr="00280DE8">
        <w:rPr>
          <w:lang w:val="vi-VN"/>
        </w:rPr>
        <w:t xml:space="preserve">output </w:t>
      </w:r>
      <w:r w:rsidR="00487C78">
        <w:rPr>
          <w:lang w:val="en-US"/>
        </w:rPr>
        <w:t>từ</w:t>
      </w:r>
      <w:r w:rsidR="00280DE8" w:rsidRPr="00280DE8">
        <w:rPr>
          <w:lang w:val="vi-VN"/>
        </w:rPr>
        <w:t xml:space="preserve"> 3 kênh</w:t>
      </w:r>
      <w:r w:rsidR="00487C78">
        <w:rPr>
          <w:lang w:val="en-US"/>
        </w:rPr>
        <w:t xml:space="preserve"> </w:t>
      </w:r>
      <w:r w:rsidR="00075EAE">
        <w:rPr>
          <w:lang w:val="en-US"/>
        </w:rPr>
        <w:t xml:space="preserve">(output 1 từ kênh số 1, output 2 từ kênh số 2 và ouput 3, 4 từ kênh số 3) </w:t>
      </w:r>
      <w:r w:rsidR="00487C78">
        <w:rPr>
          <w:lang w:val="en-US"/>
        </w:rPr>
        <w:t>để cho ra kết quả phân lớp cuối cùng</w:t>
      </w:r>
      <w:r w:rsidR="00280DE8" w:rsidRPr="00280DE8">
        <w:rPr>
          <w:lang w:val="vi-VN"/>
        </w:rPr>
        <w:t>.</w:t>
      </w:r>
    </w:p>
    <w:p w14:paraId="17038385" w14:textId="580E1AEA" w:rsidR="00280DE8" w:rsidRPr="00280DE8" w:rsidRDefault="00280DE8" w:rsidP="003A24F2">
      <w:pPr>
        <w:pStyle w:val="ListParagraph"/>
        <w:numPr>
          <w:ilvl w:val="0"/>
          <w:numId w:val="5"/>
        </w:numPr>
        <w:rPr>
          <w:lang w:val="vi-VN"/>
        </w:rPr>
      </w:pPr>
      <w:r w:rsidRPr="00280DE8">
        <w:rPr>
          <w:lang w:val="vi-VN"/>
        </w:rPr>
        <w:lastRenderedPageBreak/>
        <w:t>Đầu ra:</w:t>
      </w:r>
    </w:p>
    <w:p w14:paraId="7CD94766" w14:textId="44BCE0BD" w:rsidR="00280DE8" w:rsidRPr="00280DE8" w:rsidRDefault="00FA278D" w:rsidP="459050E0">
      <w:pPr>
        <w:pStyle w:val="ListParagraph"/>
        <w:rPr>
          <w:lang w:val="vi-VN"/>
        </w:rPr>
      </w:pPr>
      <w:r>
        <w:rPr>
          <w:lang w:val="en-US"/>
        </w:rPr>
        <w:t>O</w:t>
      </w:r>
      <w:r w:rsidR="00280DE8" w:rsidRPr="00280DE8">
        <w:rPr>
          <w:lang w:val="vi-VN"/>
        </w:rPr>
        <w:t xml:space="preserve">utput 1: ma trận đối tượng x </w:t>
      </w:r>
      <w:r w:rsidR="68828E6F" w:rsidRPr="459050E0">
        <w:rPr>
          <w:lang w:val="vi-VN"/>
        </w:rPr>
        <w:t>lớp</w:t>
      </w:r>
    </w:p>
    <w:p w14:paraId="36951C33" w14:textId="62120CB2" w:rsidR="00280DE8" w:rsidRPr="00280DE8" w:rsidRDefault="00FA278D" w:rsidP="459050E0">
      <w:pPr>
        <w:pStyle w:val="ListParagraph"/>
        <w:rPr>
          <w:lang w:val="vi-VN"/>
        </w:rPr>
      </w:pPr>
      <w:r>
        <w:rPr>
          <w:lang w:val="en-US"/>
        </w:rPr>
        <w:t>Ou</w:t>
      </w:r>
      <w:r w:rsidR="00280DE8" w:rsidRPr="00280DE8">
        <w:rPr>
          <w:lang w:val="vi-VN"/>
        </w:rPr>
        <w:t xml:space="preserve">tput 2: ma trận đối tượng x </w:t>
      </w:r>
      <w:r w:rsidR="0797C4FE" w:rsidRPr="459050E0">
        <w:rPr>
          <w:lang w:val="vi-VN"/>
        </w:rPr>
        <w:t>lớp</w:t>
      </w:r>
    </w:p>
    <w:p w14:paraId="1167AC05" w14:textId="4D232E28" w:rsidR="00280DE8" w:rsidRPr="00280DE8" w:rsidRDefault="00FA278D" w:rsidP="459050E0">
      <w:pPr>
        <w:pStyle w:val="ListParagraph"/>
        <w:rPr>
          <w:lang w:val="vi-VN"/>
        </w:rPr>
      </w:pPr>
      <w:r>
        <w:rPr>
          <w:lang w:val="en-US"/>
        </w:rPr>
        <w:t>Ou</w:t>
      </w:r>
      <w:r w:rsidR="00280DE8" w:rsidRPr="00280DE8">
        <w:rPr>
          <w:lang w:val="vi-VN"/>
        </w:rPr>
        <w:t xml:space="preserve">tput 3: ma trận đối tượng x </w:t>
      </w:r>
      <w:r w:rsidR="1A922F03" w:rsidRPr="459050E0">
        <w:rPr>
          <w:lang w:val="vi-VN"/>
        </w:rPr>
        <w:t>lớp</w:t>
      </w:r>
    </w:p>
    <w:p w14:paraId="513EE6F9" w14:textId="0C4881E3" w:rsidR="00280DE8" w:rsidRPr="006F68B7" w:rsidRDefault="00FA278D" w:rsidP="006F68B7">
      <w:pPr>
        <w:pStyle w:val="ListParagraph"/>
        <w:numPr>
          <w:ilvl w:val="0"/>
          <w:numId w:val="15"/>
        </w:numPr>
        <w:ind w:left="709"/>
        <w:rPr>
          <w:lang w:val="vi-VN"/>
        </w:rPr>
      </w:pPr>
      <w:r w:rsidRPr="006F68B7">
        <w:rPr>
          <w:lang w:val="en-US"/>
        </w:rPr>
        <w:t>O</w:t>
      </w:r>
      <w:r w:rsidR="00280DE8" w:rsidRPr="006F68B7">
        <w:rPr>
          <w:lang w:val="vi-VN"/>
        </w:rPr>
        <w:t>utput 4: ma trận đối tượng x lớp</w:t>
      </w:r>
    </w:p>
    <w:p w14:paraId="752FD045" w14:textId="644D27C6" w:rsidR="00280DE8" w:rsidRPr="00280DE8" w:rsidRDefault="00FA278D" w:rsidP="003A24F2">
      <w:pPr>
        <w:pStyle w:val="ListParagraph"/>
        <w:numPr>
          <w:ilvl w:val="1"/>
          <w:numId w:val="5"/>
        </w:numPr>
        <w:rPr>
          <w:lang w:val="vi-VN"/>
        </w:rPr>
      </w:pPr>
      <w:r>
        <w:rPr>
          <w:lang w:val="en-US"/>
        </w:rPr>
        <w:t>F</w:t>
      </w:r>
      <w:r w:rsidR="00280DE8" w:rsidRPr="00280DE8">
        <w:rPr>
          <w:lang w:val="vi-VN"/>
        </w:rPr>
        <w:t>use layer: mảng 2 chiều có 6 lớp (nhãn) có trọng số của đối tượng</w:t>
      </w:r>
    </w:p>
    <w:p w14:paraId="4655E3E6" w14:textId="2091A5D2" w:rsidR="00280DE8" w:rsidRPr="00280DE8" w:rsidRDefault="00280DE8" w:rsidP="003A24F2">
      <w:pPr>
        <w:pStyle w:val="ListParagraph"/>
        <w:numPr>
          <w:ilvl w:val="0"/>
          <w:numId w:val="5"/>
        </w:numPr>
        <w:rPr>
          <w:lang w:val="vi-VN"/>
        </w:rPr>
      </w:pPr>
      <w:r w:rsidRPr="00280DE8">
        <w:rPr>
          <w:lang w:val="vi-VN"/>
        </w:rPr>
        <w:t>Công thức:</w:t>
      </w:r>
    </w:p>
    <w:p w14:paraId="6814B9B5" w14:textId="59CE7BB8" w:rsidR="00280DE8" w:rsidRPr="00280DE8" w:rsidRDefault="00FA278D" w:rsidP="003A24F2">
      <w:pPr>
        <w:pStyle w:val="ListParagraph"/>
        <w:numPr>
          <w:ilvl w:val="1"/>
          <w:numId w:val="5"/>
        </w:numPr>
        <w:rPr>
          <w:lang w:val="vi-VN"/>
        </w:rPr>
      </w:pPr>
      <w:r>
        <w:rPr>
          <w:lang w:val="en-US"/>
        </w:rPr>
        <w:t>D</w:t>
      </w:r>
      <w:r w:rsidR="00280DE8" w:rsidRPr="00280DE8">
        <w:rPr>
          <w:lang w:val="vi-VN"/>
        </w:rPr>
        <w:t>ùng hàm th</w:t>
      </w:r>
      <w:r w:rsidR="000C05F7">
        <w:rPr>
          <w:lang w:val="en-US"/>
        </w:rPr>
        <w:t>ành viên</w:t>
      </w:r>
      <w:r w:rsidR="00280DE8" w:rsidRPr="00280DE8">
        <w:rPr>
          <w:lang w:val="vi-VN"/>
        </w:rPr>
        <w:t xml:space="preserve"> Gaussian để định hình hàm, số </w:t>
      </w:r>
      <w:r w:rsidR="00975A0A">
        <w:rPr>
          <w:lang w:val="en-US"/>
        </w:rPr>
        <w:t xml:space="preserve">lượng </w:t>
      </w:r>
      <w:r w:rsidR="00280DE8" w:rsidRPr="00280DE8">
        <w:rPr>
          <w:lang w:val="vi-VN"/>
        </w:rPr>
        <w:t>hàm t</w:t>
      </w:r>
      <w:r w:rsidR="002219A0">
        <w:rPr>
          <w:lang w:val="en-US"/>
        </w:rPr>
        <w:t>hành viên</w:t>
      </w:r>
      <w:r w:rsidR="00280DE8" w:rsidRPr="00280DE8">
        <w:rPr>
          <w:lang w:val="vi-VN"/>
        </w:rPr>
        <w:t xml:space="preserve"> = số </w:t>
      </w:r>
      <w:r w:rsidR="00280DE8">
        <w:rPr>
          <w:lang w:val="en-US"/>
        </w:rPr>
        <w:t xml:space="preserve">chiều </w:t>
      </w:r>
      <w:r w:rsidR="00975A0A">
        <w:rPr>
          <w:lang w:val="en-US"/>
        </w:rPr>
        <w:t>đặc trưng</w:t>
      </w:r>
      <w:r w:rsidR="00280DE8" w:rsidRPr="00280DE8">
        <w:rPr>
          <w:lang w:val="vi-VN"/>
        </w:rPr>
        <w:t xml:space="preserve"> x số </w:t>
      </w:r>
      <w:r w:rsidR="00E42F39">
        <w:rPr>
          <w:lang w:val="en-US"/>
        </w:rPr>
        <w:t xml:space="preserve">lượng </w:t>
      </w:r>
      <w:r w:rsidR="00D1057A">
        <w:rPr>
          <w:lang w:val="en-US"/>
        </w:rPr>
        <w:t>lớp (số lượng tập mờ)</w:t>
      </w:r>
    </w:p>
    <w:p w14:paraId="7E2535B5" w14:textId="4F8EED5E" w:rsidR="00280DE8" w:rsidRPr="00280DE8" w:rsidRDefault="004C1092" w:rsidP="00FA278D">
      <w:pPr>
        <w:pStyle w:val="ListParagraph"/>
        <w:numPr>
          <w:ilvl w:val="0"/>
          <w:numId w:val="0"/>
        </w:numPr>
        <w:ind w:left="720"/>
        <w:jc w:val="center"/>
        <w:rPr>
          <w:lang w:val="vi-VN"/>
        </w:rPr>
      </w:pPr>
      <w:r w:rsidRPr="004C1092">
        <w:rPr>
          <w:noProof/>
          <w:lang w:val="vi-VN"/>
        </w:rPr>
        <w:drawing>
          <wp:inline distT="0" distB="0" distL="0" distR="0" wp14:anchorId="516FEF70" wp14:editId="05736F43">
            <wp:extent cx="2429214" cy="371527"/>
            <wp:effectExtent l="0" t="0" r="0" b="9525"/>
            <wp:docPr id="163944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49607" name=""/>
                    <pic:cNvPicPr/>
                  </pic:nvPicPr>
                  <pic:blipFill>
                    <a:blip r:embed="rId34">
                      <a:extLst>
                        <a:ext uri="{28A0092B-C50C-407E-A947-70E740481C1C}">
                          <a14:useLocalDpi xmlns:a14="http://schemas.microsoft.com/office/drawing/2010/main" val="0"/>
                        </a:ext>
                      </a:extLst>
                    </a:blip>
                    <a:stretch>
                      <a:fillRect/>
                    </a:stretch>
                  </pic:blipFill>
                  <pic:spPr>
                    <a:xfrm>
                      <a:off x="0" y="0"/>
                      <a:ext cx="2429214" cy="371527"/>
                    </a:xfrm>
                    <a:prstGeom prst="rect">
                      <a:avLst/>
                    </a:prstGeom>
                  </pic:spPr>
                </pic:pic>
              </a:graphicData>
            </a:graphic>
          </wp:inline>
        </w:drawing>
      </w:r>
    </w:p>
    <w:p w14:paraId="748A629A" w14:textId="55D753CD" w:rsidR="00280DE8" w:rsidRPr="00280DE8" w:rsidRDefault="00FA278D" w:rsidP="003A24F2">
      <w:pPr>
        <w:pStyle w:val="ListParagraph"/>
        <w:numPr>
          <w:ilvl w:val="1"/>
          <w:numId w:val="5"/>
        </w:numPr>
        <w:rPr>
          <w:lang w:val="vi-VN"/>
        </w:rPr>
      </w:pPr>
      <w:r>
        <w:rPr>
          <w:lang w:val="en-US"/>
        </w:rPr>
        <w:t>N</w:t>
      </w:r>
      <w:r w:rsidR="00280DE8" w:rsidRPr="00280DE8">
        <w:rPr>
          <w:lang w:val="vi-VN"/>
        </w:rPr>
        <w:t xml:space="preserve">hư vậy, để tính ra giá trị </w:t>
      </w:r>
      <w:r w:rsidR="00D1057A">
        <w:rPr>
          <w:lang w:val="en-US"/>
        </w:rPr>
        <w:t xml:space="preserve">hàm </w:t>
      </w:r>
      <w:r w:rsidR="00280DE8">
        <w:rPr>
          <w:lang w:val="en-US"/>
        </w:rPr>
        <w:t xml:space="preserve">thành viên </w:t>
      </w:r>
      <w:r w:rsidR="00280DE8" w:rsidRPr="00280DE8">
        <w:rPr>
          <w:lang w:val="vi-VN"/>
        </w:rPr>
        <w:t xml:space="preserve">của mỗi đối tượng i </w:t>
      </w:r>
      <w:r w:rsidR="00DC6A60">
        <w:rPr>
          <w:lang w:val="en-US"/>
        </w:rPr>
        <w:t>ở</w:t>
      </w:r>
      <w:r w:rsidR="00280DE8">
        <w:rPr>
          <w:lang w:val="en-US"/>
        </w:rPr>
        <w:t xml:space="preserve"> </w:t>
      </w:r>
      <w:r w:rsidR="00280DE8" w:rsidRPr="00280DE8">
        <w:rPr>
          <w:lang w:val="vi-VN"/>
        </w:rPr>
        <w:t xml:space="preserve">mỗi lớp j, ta tính </w:t>
      </w:r>
      <w:r w:rsidR="00DC6A60">
        <w:rPr>
          <w:lang w:val="en-US"/>
        </w:rPr>
        <w:t xml:space="preserve">giá trị </w:t>
      </w:r>
      <w:r w:rsidR="00280DE8" w:rsidRPr="00280DE8">
        <w:rPr>
          <w:lang w:val="vi-VN"/>
        </w:rPr>
        <w:t xml:space="preserve">trung bình </w:t>
      </w:r>
      <w:r w:rsidR="00DC6A60">
        <w:rPr>
          <w:lang w:val="en-US"/>
        </w:rPr>
        <w:t xml:space="preserve">của </w:t>
      </w:r>
      <w:r w:rsidR="00E54F77">
        <w:rPr>
          <w:lang w:val="en-US"/>
        </w:rPr>
        <w:t>hàm thành viên</w:t>
      </w:r>
      <w:r w:rsidR="00280DE8" w:rsidRPr="00280DE8">
        <w:rPr>
          <w:lang w:val="vi-VN"/>
        </w:rPr>
        <w:t xml:space="preserve"> theo các chiều của đối tượng đó</w:t>
      </w:r>
      <w:r w:rsidR="00E54F77">
        <w:rPr>
          <w:lang w:val="en-US"/>
        </w:rPr>
        <w:t xml:space="preserve"> ở lớp j</w:t>
      </w:r>
      <w:r w:rsidR="00280DE8" w:rsidRPr="00280DE8">
        <w:rPr>
          <w:lang w:val="vi-VN"/>
        </w:rPr>
        <w:t>.</w:t>
      </w:r>
    </w:p>
    <w:p w14:paraId="7BF5A5E7" w14:textId="335791E9" w:rsidR="00280DE8" w:rsidRPr="00280DE8" w:rsidRDefault="004C1092" w:rsidP="00FA278D">
      <w:pPr>
        <w:pStyle w:val="ListParagraph"/>
        <w:numPr>
          <w:ilvl w:val="0"/>
          <w:numId w:val="0"/>
        </w:numPr>
        <w:ind w:left="720"/>
        <w:jc w:val="center"/>
        <w:rPr>
          <w:lang w:val="vi-VN"/>
        </w:rPr>
      </w:pPr>
      <w:r w:rsidRPr="004C1092">
        <w:rPr>
          <w:noProof/>
          <w:lang w:val="vi-VN"/>
        </w:rPr>
        <w:drawing>
          <wp:inline distT="0" distB="0" distL="0" distR="0" wp14:anchorId="00BA4F3A" wp14:editId="2A6C025B">
            <wp:extent cx="4020111" cy="952633"/>
            <wp:effectExtent l="0" t="0" r="0" b="0"/>
            <wp:docPr id="158111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18898" name=""/>
                    <pic:cNvPicPr/>
                  </pic:nvPicPr>
                  <pic:blipFill>
                    <a:blip r:embed="rId35">
                      <a:extLst>
                        <a:ext uri="{28A0092B-C50C-407E-A947-70E740481C1C}">
                          <a14:useLocalDpi xmlns:a14="http://schemas.microsoft.com/office/drawing/2010/main" val="0"/>
                        </a:ext>
                      </a:extLst>
                    </a:blip>
                    <a:stretch>
                      <a:fillRect/>
                    </a:stretch>
                  </pic:blipFill>
                  <pic:spPr>
                    <a:xfrm>
                      <a:off x="0" y="0"/>
                      <a:ext cx="4020111" cy="952633"/>
                    </a:xfrm>
                    <a:prstGeom prst="rect">
                      <a:avLst/>
                    </a:prstGeom>
                  </pic:spPr>
                </pic:pic>
              </a:graphicData>
            </a:graphic>
          </wp:inline>
        </w:drawing>
      </w:r>
    </w:p>
    <w:p w14:paraId="19EA87C8" w14:textId="77777777" w:rsidR="00280DE8" w:rsidRPr="00B82894" w:rsidRDefault="00280DE8" w:rsidP="003A24F2">
      <w:pPr>
        <w:pStyle w:val="ListParagraph"/>
        <w:numPr>
          <w:ilvl w:val="0"/>
          <w:numId w:val="5"/>
        </w:numPr>
        <w:rPr>
          <w:lang w:val="vi-VN"/>
        </w:rPr>
      </w:pPr>
      <w:r w:rsidRPr="00280DE8">
        <w:rPr>
          <w:lang w:val="vi-VN"/>
        </w:rPr>
        <w:t>Chú thích: (ma trận đối tượng x chiều) + (ma trận chiều x lớp) = mảng 3D (cube) =&gt; tính trung bình chiều = (ma trận đối tượng x lớp).</w:t>
      </w:r>
    </w:p>
    <w:p w14:paraId="3D6E00FA" w14:textId="41D1CAE3" w:rsidR="00B82894" w:rsidRDefault="00D47BF3" w:rsidP="007C14ED">
      <w:pPr>
        <w:pStyle w:val="Heading2"/>
        <w:rPr>
          <w:lang w:val="en-US"/>
        </w:rPr>
      </w:pPr>
      <w:bookmarkStart w:id="30" w:name="_Toc169779897"/>
      <w:r>
        <w:rPr>
          <w:lang w:val="en-US"/>
        </w:rPr>
        <w:t xml:space="preserve">Mô hình TextCNN </w:t>
      </w:r>
      <w:bookmarkEnd w:id="30"/>
    </w:p>
    <w:p w14:paraId="2889B2E5" w14:textId="77777777" w:rsidR="00636B7D" w:rsidRDefault="00BC1395" w:rsidP="00D47BF3">
      <w:pPr>
        <w:rPr>
          <w:lang w:val="en-US"/>
        </w:rPr>
      </w:pPr>
      <w:r>
        <w:rPr>
          <w:lang w:val="en-US"/>
        </w:rPr>
        <w:t>Việc xử lý hiệu quả dữ liệu văn bản là một thách thức</w:t>
      </w:r>
      <w:r w:rsidR="00226281">
        <w:rPr>
          <w:lang w:val="en-US"/>
        </w:rPr>
        <w:t xml:space="preserve"> lớn</w:t>
      </w:r>
      <w:r w:rsidR="00915C28">
        <w:rPr>
          <w:lang w:val="en-US"/>
        </w:rPr>
        <w:t>, các</w:t>
      </w:r>
      <w:r w:rsidR="006455D2">
        <w:rPr>
          <w:lang w:val="en-US"/>
        </w:rPr>
        <w:t xml:space="preserve"> hướng tiếp cận truyền thống trong việc tiền xử lý dữ liệu chữ </w:t>
      </w:r>
      <w:r w:rsidR="008F6280">
        <w:rPr>
          <w:lang w:val="en-US"/>
        </w:rPr>
        <w:t>có thể kể đến là</w:t>
      </w:r>
      <w:r w:rsidR="00636B7D">
        <w:rPr>
          <w:lang w:val="en-US"/>
        </w:rPr>
        <w:t>:</w:t>
      </w:r>
    </w:p>
    <w:p w14:paraId="1657CDBA" w14:textId="02FD38B3" w:rsidR="00D47BF3" w:rsidRDefault="00636B7D" w:rsidP="00636B7D">
      <w:pPr>
        <w:pStyle w:val="ListParagraph"/>
        <w:numPr>
          <w:ilvl w:val="0"/>
          <w:numId w:val="14"/>
        </w:numPr>
        <w:rPr>
          <w:lang w:val="en-US"/>
        </w:rPr>
      </w:pPr>
      <w:r w:rsidRPr="00636B7D">
        <w:rPr>
          <w:b/>
          <w:bCs/>
          <w:lang w:val="en-US"/>
        </w:rPr>
        <w:t>Stemming</w:t>
      </w:r>
      <w:r>
        <w:rPr>
          <w:b/>
          <w:bCs/>
          <w:lang w:val="en-US"/>
        </w:rPr>
        <w:t>:</w:t>
      </w:r>
      <w:r w:rsidR="002975B8" w:rsidRPr="00636B7D">
        <w:rPr>
          <w:lang w:val="en-US"/>
        </w:rPr>
        <w:t xml:space="preserve"> </w:t>
      </w:r>
      <w:r w:rsidR="009F6FC6">
        <w:rPr>
          <w:lang w:val="en-US"/>
        </w:rPr>
        <w:t>Q</w:t>
      </w:r>
      <w:r w:rsidR="001F529E" w:rsidRPr="00636B7D">
        <w:rPr>
          <w:lang w:val="en-US"/>
        </w:rPr>
        <w:t xml:space="preserve">uá trình loại bỏ tiền tố và hậu tố </w:t>
      </w:r>
      <w:r w:rsidR="00D32B93" w:rsidRPr="00636B7D">
        <w:rPr>
          <w:lang w:val="en-US"/>
        </w:rPr>
        <w:t>của từ để đưa nó về dạng gốc</w:t>
      </w:r>
      <w:r w:rsidR="009F6FC6">
        <w:rPr>
          <w:lang w:val="en-US"/>
        </w:rPr>
        <w:t>. Ví dụ từ “running</w:t>
      </w:r>
      <w:r w:rsidR="00B7286E">
        <w:rPr>
          <w:lang w:val="en-US"/>
        </w:rPr>
        <w:t>” hay “runs” sẽ được chuyển về “run”</w:t>
      </w:r>
      <w:r w:rsidR="005B6AF5">
        <w:rPr>
          <w:lang w:val="en-US"/>
        </w:rPr>
        <w:t xml:space="preserve">. Kĩ thuật này làm giảm số lượng từ trong văn bản, giúp </w:t>
      </w:r>
      <w:r w:rsidR="00CE4706">
        <w:rPr>
          <w:lang w:val="en-US"/>
        </w:rPr>
        <w:t>đơn giản việc xử lý</w:t>
      </w:r>
      <w:r w:rsidR="00660CBF">
        <w:rPr>
          <w:lang w:val="en-US"/>
        </w:rPr>
        <w:t xml:space="preserve"> và </w:t>
      </w:r>
      <w:r w:rsidR="00CE4706">
        <w:rPr>
          <w:lang w:val="en-US"/>
        </w:rPr>
        <w:t>phân tích</w:t>
      </w:r>
      <w:r w:rsidR="00660CBF">
        <w:rPr>
          <w:lang w:val="en-US"/>
        </w:rPr>
        <w:t>.</w:t>
      </w:r>
    </w:p>
    <w:p w14:paraId="2BAECEAD" w14:textId="704E775F" w:rsidR="008601FB" w:rsidRDefault="00300173" w:rsidP="00D937FD">
      <w:pPr>
        <w:pStyle w:val="ListParagraph"/>
        <w:numPr>
          <w:ilvl w:val="0"/>
          <w:numId w:val="14"/>
        </w:numPr>
        <w:rPr>
          <w:lang w:val="en-US"/>
        </w:rPr>
      </w:pPr>
      <w:r w:rsidRPr="00B94D89">
        <w:rPr>
          <w:b/>
          <w:bCs/>
          <w:lang w:val="en-US"/>
        </w:rPr>
        <w:t>Removing punctua</w:t>
      </w:r>
      <w:r w:rsidR="00A875FC" w:rsidRPr="00B94D89">
        <w:rPr>
          <w:b/>
          <w:bCs/>
          <w:lang w:val="en-US"/>
        </w:rPr>
        <w:t xml:space="preserve">tion </w:t>
      </w:r>
      <w:r w:rsidR="00B94D89" w:rsidRPr="00B94D89">
        <w:rPr>
          <w:b/>
          <w:bCs/>
          <w:lang w:val="en-US"/>
        </w:rPr>
        <w:t>and stop words</w:t>
      </w:r>
      <w:r w:rsidR="00B94D89">
        <w:rPr>
          <w:b/>
          <w:bCs/>
          <w:lang w:val="en-US"/>
        </w:rPr>
        <w:t>:</w:t>
      </w:r>
      <w:r w:rsidR="00B94D89">
        <w:rPr>
          <w:lang w:val="en-US"/>
        </w:rPr>
        <w:t xml:space="preserve"> </w:t>
      </w:r>
      <w:r w:rsidR="001254C2">
        <w:rPr>
          <w:lang w:val="en-US"/>
        </w:rPr>
        <w:t xml:space="preserve">Loại bỏ dấu câu như </w:t>
      </w:r>
      <w:r w:rsidR="00383DEC">
        <w:rPr>
          <w:lang w:val="en-US"/>
        </w:rPr>
        <w:t>dấu chấm, dấu phẩy, … và các từ dừng như “and”, “the”, “is”</w:t>
      </w:r>
      <w:r w:rsidR="004A2C13">
        <w:rPr>
          <w:lang w:val="en-US"/>
        </w:rPr>
        <w:t xml:space="preserve"> vì chúng thường không mang nhiều ý nghĩa </w:t>
      </w:r>
      <w:r w:rsidR="00BD031E">
        <w:rPr>
          <w:lang w:val="en-US"/>
        </w:rPr>
        <w:t xml:space="preserve">đặc biệt. Việc loại bỏ những thành phần này giúp giảm kích </w:t>
      </w:r>
      <w:r w:rsidR="00BD031E">
        <w:rPr>
          <w:lang w:val="en-US"/>
        </w:rPr>
        <w:lastRenderedPageBreak/>
        <w:t xml:space="preserve">thước </w:t>
      </w:r>
      <w:r w:rsidR="008048F6">
        <w:rPr>
          <w:lang w:val="en-US"/>
        </w:rPr>
        <w:t xml:space="preserve">bộ </w:t>
      </w:r>
      <w:r w:rsidR="00BD031E">
        <w:rPr>
          <w:lang w:val="en-US"/>
        </w:rPr>
        <w:t>dữ liệu cần xử lí</w:t>
      </w:r>
      <w:r w:rsidR="00FF5423">
        <w:rPr>
          <w:lang w:val="en-US"/>
        </w:rPr>
        <w:t xml:space="preserve"> và tập trung vào những từ quan trọng hơn trong văn bản</w:t>
      </w:r>
      <w:r w:rsidR="008601FB">
        <w:rPr>
          <w:lang w:val="en-US"/>
        </w:rPr>
        <w:t>.</w:t>
      </w:r>
    </w:p>
    <w:p w14:paraId="6511B76E" w14:textId="63021337" w:rsidR="00D937FD" w:rsidRDefault="005D5251" w:rsidP="005D5251">
      <w:pPr>
        <w:rPr>
          <w:lang w:val="en-US"/>
        </w:rPr>
      </w:pPr>
      <w:r>
        <w:rPr>
          <w:lang w:val="en-US"/>
        </w:rPr>
        <w:t>Sau khi đã tiền xử lí thì tiếp theo</w:t>
      </w:r>
      <w:r w:rsidR="00D658F7">
        <w:rPr>
          <w:lang w:val="en-US"/>
        </w:rPr>
        <w:t xml:space="preserve"> là thực hiện </w:t>
      </w:r>
      <w:r w:rsidR="00D658F7" w:rsidRPr="00D658F7">
        <w:rPr>
          <w:b/>
          <w:bCs/>
          <w:lang w:val="en-US"/>
        </w:rPr>
        <w:t>tokenisation</w:t>
      </w:r>
      <w:r w:rsidR="00D658F7">
        <w:rPr>
          <w:lang w:val="en-US"/>
        </w:rPr>
        <w:t xml:space="preserve">, là </w:t>
      </w:r>
      <w:r w:rsidR="00F935F9">
        <w:rPr>
          <w:lang w:val="en-US"/>
        </w:rPr>
        <w:t xml:space="preserve">quá </w:t>
      </w:r>
      <w:r w:rsidR="003F559D">
        <w:rPr>
          <w:lang w:val="en-US"/>
        </w:rPr>
        <w:t>trình chi</w:t>
      </w:r>
      <w:r w:rsidR="008048F6">
        <w:rPr>
          <w:lang w:val="en-US"/>
        </w:rPr>
        <w:t xml:space="preserve">a văn bản thành các </w:t>
      </w:r>
      <w:r w:rsidR="00B60F21">
        <w:rPr>
          <w:lang w:val="en-US"/>
        </w:rPr>
        <w:t xml:space="preserve">đơn vị nhỏ hơn, </w:t>
      </w:r>
      <w:r w:rsidR="00B60F21" w:rsidRPr="00B60F21">
        <w:rPr>
          <w:lang w:val="en-US"/>
        </w:rPr>
        <w:t>thường là từ hoặc cụm từ. Mỗi đơn vị nhỏ này được gọi là một "token"</w:t>
      </w:r>
      <w:r w:rsidR="00B60F21">
        <w:rPr>
          <w:lang w:val="en-US"/>
        </w:rPr>
        <w:t>.</w:t>
      </w:r>
    </w:p>
    <w:p w14:paraId="09CCD794" w14:textId="359D620B" w:rsidR="00C3589D" w:rsidRDefault="00C3589D" w:rsidP="005D5251">
      <w:pPr>
        <w:rPr>
          <w:lang w:val="en-US"/>
        </w:rPr>
      </w:pPr>
      <w:r>
        <w:rPr>
          <w:lang w:val="en-US"/>
        </w:rPr>
        <w:t xml:space="preserve">Tuy nhiên </w:t>
      </w:r>
      <w:r w:rsidR="007B748C">
        <w:rPr>
          <w:lang w:val="en-US"/>
        </w:rPr>
        <w:t xml:space="preserve">xu hướng của các </w:t>
      </w:r>
      <w:r w:rsidR="00F333E8">
        <w:rPr>
          <w:lang w:val="en-US"/>
        </w:rPr>
        <w:t xml:space="preserve">phương pháp NLP dựa trên học sâu hiện </w:t>
      </w:r>
      <w:r w:rsidR="007B748C">
        <w:rPr>
          <w:lang w:val="en-US"/>
        </w:rPr>
        <w:t>nay</w:t>
      </w:r>
      <w:r w:rsidR="00195269">
        <w:rPr>
          <w:lang w:val="en-US"/>
        </w:rPr>
        <w:t xml:space="preserve"> </w:t>
      </w:r>
      <w:r w:rsidR="007B748C">
        <w:rPr>
          <w:lang w:val="en-US"/>
        </w:rPr>
        <w:t xml:space="preserve">là </w:t>
      </w:r>
      <w:r w:rsidR="00195269">
        <w:rPr>
          <w:lang w:val="en-US"/>
        </w:rPr>
        <w:t xml:space="preserve">giữ </w:t>
      </w:r>
      <w:r w:rsidR="007B748C">
        <w:rPr>
          <w:lang w:val="en-US"/>
        </w:rPr>
        <w:t xml:space="preserve">nguyên vẹn thông tin văn </w:t>
      </w:r>
      <w:r w:rsidR="00A20BFE">
        <w:rPr>
          <w:lang w:val="en-US"/>
        </w:rPr>
        <w:t xml:space="preserve">bản, </w:t>
      </w:r>
      <w:r w:rsidR="00A20BFE" w:rsidRPr="00A20BFE">
        <w:rPr>
          <w:lang w:val="en-US"/>
        </w:rPr>
        <w:t>bao gồm cả ngữ cảnh và cấu trúc ngữ pháp</w:t>
      </w:r>
      <w:r w:rsidR="00077760">
        <w:rPr>
          <w:lang w:val="en-US"/>
        </w:rPr>
        <w:t xml:space="preserve"> </w:t>
      </w:r>
      <w:r w:rsidR="00A20BFE" w:rsidRPr="00A20BFE">
        <w:rPr>
          <w:lang w:val="en-US"/>
        </w:rPr>
        <w:t>để hiểu và xử lý văn bản một cách chính xác hơn</w:t>
      </w:r>
      <w:r w:rsidR="007B748C">
        <w:rPr>
          <w:lang w:val="en-US"/>
        </w:rPr>
        <w:t xml:space="preserve"> và xây dựng </w:t>
      </w:r>
      <w:r w:rsidR="00760A05">
        <w:rPr>
          <w:lang w:val="en-US"/>
        </w:rPr>
        <w:t xml:space="preserve">các </w:t>
      </w:r>
      <w:r w:rsidR="007B748C">
        <w:rPr>
          <w:lang w:val="en-US"/>
        </w:rPr>
        <w:t>mô hình</w:t>
      </w:r>
      <w:r w:rsidR="003438C1">
        <w:rPr>
          <w:lang w:val="en-US"/>
        </w:rPr>
        <w:t xml:space="preserve"> </w:t>
      </w:r>
      <w:r w:rsidR="00077760">
        <w:rPr>
          <w:lang w:val="en-US"/>
        </w:rPr>
        <w:t xml:space="preserve">máy học </w:t>
      </w:r>
      <w:r w:rsidR="006D2A30">
        <w:rPr>
          <w:lang w:val="en-US"/>
        </w:rPr>
        <w:t>từ đầu đến cuối</w:t>
      </w:r>
      <w:r w:rsidR="00077760">
        <w:rPr>
          <w:lang w:val="en-US"/>
        </w:rPr>
        <w:t>.</w:t>
      </w:r>
      <w:r w:rsidR="006D2A30">
        <w:rPr>
          <w:lang w:val="en-US"/>
        </w:rPr>
        <w:t xml:space="preserve"> </w:t>
      </w:r>
      <w:r w:rsidR="00077760">
        <w:rPr>
          <w:lang w:val="en-US"/>
        </w:rPr>
        <w:t>C</w:t>
      </w:r>
      <w:r w:rsidR="00C36649">
        <w:rPr>
          <w:lang w:val="en-US"/>
        </w:rPr>
        <w:t>ụ thể các mô hình này có thể đượ</w:t>
      </w:r>
      <w:r w:rsidR="00451FA7">
        <w:rPr>
          <w:lang w:val="en-US"/>
        </w:rPr>
        <w:t>c huấn luyện</w:t>
      </w:r>
      <w:r w:rsidR="00DB2C8E">
        <w:rPr>
          <w:lang w:val="en-US"/>
        </w:rPr>
        <w:t xml:space="preserve"> </w:t>
      </w:r>
      <w:r w:rsidR="00DB2C8E" w:rsidRPr="00DB2C8E">
        <w:rPr>
          <w:lang w:val="en-US"/>
        </w:rPr>
        <w:t xml:space="preserve">để thực hiện trực tiếp từ đầu vào đến đầu ra mà không cần các bước tiền xử lý </w:t>
      </w:r>
      <w:r w:rsidR="0022739D">
        <w:rPr>
          <w:lang w:val="en-US"/>
        </w:rPr>
        <w:t>và có thể</w:t>
      </w:r>
      <w:r w:rsidR="00811553">
        <w:rPr>
          <w:lang w:val="en-US"/>
        </w:rPr>
        <w:t xml:space="preserve"> </w:t>
      </w:r>
      <w:r w:rsidR="0022739D">
        <w:rPr>
          <w:lang w:val="en-US"/>
        </w:rPr>
        <w:t xml:space="preserve">được </w:t>
      </w:r>
      <w:r w:rsidR="00DB2C8E" w:rsidRPr="00DB2C8E">
        <w:rPr>
          <w:lang w:val="en-US"/>
        </w:rPr>
        <w:t>tùy chỉnh cho từng tác vụ cụ thể</w:t>
      </w:r>
      <w:r w:rsidR="0056136B">
        <w:rPr>
          <w:lang w:val="en-US"/>
        </w:rPr>
        <w:t>, như mô hình BERT hay GPT</w:t>
      </w:r>
      <w:r w:rsidR="00A817DE">
        <w:rPr>
          <w:lang w:val="en-US"/>
        </w:rPr>
        <w:t>.</w:t>
      </w:r>
      <w:r w:rsidR="00550D3D">
        <w:rPr>
          <w:lang w:val="en-US"/>
        </w:rPr>
        <w:t xml:space="preserve"> </w:t>
      </w:r>
      <w:r w:rsidR="00FC06CE">
        <w:rPr>
          <w:lang w:val="en-US"/>
        </w:rPr>
        <w:t>Các mô hình này dùng các kĩ thuật NLP</w:t>
      </w:r>
      <w:r w:rsidR="005D2031">
        <w:rPr>
          <w:lang w:val="en-US"/>
        </w:rPr>
        <w:t xml:space="preserve"> như mạng n</w:t>
      </w:r>
      <w:r w:rsidR="00377A00">
        <w:rPr>
          <w:lang w:val="en-US"/>
        </w:rPr>
        <w:t>ơ-ron</w:t>
      </w:r>
      <w:r w:rsidR="005D2031">
        <w:rPr>
          <w:lang w:val="en-US"/>
        </w:rPr>
        <w:t xml:space="preserve"> tích chập (CNN)</w:t>
      </w:r>
      <w:r w:rsidR="000E0C08">
        <w:rPr>
          <w:lang w:val="en-US"/>
        </w:rPr>
        <w:t xml:space="preserve">, cơ chế </w:t>
      </w:r>
      <w:r w:rsidR="00D660EF">
        <w:rPr>
          <w:lang w:val="en-US"/>
        </w:rPr>
        <w:t>attention (attention mechanism) và mạng nơ-ron hồi quy (RNN)</w:t>
      </w:r>
      <w:r w:rsidR="007A36EB">
        <w:rPr>
          <w:lang w:val="en-US"/>
        </w:rPr>
        <w:t xml:space="preserve"> để nắm bắt được các quan hệ ngữ nghĩa </w:t>
      </w:r>
      <w:r w:rsidR="009D2837">
        <w:rPr>
          <w:lang w:val="en-US"/>
        </w:rPr>
        <w:t xml:space="preserve">phức tạp </w:t>
      </w:r>
      <w:r w:rsidR="009F4DD0">
        <w:rPr>
          <w:lang w:val="en-US"/>
        </w:rPr>
        <w:t>trong văn bản.</w:t>
      </w:r>
    </w:p>
    <w:p w14:paraId="2AC2D808" w14:textId="4D5D5464" w:rsidR="00E36978" w:rsidRPr="00E36978" w:rsidRDefault="00E36978" w:rsidP="00E36978">
      <w:pPr>
        <w:pStyle w:val="ListParagraph"/>
        <w:numPr>
          <w:ilvl w:val="0"/>
          <w:numId w:val="5"/>
        </w:numPr>
        <w:rPr>
          <w:lang w:val="en-US"/>
        </w:rPr>
      </w:pPr>
      <w:r w:rsidRPr="00E36978">
        <w:rPr>
          <w:b/>
          <w:bCs/>
          <w:lang w:val="en-US"/>
        </w:rPr>
        <w:t>CNN</w:t>
      </w:r>
      <w:r w:rsidR="00793D93">
        <w:rPr>
          <w:b/>
          <w:bCs/>
          <w:lang w:val="en-US"/>
        </w:rPr>
        <w:t>:</w:t>
      </w:r>
      <w:r>
        <w:rPr>
          <w:lang w:val="en-US"/>
        </w:rPr>
        <w:t xml:space="preserve"> </w:t>
      </w:r>
      <w:r w:rsidR="00793D93">
        <w:rPr>
          <w:lang w:val="en-US"/>
        </w:rPr>
        <w:t>T</w:t>
      </w:r>
      <w:r w:rsidRPr="00E36978">
        <w:rPr>
          <w:lang w:val="en-US"/>
        </w:rPr>
        <w:t>hường được biết đến với ứng dụng trong xử lý ảnh, nhưng cũng rất hiệu quả trong việc xử lý văn bản. Trong NLP, CNN có thể nhận diện được các mẫu cục bộ trong văn bản (ví dụ, các cụm từ hoặc cấu trúc ngữ pháp cụ thể) bằng cách sử dụng các bộ lọc để quét qua văn bản.</w:t>
      </w:r>
    </w:p>
    <w:p w14:paraId="4D43BF6B" w14:textId="5D6F1A7B" w:rsidR="00054D18" w:rsidRPr="00E608B0" w:rsidRDefault="00E608B0" w:rsidP="00054D18">
      <w:pPr>
        <w:pStyle w:val="ListParagraph"/>
        <w:numPr>
          <w:ilvl w:val="0"/>
          <w:numId w:val="5"/>
        </w:numPr>
        <w:rPr>
          <w:b/>
          <w:bCs/>
          <w:lang w:val="en-US"/>
        </w:rPr>
      </w:pPr>
      <w:r w:rsidRPr="00E608B0">
        <w:rPr>
          <w:b/>
          <w:bCs/>
          <w:lang w:val="en-US"/>
        </w:rPr>
        <w:t>Attention Mechanisms</w:t>
      </w:r>
      <w:r w:rsidR="00793D93">
        <w:rPr>
          <w:b/>
          <w:bCs/>
          <w:lang w:val="en-US"/>
        </w:rPr>
        <w:t xml:space="preserve">: </w:t>
      </w:r>
      <w:r w:rsidR="00793D93">
        <w:rPr>
          <w:lang w:val="en-US"/>
        </w:rPr>
        <w:t>C</w:t>
      </w:r>
      <w:r w:rsidR="00793D93" w:rsidRPr="00793D93">
        <w:rPr>
          <w:lang w:val="en-US"/>
        </w:rPr>
        <w:t>ho phép mô hình tập trung vào các phần quan trọng của văn bản khi xử l</w:t>
      </w:r>
      <w:r w:rsidR="00124436">
        <w:rPr>
          <w:lang w:val="en-US"/>
        </w:rPr>
        <w:t>ý</w:t>
      </w:r>
      <w:r w:rsidR="00EE7370">
        <w:rPr>
          <w:lang w:val="en-US"/>
        </w:rPr>
        <w:t xml:space="preserve">, </w:t>
      </w:r>
      <w:r w:rsidR="00EE7370">
        <w:t>bỏ qua những thông tin nhiễu hoặc không</w:t>
      </w:r>
      <w:r w:rsidR="00793D93">
        <w:t xml:space="preserve"> quan </w:t>
      </w:r>
      <w:r w:rsidR="00EE7370">
        <w:t>trọng,</w:t>
      </w:r>
      <w:r w:rsidR="00793D93">
        <w:t xml:space="preserve"> từ </w:t>
      </w:r>
      <w:r w:rsidR="00EE7370">
        <w:t>đó nâng cao hiệu quả</w:t>
      </w:r>
      <w:r w:rsidR="00793D93">
        <w:t xml:space="preserve"> và </w:t>
      </w:r>
      <w:r w:rsidR="00EE7370">
        <w:t>độ chính xác của model</w:t>
      </w:r>
      <w:r w:rsidR="00793D93">
        <w:t>.</w:t>
      </w:r>
      <w:r w:rsidR="00793D93">
        <w:rPr>
          <w:b/>
          <w:bCs/>
          <w:lang w:val="en-US"/>
        </w:rPr>
        <w:t xml:space="preserve"> </w:t>
      </w:r>
    </w:p>
    <w:p w14:paraId="68E70B93" w14:textId="46A4C274" w:rsidR="00BA4C62" w:rsidRPr="00D56DD8" w:rsidRDefault="00125A58" w:rsidP="00054D18">
      <w:pPr>
        <w:pStyle w:val="ListParagraph"/>
        <w:numPr>
          <w:ilvl w:val="0"/>
          <w:numId w:val="5"/>
        </w:numPr>
        <w:rPr>
          <w:b/>
          <w:bCs/>
          <w:lang w:val="en-US"/>
        </w:rPr>
      </w:pPr>
      <w:r>
        <w:rPr>
          <w:b/>
          <w:bCs/>
          <w:lang w:val="en-US"/>
        </w:rPr>
        <w:t xml:space="preserve">RNN: </w:t>
      </w:r>
      <w:r w:rsidR="00E76D2D">
        <w:rPr>
          <w:lang w:val="en-US"/>
        </w:rPr>
        <w:t>Đ</w:t>
      </w:r>
      <w:r w:rsidR="00E76D2D" w:rsidRPr="00E76D2D">
        <w:rPr>
          <w:lang w:val="en-US"/>
        </w:rPr>
        <w:t xml:space="preserve">ược thiết kế để xử lý dữ liệu chuỗi, làm cho chúng </w:t>
      </w:r>
      <w:r w:rsidR="00E76D2D">
        <w:rPr>
          <w:lang w:val="en-US"/>
        </w:rPr>
        <w:t xml:space="preserve">thích hợp đối với dữ liệu </w:t>
      </w:r>
      <w:r w:rsidR="00E76D2D" w:rsidRPr="00E76D2D">
        <w:rPr>
          <w:lang w:val="en-US"/>
        </w:rPr>
        <w:t>văn bản, vốn là một chuỗi của các từ hoặc ký tự. RNN có khả năng nhớ thông tin từ các bước trước đó, giúp nó hiểu được ngữ cảnh và cấu trúc của văn bản theo thời gian.</w:t>
      </w:r>
    </w:p>
    <w:p w14:paraId="5A24FACB" w14:textId="011D63AD" w:rsidR="00D56DD8" w:rsidRPr="00D56DD8" w:rsidRDefault="00D56DD8" w:rsidP="00D56DD8">
      <w:pPr>
        <w:rPr>
          <w:lang w:val="en-US"/>
        </w:rPr>
      </w:pPr>
      <w:r>
        <w:rPr>
          <w:lang w:val="en-US"/>
        </w:rPr>
        <w:t>Trong mô hình đề xuấ</w:t>
      </w:r>
      <w:r w:rsidR="006140D0">
        <w:rPr>
          <w:lang w:val="en-US"/>
        </w:rPr>
        <w:t xml:space="preserve">t, để thực hiện </w:t>
      </w:r>
      <w:r w:rsidR="001B14E1">
        <w:rPr>
          <w:lang w:val="en-US"/>
        </w:rPr>
        <w:t>phân lớp văn bản bằng việc trích xuất các đặc trưng quan trọng</w:t>
      </w:r>
      <w:r w:rsidR="00A64ECE">
        <w:rPr>
          <w:lang w:val="en-US"/>
        </w:rPr>
        <w:t xml:space="preserve"> dùng </w:t>
      </w:r>
      <w:r w:rsidR="00FA7148">
        <w:rPr>
          <w:lang w:val="en-US"/>
        </w:rPr>
        <w:t xml:space="preserve">cho </w:t>
      </w:r>
      <w:r w:rsidR="00A64ECE">
        <w:rPr>
          <w:lang w:val="en-US"/>
        </w:rPr>
        <w:t xml:space="preserve">diện tin giả </w:t>
      </w:r>
      <w:r w:rsidR="00A832EF">
        <w:rPr>
          <w:lang w:val="en-US"/>
        </w:rPr>
        <w:t xml:space="preserve">thì tác giả tận dụng mô hình </w:t>
      </w:r>
      <w:hyperlink r:id="rId36" w:history="1">
        <w:r w:rsidR="00A832EF" w:rsidRPr="00B46A93">
          <w:rPr>
            <w:rStyle w:val="Hyperlink"/>
            <w:lang w:val="en-US"/>
          </w:rPr>
          <w:t>TextCNN</w:t>
        </w:r>
      </w:hyperlink>
      <w:r w:rsidR="00A832EF">
        <w:rPr>
          <w:lang w:val="en-US"/>
        </w:rPr>
        <w:t xml:space="preserve"> </w:t>
      </w:r>
      <w:r w:rsidR="00F1118B">
        <w:rPr>
          <w:lang w:val="en-US"/>
        </w:rPr>
        <w:t>được giới thiệu</w:t>
      </w:r>
      <w:r w:rsidR="00E51DCF">
        <w:rPr>
          <w:lang w:val="en-US"/>
        </w:rPr>
        <w:t xml:space="preserve"> vào năm 2014</w:t>
      </w:r>
      <w:r w:rsidR="00811468">
        <w:rPr>
          <w:lang w:val="en-US"/>
        </w:rPr>
        <w:t xml:space="preserve">, mô hình đã áp dụng </w:t>
      </w:r>
      <w:r w:rsidR="009C141C">
        <w:rPr>
          <w:lang w:val="en-US"/>
        </w:rPr>
        <w:t xml:space="preserve">CNN từ lĩnh vực thị giác máy tính </w:t>
      </w:r>
      <w:r w:rsidR="00834052">
        <w:rPr>
          <w:lang w:val="en-US"/>
        </w:rPr>
        <w:t xml:space="preserve">vào </w:t>
      </w:r>
      <w:r w:rsidR="00834052">
        <w:rPr>
          <w:lang w:val="en-US"/>
        </w:rPr>
        <w:lastRenderedPageBreak/>
        <w:t>việc xử lý ngôn ngữ tự nhiên.</w:t>
      </w:r>
      <w:r w:rsidR="00432772">
        <w:rPr>
          <w:lang w:val="en-US"/>
        </w:rPr>
        <w:t xml:space="preserve"> Hướng tiếp cận này đã cho thấy hiệu quả trong </w:t>
      </w:r>
      <w:r w:rsidR="0082028D">
        <w:rPr>
          <w:lang w:val="en-US"/>
        </w:rPr>
        <w:t xml:space="preserve">việc nắm bắt các đặc trưng, các mẫu quan trọng </w:t>
      </w:r>
      <w:r w:rsidR="009E2828">
        <w:rPr>
          <w:lang w:val="en-US"/>
        </w:rPr>
        <w:t xml:space="preserve">của </w:t>
      </w:r>
      <w:r w:rsidR="00FE04F4">
        <w:rPr>
          <w:lang w:val="en-US"/>
        </w:rPr>
        <w:t xml:space="preserve">dữ liệu chữ, dẫn đến tăng </w:t>
      </w:r>
      <w:r w:rsidR="009E2828">
        <w:rPr>
          <w:lang w:val="en-US"/>
        </w:rPr>
        <w:t>độ chính xác</w:t>
      </w:r>
      <w:r w:rsidR="000A15DA">
        <w:rPr>
          <w:lang w:val="en-US"/>
        </w:rPr>
        <w:t xml:space="preserve"> cho các </w:t>
      </w:r>
      <w:r w:rsidR="00F3088D">
        <w:rPr>
          <w:lang w:val="en-US"/>
        </w:rPr>
        <w:t xml:space="preserve">ứng dụng </w:t>
      </w:r>
      <w:r w:rsidR="000A15DA">
        <w:rPr>
          <w:lang w:val="en-US"/>
        </w:rPr>
        <w:t xml:space="preserve">thuộc </w:t>
      </w:r>
      <w:r w:rsidR="00F3088D">
        <w:rPr>
          <w:lang w:val="en-US"/>
        </w:rPr>
        <w:t xml:space="preserve">NLP, bao gồm </w:t>
      </w:r>
      <w:r w:rsidR="000A15DA">
        <w:rPr>
          <w:lang w:val="en-US"/>
        </w:rPr>
        <w:t xml:space="preserve">bài toán </w:t>
      </w:r>
      <w:r w:rsidR="00F3088D">
        <w:rPr>
          <w:lang w:val="en-US"/>
        </w:rPr>
        <w:t>phân lớp văn bản.</w:t>
      </w:r>
    </w:p>
    <w:p w14:paraId="261F265A" w14:textId="7347E27A" w:rsidR="009D1F69" w:rsidRDefault="009D1F69" w:rsidP="009D1F69">
      <w:pPr>
        <w:pStyle w:val="Heading3"/>
        <w:rPr>
          <w:lang w:val="en-US"/>
        </w:rPr>
      </w:pPr>
      <w:bookmarkStart w:id="31" w:name="_Toc169779898"/>
      <w:r>
        <w:rPr>
          <w:lang w:val="en-US"/>
        </w:rPr>
        <w:t>Mô hình TextCNN</w:t>
      </w:r>
      <w:bookmarkEnd w:id="31"/>
    </w:p>
    <w:p w14:paraId="210E53B8" w14:textId="036FF93C" w:rsidR="00D049A2" w:rsidRDefault="00D049A2" w:rsidP="00D56DD8">
      <w:pPr>
        <w:rPr>
          <w:lang w:val="en-US"/>
        </w:rPr>
      </w:pPr>
      <w:r>
        <w:rPr>
          <w:lang w:val="en-US"/>
        </w:rPr>
        <w:t xml:space="preserve">TextCNN </w:t>
      </w:r>
      <w:r w:rsidR="00B66C4F">
        <w:rPr>
          <w:lang w:val="en-US"/>
        </w:rPr>
        <w:t>là mô hình CNN đơn giản với một lớp tích chập</w:t>
      </w:r>
      <w:r w:rsidR="006673D5">
        <w:rPr>
          <w:lang w:val="en-US"/>
        </w:rPr>
        <w:t xml:space="preserve">, mô hình sử dụng các vector từ </w:t>
      </w:r>
      <w:r w:rsidR="00AA1E00">
        <w:rPr>
          <w:lang w:val="en-US"/>
        </w:rPr>
        <w:t xml:space="preserve">có được từ </w:t>
      </w:r>
      <w:r w:rsidR="001D54DF">
        <w:rPr>
          <w:lang w:val="en-US"/>
        </w:rPr>
        <w:t>mô hình Word2vec</w:t>
      </w:r>
      <w:r w:rsidR="00F410CD">
        <w:rPr>
          <w:lang w:val="en-US"/>
        </w:rPr>
        <w:t>.</w:t>
      </w:r>
      <w:r w:rsidR="00235943">
        <w:rPr>
          <w:lang w:val="en-US"/>
        </w:rPr>
        <w:t xml:space="preserve"> Cho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ϵ</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k</m:t>
            </m:r>
          </m:sup>
        </m:sSup>
      </m:oMath>
      <w:r w:rsidR="00D412C9">
        <w:rPr>
          <w:lang w:val="en-US"/>
        </w:rPr>
        <w:t xml:space="preserve"> là </w:t>
      </w:r>
      <w:r w:rsidR="008A096F">
        <w:rPr>
          <w:lang w:val="en-US"/>
        </w:rPr>
        <w:t xml:space="preserve">một vector từ k chiều ứng với từ thứ </w:t>
      </w:r>
      <m:oMath>
        <m:r>
          <w:rPr>
            <w:rFonts w:ascii="Cambria Math" w:hAnsi="Cambria Math"/>
            <w:lang w:val="en-US"/>
          </w:rPr>
          <m:t>i</m:t>
        </m:r>
      </m:oMath>
      <w:r w:rsidR="008A096F">
        <w:rPr>
          <w:lang w:val="en-US"/>
        </w:rPr>
        <w:t xml:space="preserve"> </w:t>
      </w:r>
      <w:r w:rsidR="008C1F68">
        <w:rPr>
          <w:lang w:val="en-US"/>
        </w:rPr>
        <w:t xml:space="preserve">trong câu. Một câu có chiều dài </w:t>
      </w:r>
      <w:r w:rsidR="00FE6974">
        <w:rPr>
          <w:lang w:val="en-US"/>
        </w:rPr>
        <w:t xml:space="preserve">là </w:t>
      </w:r>
      <w:r w:rsidR="00FE6974">
        <w:rPr>
          <w:i/>
          <w:iCs/>
          <w:lang w:val="en-US"/>
        </w:rPr>
        <w:t xml:space="preserve">n </w:t>
      </w:r>
      <w:r w:rsidR="00FE6974">
        <w:rPr>
          <w:lang w:val="en-US"/>
        </w:rPr>
        <w:t xml:space="preserve">(có thể có </w:t>
      </w:r>
      <w:r w:rsidR="00AE1019">
        <w:rPr>
          <w:lang w:val="en-US"/>
        </w:rPr>
        <w:t>padding để cho câu có độ dài đúng với yêu cầu)</w:t>
      </w:r>
      <w:r w:rsidR="00353545">
        <w:rPr>
          <w:lang w:val="en-US"/>
        </w:rPr>
        <w:t xml:space="preserve"> được biểu diễn như sau:</w:t>
      </w:r>
    </w:p>
    <w:p w14:paraId="1933FBB6" w14:textId="7F5C4830" w:rsidR="00AC52F8" w:rsidRPr="00AC52F8" w:rsidRDefault="00005F53" w:rsidP="00AC52F8">
      <w:pPr>
        <w:jc w:val="center"/>
        <w:rPr>
          <w:rStyle w:val="rpv-coretext-layer-text"/>
          <w:shd w:val="clear" w:color="auto" w:fill="FFFFFF"/>
          <w:lang w:val="en-US"/>
        </w:rPr>
      </w:pPr>
      <m:oMathPara>
        <m:oMath>
          <m:eqArr>
            <m:eqArrPr>
              <m:maxDist m:val="1"/>
              <m:ctrlPr>
                <w:rPr>
                  <w:rStyle w:val="rpv-coretext-layer-text"/>
                  <w:rFonts w:ascii="Cambria Math" w:hAnsi="Cambria Math"/>
                  <w:i/>
                  <w:shd w:val="clear" w:color="auto" w:fill="FFFFFF"/>
                  <w:lang w:val="en-US"/>
                </w:rPr>
              </m:ctrlPr>
            </m:eqArrPr>
            <m:e>
              <m:sSub>
                <m:sSubPr>
                  <m:ctrlPr>
                    <w:rPr>
                      <w:rStyle w:val="rpv-coretext-layer-text"/>
                      <w:rFonts w:ascii="Cambria Math" w:hAnsi="Cambria Math"/>
                      <w:i/>
                      <w:shd w:val="clear" w:color="auto" w:fill="FFFFFF"/>
                      <w:lang w:val="en-US"/>
                    </w:rPr>
                  </m:ctrlPr>
                </m:sSubPr>
                <m:e>
                  <m:r>
                    <w:rPr>
                      <w:rStyle w:val="rpv-coretext-layer-text"/>
                      <w:rFonts w:ascii="Cambria Math" w:hAnsi="Cambria Math"/>
                      <w:shd w:val="clear" w:color="auto" w:fill="FFFFFF"/>
                      <w:lang w:val="en-US"/>
                    </w:rPr>
                    <m:t>x</m:t>
                  </m:r>
                </m:e>
                <m:sub>
                  <m:r>
                    <w:rPr>
                      <w:rStyle w:val="rpv-coretext-layer-text"/>
                      <w:rFonts w:ascii="Cambria Math" w:hAnsi="Cambria Math"/>
                      <w:shd w:val="clear" w:color="auto" w:fill="FFFFFF"/>
                      <w:lang w:val="en-US"/>
                    </w:rPr>
                    <m:t>1:n</m:t>
                  </m:r>
                </m:sub>
              </m:sSub>
              <m:r>
                <w:rPr>
                  <w:rStyle w:val="rpv-coretext-layer-text"/>
                  <w:rFonts w:ascii="Cambria Math" w:hAnsi="Cambria Math"/>
                  <w:shd w:val="clear" w:color="auto" w:fill="FFFFFF"/>
                  <w:lang w:val="en-US"/>
                </w:rPr>
                <m:t>=</m:t>
              </m:r>
              <m:sSub>
                <m:sSubPr>
                  <m:ctrlPr>
                    <w:rPr>
                      <w:rStyle w:val="rpv-coretext-layer-text"/>
                      <w:rFonts w:ascii="Cambria Math" w:hAnsi="Cambria Math"/>
                      <w:i/>
                      <w:shd w:val="clear" w:color="auto" w:fill="FFFFFF"/>
                      <w:lang w:val="en-US"/>
                    </w:rPr>
                  </m:ctrlPr>
                </m:sSubPr>
                <m:e>
                  <m:r>
                    <w:rPr>
                      <w:rStyle w:val="rpv-coretext-layer-text"/>
                      <w:rFonts w:ascii="Cambria Math" w:hAnsi="Cambria Math"/>
                      <w:shd w:val="clear" w:color="auto" w:fill="FFFFFF"/>
                      <w:lang w:val="en-US"/>
                    </w:rPr>
                    <m:t>x</m:t>
                  </m:r>
                </m:e>
                <m:sub>
                  <m:r>
                    <w:rPr>
                      <w:rStyle w:val="rpv-coretext-layer-text"/>
                      <w:rFonts w:ascii="Cambria Math" w:hAnsi="Cambria Math"/>
                      <w:shd w:val="clear" w:color="auto" w:fill="FFFFFF"/>
                      <w:lang w:val="en-US"/>
                    </w:rPr>
                    <m:t>1</m:t>
                  </m:r>
                </m:sub>
              </m:sSub>
              <m:r>
                <w:rPr>
                  <w:rStyle w:val="rpv-coretext-layer-text"/>
                  <w:rFonts w:ascii="Cambria Math" w:hAnsi="Cambria Math"/>
                  <w:shd w:val="clear" w:color="auto" w:fill="FFFFFF"/>
                  <w:lang w:val="en-US"/>
                </w:rPr>
                <m:t>⊕</m:t>
              </m:r>
              <m:sSub>
                <m:sSubPr>
                  <m:ctrlPr>
                    <w:rPr>
                      <w:rStyle w:val="rpv-coretext-layer-text"/>
                      <w:rFonts w:ascii="Cambria Math" w:hAnsi="Cambria Math"/>
                      <w:i/>
                      <w:shd w:val="clear" w:color="auto" w:fill="FFFFFF"/>
                      <w:lang w:val="en-US"/>
                    </w:rPr>
                  </m:ctrlPr>
                </m:sSubPr>
                <m:e>
                  <m:r>
                    <w:rPr>
                      <w:rStyle w:val="rpv-coretext-layer-text"/>
                      <w:rFonts w:ascii="Cambria Math" w:hAnsi="Cambria Math"/>
                      <w:shd w:val="clear" w:color="auto" w:fill="FFFFFF"/>
                      <w:lang w:val="en-US"/>
                    </w:rPr>
                    <m:t>x</m:t>
                  </m:r>
                </m:e>
                <m:sub>
                  <m:r>
                    <w:rPr>
                      <w:rStyle w:val="rpv-coretext-layer-text"/>
                      <w:rFonts w:ascii="Cambria Math" w:hAnsi="Cambria Math"/>
                      <w:shd w:val="clear" w:color="auto" w:fill="FFFFFF"/>
                      <w:lang w:val="en-US"/>
                    </w:rPr>
                    <m:t>2</m:t>
                  </m:r>
                </m:sub>
              </m:sSub>
              <m:r>
                <w:rPr>
                  <w:rStyle w:val="rpv-coretext-layer-text"/>
                  <w:rFonts w:ascii="Cambria Math" w:hAnsi="Cambria Math"/>
                  <w:shd w:val="clear" w:color="auto" w:fill="FFFFFF"/>
                  <w:lang w:val="en-US"/>
                </w:rPr>
                <m:t>⊕…⊕</m:t>
              </m:r>
              <m:sSub>
                <m:sSubPr>
                  <m:ctrlPr>
                    <w:rPr>
                      <w:rStyle w:val="rpv-coretext-layer-text"/>
                      <w:rFonts w:ascii="Cambria Math" w:hAnsi="Cambria Math"/>
                      <w:i/>
                      <w:shd w:val="clear" w:color="auto" w:fill="FFFFFF"/>
                      <w:lang w:val="en-US"/>
                    </w:rPr>
                  </m:ctrlPr>
                </m:sSubPr>
                <m:e>
                  <m:r>
                    <w:rPr>
                      <w:rStyle w:val="rpv-coretext-layer-text"/>
                      <w:rFonts w:ascii="Cambria Math" w:hAnsi="Cambria Math"/>
                      <w:shd w:val="clear" w:color="auto" w:fill="FFFFFF"/>
                      <w:lang w:val="en-US"/>
                    </w:rPr>
                    <m:t>x</m:t>
                  </m:r>
                </m:e>
                <m:sub>
                  <m:r>
                    <w:rPr>
                      <w:rStyle w:val="rpv-coretext-layer-text"/>
                      <w:rFonts w:ascii="Cambria Math" w:hAnsi="Cambria Math"/>
                      <w:shd w:val="clear" w:color="auto" w:fill="FFFFFF"/>
                      <w:lang w:val="en-US"/>
                    </w:rPr>
                    <m:t>n</m:t>
                  </m:r>
                </m:sub>
              </m:sSub>
              <m:r>
                <w:rPr>
                  <w:rStyle w:val="rpv-coretext-layer-text"/>
                  <w:rFonts w:ascii="Cambria Math" w:hAnsi="Cambria Math"/>
                  <w:shd w:val="clear" w:color="auto" w:fill="FFFFFF"/>
                  <w:lang w:val="en-US"/>
                </w:rPr>
                <m:t>#</m:t>
              </m:r>
              <m:d>
                <m:dPr>
                  <m:ctrlPr>
                    <w:rPr>
                      <w:rStyle w:val="rpv-coretext-layer-text"/>
                      <w:rFonts w:ascii="Cambria Math" w:hAnsi="Cambria Math"/>
                      <w:i/>
                      <w:shd w:val="clear" w:color="auto" w:fill="FFFFFF"/>
                      <w:lang w:val="en-US"/>
                    </w:rPr>
                  </m:ctrlPr>
                </m:dPr>
                <m:e>
                  <m:r>
                    <w:rPr>
                      <w:rStyle w:val="rpv-coretext-layer-text"/>
                      <w:rFonts w:ascii="Cambria Math" w:hAnsi="Cambria Math"/>
                      <w:shd w:val="clear" w:color="auto" w:fill="FFFFFF"/>
                      <w:lang w:val="en-US"/>
                    </w:rPr>
                    <m:t>1</m:t>
                  </m:r>
                </m:e>
              </m:d>
            </m:e>
          </m:eqArr>
        </m:oMath>
      </m:oMathPara>
    </w:p>
    <w:p w14:paraId="5D1F8E57" w14:textId="3290981D" w:rsidR="007705EC" w:rsidRDefault="004423D3" w:rsidP="007705EC">
      <w:pPr>
        <w:jc w:val="left"/>
        <w:rPr>
          <w:rStyle w:val="rpv-coretext-layer-text"/>
          <w:shd w:val="clear" w:color="auto" w:fill="FFFFFF"/>
          <w:lang w:val="en-US"/>
        </w:rPr>
      </w:pPr>
      <w:r>
        <w:rPr>
          <w:lang w:val="en-US"/>
        </w:rPr>
        <w:t xml:space="preserve">Trong đó, </w:t>
      </w:r>
      <w:r w:rsidRPr="007705EC">
        <w:rPr>
          <w:rStyle w:val="rpv-coretext-layer-text"/>
          <w:rFonts w:ascii="Cambria Math" w:hAnsi="Cambria Math" w:cs="Cambria Math"/>
          <w:shd w:val="clear" w:color="auto" w:fill="FFFFFF"/>
        </w:rPr>
        <w:t>⊕</w:t>
      </w:r>
      <w:r>
        <w:rPr>
          <w:rStyle w:val="rpv-coretext-layer-text"/>
          <w:rFonts w:ascii="Cambria Math" w:hAnsi="Cambria Math" w:cs="Cambria Math"/>
          <w:shd w:val="clear" w:color="auto" w:fill="FFFFFF"/>
          <w:lang w:val="en-US"/>
        </w:rPr>
        <w:t xml:space="preserve"> đơn giản là phép nối các vetor từ </w:t>
      </w:r>
      <w:r w:rsidR="000651F4">
        <w:rPr>
          <w:rStyle w:val="rpv-coretext-layer-text"/>
          <w:rFonts w:ascii="Cambria Math" w:hAnsi="Cambria Math" w:cs="Cambria Math"/>
          <w:shd w:val="clear" w:color="auto" w:fill="FFFFFF"/>
          <w:lang w:val="en-US"/>
        </w:rPr>
        <w:t xml:space="preserve">với nhau thành một </w:t>
      </w:r>
      <w:r w:rsidR="00BC5D00">
        <w:rPr>
          <w:rStyle w:val="rpv-coretext-layer-text"/>
          <w:rFonts w:ascii="Cambria Math" w:hAnsi="Cambria Math" w:cs="Cambria Math"/>
          <w:shd w:val="clear" w:color="auto" w:fill="FFFFFF"/>
          <w:lang w:val="en-US"/>
        </w:rPr>
        <w:t>ma trận</w:t>
      </w:r>
      <w:r w:rsidR="00FC234D">
        <w:rPr>
          <w:rStyle w:val="rpv-coretext-layer-text"/>
          <w:rFonts w:ascii="Cambria Math" w:hAnsi="Cambria Math" w:cs="Cambria Math"/>
          <w:shd w:val="clear" w:color="auto" w:fill="FFFFFF"/>
          <w:lang w:val="en-US"/>
        </w:rPr>
        <w:t xml:space="preserve"> </w:t>
      </w:r>
      <w:r w:rsidR="000E407F">
        <w:rPr>
          <w:rStyle w:val="rpv-coretext-layer-text"/>
          <w:rFonts w:ascii="Cambria Math" w:hAnsi="Cambria Math" w:cs="Cambria Math"/>
          <w:shd w:val="clear" w:color="auto" w:fill="FFFFFF"/>
          <w:lang w:val="en-US"/>
        </w:rPr>
        <w:t xml:space="preserve">kích thước </w:t>
      </w:r>
      <m:oMath>
        <m:r>
          <w:rPr>
            <w:rStyle w:val="rpv-coretext-layer-text"/>
            <w:rFonts w:ascii="Cambria Math" w:hAnsi="Cambria Math" w:cs="Cambria Math"/>
            <w:shd w:val="clear" w:color="auto" w:fill="FFFFFF"/>
            <w:lang w:val="en-US"/>
          </w:rPr>
          <m:t>h×k</m:t>
        </m:r>
      </m:oMath>
      <w:r w:rsidR="00D21656">
        <w:rPr>
          <w:rStyle w:val="rpv-coretext-layer-text"/>
          <w:rFonts w:ascii="Cambria Math" w:hAnsi="Cambria Math" w:cs="Cambria Math"/>
          <w:shd w:val="clear" w:color="auto" w:fill="FFFFFF"/>
          <w:lang w:val="en-US"/>
        </w:rPr>
        <w:t xml:space="preserve">, trong đó hàng thứ </w:t>
      </w:r>
      <m:oMath>
        <m:r>
          <w:rPr>
            <w:rStyle w:val="rpv-coretext-layer-text"/>
            <w:rFonts w:ascii="Cambria Math" w:hAnsi="Cambria Math" w:cs="Cambria Math"/>
            <w:shd w:val="clear" w:color="auto" w:fill="FFFFFF"/>
            <w:lang w:val="en-US"/>
          </w:rPr>
          <m:t>i</m:t>
        </m:r>
      </m:oMath>
      <w:r w:rsidR="00D21656">
        <w:rPr>
          <w:rStyle w:val="rpv-coretext-layer-text"/>
          <w:rFonts w:ascii="Cambria Math" w:hAnsi="Cambria Math" w:cs="Cambria Math"/>
          <w:shd w:val="clear" w:color="auto" w:fill="FFFFFF"/>
          <w:lang w:val="en-US"/>
        </w:rPr>
        <w:t xml:space="preserve"> </w:t>
      </w:r>
      <w:r w:rsidR="00FC3DBD">
        <w:rPr>
          <w:rStyle w:val="rpv-coretext-layer-text"/>
          <w:rFonts w:ascii="Cambria Math" w:hAnsi="Cambria Math" w:cs="Cambria Math"/>
          <w:shd w:val="clear" w:color="auto" w:fill="FFFFFF"/>
          <w:lang w:val="en-US"/>
        </w:rPr>
        <w:t xml:space="preserve">là vector từ </w:t>
      </w:r>
      <m:oMath>
        <m:sSub>
          <m:sSubPr>
            <m:ctrlPr>
              <w:rPr>
                <w:rStyle w:val="rpv-coretext-layer-text"/>
                <w:rFonts w:ascii="Cambria Math" w:hAnsi="Cambria Math" w:cs="Cambria Math"/>
                <w:i/>
                <w:shd w:val="clear" w:color="auto" w:fill="FFFFFF"/>
                <w:lang w:val="en-US"/>
              </w:rPr>
            </m:ctrlPr>
          </m:sSubPr>
          <m:e>
            <m:r>
              <w:rPr>
                <w:rStyle w:val="rpv-coretext-layer-text"/>
                <w:rFonts w:ascii="Cambria Math" w:hAnsi="Cambria Math" w:cs="Cambria Math"/>
                <w:shd w:val="clear" w:color="auto" w:fill="FFFFFF"/>
                <w:lang w:val="en-US"/>
              </w:rPr>
              <m:t>x</m:t>
            </m:r>
          </m:e>
          <m:sub>
            <m:r>
              <w:rPr>
                <w:rStyle w:val="rpv-coretext-layer-text"/>
                <w:rFonts w:ascii="Cambria Math" w:hAnsi="Cambria Math" w:cs="Cambria Math"/>
                <w:shd w:val="clear" w:color="auto" w:fill="FFFFFF"/>
                <w:lang w:val="en-US"/>
              </w:rPr>
              <m:t>i</m:t>
            </m:r>
          </m:sub>
        </m:sSub>
      </m:oMath>
      <w:r w:rsidR="000651F4">
        <w:rPr>
          <w:rStyle w:val="rpv-coretext-layer-text"/>
          <w:rFonts w:ascii="Cambria Math" w:hAnsi="Cambria Math" w:cs="Cambria Math"/>
          <w:shd w:val="clear" w:color="auto" w:fill="FFFFFF"/>
          <w:lang w:val="en-US"/>
        </w:rPr>
        <w:t xml:space="preserve">. </w:t>
      </w:r>
      <w:r w:rsidR="00740D6B">
        <w:rPr>
          <w:rStyle w:val="rpv-coretext-layer-text"/>
          <w:rFonts w:ascii="Cambria Math" w:hAnsi="Cambria Math" w:cs="Cambria Math"/>
          <w:shd w:val="clear" w:color="auto" w:fill="FFFFFF"/>
          <w:lang w:val="en-US"/>
        </w:rPr>
        <w:t>Tóm lại, ta có</w:t>
      </w:r>
      <w:r w:rsidR="00336FBB">
        <w:rPr>
          <w:rStyle w:val="rpv-coretext-layer-text"/>
          <w:rFonts w:ascii="Cambria Math" w:hAnsi="Cambria Math" w:cs="Cambria Math"/>
          <w:shd w:val="clear" w:color="auto" w:fill="FFFFFF"/>
          <w:lang w:val="en-US"/>
        </w:rPr>
        <w:t xml:space="preserve"> </w:t>
      </w:r>
      <m:oMath>
        <m:sSub>
          <m:sSubPr>
            <m:ctrlPr>
              <w:rPr>
                <w:rStyle w:val="rpv-coretext-layer-text"/>
                <w:rFonts w:ascii="Cambria Math" w:hAnsi="Cambria Math" w:cs="Cambria Math"/>
                <w:i/>
                <w:shd w:val="clear" w:color="auto" w:fill="FFFFFF"/>
                <w:lang w:val="en-US"/>
              </w:rPr>
            </m:ctrlPr>
          </m:sSubPr>
          <m:e>
            <m:r>
              <w:rPr>
                <w:rStyle w:val="rpv-coretext-layer-text"/>
                <w:rFonts w:ascii="Cambria Math" w:hAnsi="Cambria Math" w:cs="Cambria Math"/>
                <w:shd w:val="clear" w:color="auto" w:fill="FFFFFF"/>
                <w:lang w:val="en-US"/>
              </w:rPr>
              <m:t>x</m:t>
            </m:r>
          </m:e>
          <m:sub>
            <m:r>
              <w:rPr>
                <w:rStyle w:val="rpv-coretext-layer-text"/>
                <w:rFonts w:ascii="Cambria Math" w:hAnsi="Cambria Math" w:cs="Cambria Math"/>
                <w:shd w:val="clear" w:color="auto" w:fill="FFFFFF"/>
                <w:lang w:val="en-US"/>
              </w:rPr>
              <m:t>i:i+j</m:t>
            </m:r>
          </m:sub>
        </m:sSub>
      </m:oMath>
      <w:r w:rsidR="00234F24">
        <w:rPr>
          <w:rStyle w:val="rpv-coretext-layer-text"/>
          <w:rFonts w:ascii="Cambria Math" w:hAnsi="Cambria Math" w:cs="Cambria Math"/>
          <w:shd w:val="clear" w:color="auto" w:fill="FFFFFF"/>
          <w:lang w:val="en-US"/>
        </w:rPr>
        <w:t xml:space="preserve"> </w:t>
      </w:r>
      <w:r w:rsidR="00740D6B">
        <w:rPr>
          <w:rStyle w:val="rpv-coretext-layer-text"/>
          <w:rFonts w:ascii="Cambria Math" w:hAnsi="Cambria Math" w:cs="Cambria Math"/>
          <w:shd w:val="clear" w:color="auto" w:fill="FFFFFF"/>
          <w:lang w:val="en-US"/>
        </w:rPr>
        <w:t xml:space="preserve">là kết quả </w:t>
      </w:r>
      <w:r w:rsidR="00C4155A">
        <w:rPr>
          <w:rStyle w:val="rpv-coretext-layer-text"/>
          <w:rFonts w:ascii="Cambria Math" w:hAnsi="Cambria Math" w:cs="Cambria Math"/>
          <w:shd w:val="clear" w:color="auto" w:fill="FFFFFF"/>
          <w:lang w:val="en-US"/>
        </w:rPr>
        <w:t>việc nối</w:t>
      </w:r>
      <w:r w:rsidR="00B16C60">
        <w:rPr>
          <w:rStyle w:val="rpv-coretext-layer-text"/>
          <w:rFonts w:ascii="Cambria Math" w:hAnsi="Cambria Math" w:cs="Cambria Math"/>
          <w:shd w:val="clear" w:color="auto" w:fill="FFFFFF"/>
          <w:lang w:val="en-US"/>
        </w:rPr>
        <w:t xml:space="preserve"> </w:t>
      </w:r>
      <w:r w:rsidR="00E13DB2">
        <w:rPr>
          <w:rStyle w:val="rpv-coretext-layer-text"/>
          <w:rFonts w:ascii="Cambria Math" w:hAnsi="Cambria Math" w:cs="Cambria Math"/>
          <w:shd w:val="clear" w:color="auto" w:fill="FFFFFF"/>
          <w:lang w:val="en-US"/>
        </w:rPr>
        <w:t xml:space="preserve">các từ </w:t>
      </w:r>
      <w:r w:rsidR="00EE15BD">
        <w:rPr>
          <w:rStyle w:val="rpv-coretext-layer-text"/>
          <w:rFonts w:ascii="Cambria Math" w:hAnsi="Cambria Math" w:cs="Cambria Math"/>
          <w:shd w:val="clear" w:color="auto" w:fill="FFFFFF"/>
          <w:lang w:val="en-US"/>
        </w:rPr>
        <w:t xml:space="preserve">liên tiếp nhau </w:t>
      </w:r>
      <m:oMath>
        <m:sSub>
          <m:sSubPr>
            <m:ctrlPr>
              <w:rPr>
                <w:rStyle w:val="rpv-coretext-layer-text"/>
                <w:rFonts w:ascii="Cambria Math" w:hAnsi="Cambria Math" w:cs="Cambria Math"/>
                <w:i/>
                <w:shd w:val="clear" w:color="auto" w:fill="FFFFFF"/>
                <w:lang w:val="en-US"/>
              </w:rPr>
            </m:ctrlPr>
          </m:sSubPr>
          <m:e>
            <m:r>
              <w:rPr>
                <w:rStyle w:val="rpv-coretext-layer-text"/>
                <w:rFonts w:ascii="Cambria Math" w:hAnsi="Cambria Math" w:cs="Cambria Math"/>
                <w:shd w:val="clear" w:color="auto" w:fill="FFFFFF"/>
                <w:lang w:val="en-US"/>
              </w:rPr>
              <m:t>x</m:t>
            </m:r>
          </m:e>
          <m:sub>
            <m:r>
              <w:rPr>
                <w:rStyle w:val="rpv-coretext-layer-text"/>
                <w:rFonts w:ascii="Cambria Math" w:hAnsi="Cambria Math" w:cs="Cambria Math"/>
                <w:shd w:val="clear" w:color="auto" w:fill="FFFFFF"/>
                <w:lang w:val="en-US"/>
              </w:rPr>
              <m:t>i</m:t>
            </m:r>
          </m:sub>
        </m:sSub>
        <m:r>
          <w:rPr>
            <w:rStyle w:val="rpv-coretext-layer-text"/>
            <w:rFonts w:ascii="Cambria Math" w:hAnsi="Cambria Math" w:cs="Cambria Math"/>
            <w:shd w:val="clear" w:color="auto" w:fill="FFFFFF"/>
            <w:lang w:val="en-US"/>
          </w:rPr>
          <m:t xml:space="preserve">, </m:t>
        </m:r>
        <m:sSub>
          <m:sSubPr>
            <m:ctrlPr>
              <w:rPr>
                <w:rStyle w:val="rpv-coretext-layer-text"/>
                <w:rFonts w:ascii="Cambria Math" w:hAnsi="Cambria Math" w:cs="Cambria Math"/>
                <w:i/>
                <w:shd w:val="clear" w:color="auto" w:fill="FFFFFF"/>
                <w:lang w:val="en-US"/>
              </w:rPr>
            </m:ctrlPr>
          </m:sSubPr>
          <m:e>
            <m:r>
              <w:rPr>
                <w:rStyle w:val="rpv-coretext-layer-text"/>
                <w:rFonts w:ascii="Cambria Math" w:hAnsi="Cambria Math" w:cs="Cambria Math"/>
                <w:shd w:val="clear" w:color="auto" w:fill="FFFFFF"/>
                <w:lang w:val="en-US"/>
              </w:rPr>
              <m:t>x</m:t>
            </m:r>
          </m:e>
          <m:sub>
            <m:r>
              <w:rPr>
                <w:rStyle w:val="rpv-coretext-layer-text"/>
                <w:rFonts w:ascii="Cambria Math" w:hAnsi="Cambria Math" w:cs="Cambria Math"/>
                <w:shd w:val="clear" w:color="auto" w:fill="FFFFFF"/>
                <w:lang w:val="en-US"/>
              </w:rPr>
              <m:t>i+1</m:t>
            </m:r>
          </m:sub>
        </m:sSub>
        <m:r>
          <w:rPr>
            <w:rStyle w:val="rpv-coretext-layer-text"/>
            <w:rFonts w:ascii="Cambria Math" w:hAnsi="Cambria Math" w:cs="Cambria Math"/>
            <w:shd w:val="clear" w:color="auto" w:fill="FFFFFF"/>
            <w:lang w:val="en-US"/>
          </w:rPr>
          <m:t xml:space="preserve">, … , </m:t>
        </m:r>
        <m:sSub>
          <m:sSubPr>
            <m:ctrlPr>
              <w:rPr>
                <w:rStyle w:val="rpv-coretext-layer-text"/>
                <w:rFonts w:ascii="Cambria Math" w:hAnsi="Cambria Math" w:cs="Cambria Math"/>
                <w:i/>
                <w:shd w:val="clear" w:color="auto" w:fill="FFFFFF"/>
                <w:lang w:val="en-US"/>
              </w:rPr>
            </m:ctrlPr>
          </m:sSubPr>
          <m:e>
            <m:r>
              <w:rPr>
                <w:rStyle w:val="rpv-coretext-layer-text"/>
                <w:rFonts w:ascii="Cambria Math" w:hAnsi="Cambria Math" w:cs="Cambria Math"/>
                <w:shd w:val="clear" w:color="auto" w:fill="FFFFFF"/>
                <w:lang w:val="en-US"/>
              </w:rPr>
              <m:t>x</m:t>
            </m:r>
          </m:e>
          <m:sub>
            <m:r>
              <w:rPr>
                <w:rStyle w:val="rpv-coretext-layer-text"/>
                <w:rFonts w:ascii="Cambria Math" w:hAnsi="Cambria Math" w:cs="Cambria Math"/>
                <w:shd w:val="clear" w:color="auto" w:fill="FFFFFF"/>
                <w:lang w:val="en-US"/>
              </w:rPr>
              <m:t>i+j</m:t>
            </m:r>
          </m:sub>
        </m:sSub>
      </m:oMath>
      <w:r w:rsidR="00005F53">
        <w:rPr>
          <w:rStyle w:val="rpv-coretext-layer-text"/>
          <w:rFonts w:ascii="Cambria Math" w:hAnsi="Cambria Math" w:cs="Cambria Math"/>
          <w:shd w:val="clear" w:color="auto" w:fill="FFFFFF"/>
          <w:lang w:val="en-US"/>
        </w:rPr>
        <w:t xml:space="preserve">. </w:t>
      </w:r>
      <w:r w:rsidR="006E0998">
        <w:rPr>
          <w:rStyle w:val="rpv-coretext-layer-text"/>
          <w:shd w:val="clear" w:color="auto" w:fill="FFFFFF"/>
          <w:lang w:val="en-US"/>
        </w:rPr>
        <w:t xml:space="preserve">Phép toán tích chập </w:t>
      </w:r>
      <w:r w:rsidR="00BA2F13">
        <w:rPr>
          <w:rStyle w:val="rpv-coretext-layer-text"/>
          <w:shd w:val="clear" w:color="auto" w:fill="FFFFFF"/>
          <w:lang w:val="en-US"/>
        </w:rPr>
        <w:t xml:space="preserve">được thực hiện bằng cách sử dùng </w:t>
      </w:r>
      <w:r w:rsidR="006E0998">
        <w:rPr>
          <w:rStyle w:val="rpv-coretext-layer-text"/>
          <w:shd w:val="clear" w:color="auto" w:fill="FFFFFF"/>
          <w:lang w:val="en-US"/>
        </w:rPr>
        <w:t xml:space="preserve">một </w:t>
      </w:r>
      <w:r w:rsidR="007B1330">
        <w:rPr>
          <w:rStyle w:val="rpv-coretext-layer-text"/>
          <w:shd w:val="clear" w:color="auto" w:fill="FFFFFF"/>
          <w:lang w:val="en-US"/>
        </w:rPr>
        <w:t xml:space="preserve">nhân </w:t>
      </w:r>
      <m:oMath>
        <m:r>
          <w:rPr>
            <w:rStyle w:val="rpv-coretext-layer-text"/>
            <w:rFonts w:ascii="Cambria Math" w:hAnsi="Cambria Math"/>
            <w:shd w:val="clear" w:color="auto" w:fill="FFFFFF"/>
            <w:lang w:val="en-US"/>
          </w:rPr>
          <m:t xml:space="preserve">w ϵ </m:t>
        </m:r>
        <m:sSup>
          <m:sSupPr>
            <m:ctrlPr>
              <w:rPr>
                <w:rStyle w:val="rpv-coretext-layer-text"/>
                <w:rFonts w:ascii="Cambria Math" w:hAnsi="Cambria Math"/>
                <w:i/>
                <w:shd w:val="clear" w:color="auto" w:fill="FFFFFF"/>
                <w:lang w:val="en-US"/>
              </w:rPr>
            </m:ctrlPr>
          </m:sSupPr>
          <m:e>
            <m:r>
              <m:rPr>
                <m:scr m:val="double-struck"/>
              </m:rPr>
              <w:rPr>
                <w:rStyle w:val="rpv-coretext-layer-text"/>
                <w:rFonts w:ascii="Cambria Math" w:hAnsi="Cambria Math"/>
                <w:shd w:val="clear" w:color="auto" w:fill="FFFFFF"/>
                <w:lang w:val="en-US"/>
              </w:rPr>
              <m:t>R</m:t>
            </m:r>
          </m:e>
          <m:sup>
            <m:r>
              <w:rPr>
                <w:rStyle w:val="rpv-coretext-layer-text"/>
                <w:rFonts w:ascii="Cambria Math" w:hAnsi="Cambria Math"/>
                <w:shd w:val="clear" w:color="auto" w:fill="FFFFFF"/>
                <w:lang w:val="en-US"/>
              </w:rPr>
              <m:t>hk</m:t>
            </m:r>
          </m:sup>
        </m:sSup>
      </m:oMath>
      <w:r w:rsidR="00BA2F13">
        <w:rPr>
          <w:rStyle w:val="rpv-coretext-layer-text"/>
          <w:shd w:val="clear" w:color="auto" w:fill="FFFFFF"/>
          <w:lang w:val="en-US"/>
        </w:rPr>
        <w:t xml:space="preserve"> </w:t>
      </w:r>
      <w:r w:rsidR="002847B3">
        <w:rPr>
          <w:rStyle w:val="rpv-coretext-layer-text"/>
          <w:shd w:val="clear" w:color="auto" w:fill="FFFFFF"/>
          <w:lang w:val="en-US"/>
        </w:rPr>
        <w:t xml:space="preserve">lên </w:t>
      </w:r>
      <w:r w:rsidR="00FE786E">
        <w:rPr>
          <w:rStyle w:val="rpv-coretext-layer-text"/>
          <w:shd w:val="clear" w:color="auto" w:fill="FFFFFF"/>
          <w:lang w:val="en-US"/>
        </w:rPr>
        <w:t xml:space="preserve">một cửa sổ </w:t>
      </w:r>
      <w:r w:rsidR="003D7E34">
        <w:rPr>
          <w:rStyle w:val="rpv-coretext-layer-text"/>
          <w:shd w:val="clear" w:color="auto" w:fill="FFFFFF"/>
          <w:lang w:val="en-US"/>
        </w:rPr>
        <w:t xml:space="preserve">từ có </w:t>
      </w:r>
      <w:r w:rsidR="00FE786E">
        <w:rPr>
          <w:rStyle w:val="rpv-coretext-layer-text"/>
          <w:shd w:val="clear" w:color="auto" w:fill="FFFFFF"/>
          <w:lang w:val="en-US"/>
        </w:rPr>
        <w:t xml:space="preserve">độ rộng là </w:t>
      </w:r>
      <m:oMath>
        <m:r>
          <w:rPr>
            <w:rStyle w:val="rpv-coretext-layer-text"/>
            <w:rFonts w:ascii="Cambria Math" w:hAnsi="Cambria Math"/>
            <w:shd w:val="clear" w:color="auto" w:fill="FFFFFF"/>
            <w:lang w:val="en-US"/>
          </w:rPr>
          <m:t>h</m:t>
        </m:r>
      </m:oMath>
      <w:r w:rsidR="003D7E34">
        <w:rPr>
          <w:rStyle w:val="rpv-coretext-layer-text"/>
          <w:shd w:val="clear" w:color="auto" w:fill="FFFFFF"/>
          <w:lang w:val="en-US"/>
        </w:rPr>
        <w:t xml:space="preserve">, </w:t>
      </w:r>
      <w:r w:rsidR="009B45BE">
        <w:rPr>
          <w:rStyle w:val="rpv-coretext-layer-text"/>
          <w:shd w:val="clear" w:color="auto" w:fill="FFFFFF"/>
          <w:lang w:val="en-US"/>
        </w:rPr>
        <w:t>cho</w:t>
      </w:r>
      <w:r w:rsidR="00DF5BC7">
        <w:rPr>
          <w:rStyle w:val="rpv-coretext-layer-text"/>
          <w:shd w:val="clear" w:color="auto" w:fill="FFFFFF"/>
          <w:lang w:val="en-US"/>
        </w:rPr>
        <w:t xml:space="preserve"> </w:t>
      </w:r>
      <w:r w:rsidR="009B45BE">
        <w:rPr>
          <w:rStyle w:val="rpv-coretext-layer-text"/>
          <w:shd w:val="clear" w:color="auto" w:fill="FFFFFF"/>
          <w:lang w:val="en-US"/>
        </w:rPr>
        <w:t xml:space="preserve">ra </w:t>
      </w:r>
      <w:r w:rsidR="00DF5BC7">
        <w:rPr>
          <w:rStyle w:val="rpv-coretext-layer-text"/>
          <w:shd w:val="clear" w:color="auto" w:fill="FFFFFF"/>
          <w:lang w:val="en-US"/>
        </w:rPr>
        <w:t xml:space="preserve">một </w:t>
      </w:r>
      <w:r w:rsidR="009B45BE">
        <w:rPr>
          <w:rStyle w:val="rpv-coretext-layer-text"/>
          <w:shd w:val="clear" w:color="auto" w:fill="FFFFFF"/>
          <w:lang w:val="en-US"/>
        </w:rPr>
        <w:t xml:space="preserve">kết quả </w:t>
      </w:r>
      <w:r w:rsidR="000753A4">
        <w:rPr>
          <w:rStyle w:val="rpv-coretext-layer-text"/>
          <w:shd w:val="clear" w:color="auto" w:fill="FFFFFF"/>
          <w:lang w:val="en-US"/>
        </w:rPr>
        <w:t>feature</w:t>
      </w:r>
      <w:r w:rsidR="00CF1C79">
        <w:rPr>
          <w:rStyle w:val="rpv-coretext-layer-text"/>
          <w:shd w:val="clear" w:color="auto" w:fill="FFFFFF"/>
          <w:lang w:val="en-US"/>
        </w:rPr>
        <w:t xml:space="preserve">. </w:t>
      </w:r>
      <w:r w:rsidR="00B27A1E">
        <w:rPr>
          <w:rStyle w:val="rpv-coretext-layer-text"/>
          <w:shd w:val="clear" w:color="auto" w:fill="FFFFFF"/>
          <w:lang w:val="en-US"/>
        </w:rPr>
        <w:t>Cụ thể, k</w:t>
      </w:r>
      <w:r w:rsidR="00826B27">
        <w:rPr>
          <w:rStyle w:val="rpv-coretext-layer-text"/>
          <w:shd w:val="clear" w:color="auto" w:fill="FFFFFF"/>
          <w:lang w:val="en-US"/>
        </w:rPr>
        <w:t xml:space="preserve">ết quả </w:t>
      </w:r>
      <w:r w:rsidR="000753A4">
        <w:rPr>
          <w:rStyle w:val="rpv-coretext-layer-text"/>
          <w:shd w:val="clear" w:color="auto" w:fill="FFFFFF"/>
          <w:lang w:val="en-US"/>
        </w:rPr>
        <w:t>feature</w:t>
      </w:r>
      <w:r w:rsidR="00715135">
        <w:rPr>
          <w:rStyle w:val="rpv-coretext-layer-text"/>
          <w:shd w:val="clear" w:color="auto" w:fill="FFFFFF"/>
          <w:lang w:val="en-US"/>
        </w:rPr>
        <w:t xml:space="preserve"> </w:t>
      </w:r>
      <m:oMath>
        <m:sSub>
          <m:sSubPr>
            <m:ctrlPr>
              <w:rPr>
                <w:rStyle w:val="rpv-coretext-layer-text"/>
                <w:rFonts w:ascii="Cambria Math" w:hAnsi="Cambria Math"/>
                <w:i/>
                <w:shd w:val="clear" w:color="auto" w:fill="FFFFFF"/>
                <w:lang w:val="en-US"/>
              </w:rPr>
            </m:ctrlPr>
          </m:sSubPr>
          <m:e>
            <m:r>
              <w:rPr>
                <w:rStyle w:val="rpv-coretext-layer-text"/>
                <w:rFonts w:ascii="Cambria Math" w:hAnsi="Cambria Math"/>
                <w:shd w:val="clear" w:color="auto" w:fill="FFFFFF"/>
                <w:lang w:val="en-US"/>
              </w:rPr>
              <m:t>c</m:t>
            </m:r>
          </m:e>
          <m:sub>
            <m:r>
              <w:rPr>
                <w:rStyle w:val="rpv-coretext-layer-text"/>
                <w:rFonts w:ascii="Cambria Math" w:hAnsi="Cambria Math"/>
                <w:shd w:val="clear" w:color="auto" w:fill="FFFFFF"/>
                <w:lang w:val="en-US"/>
              </w:rPr>
              <m:t>i</m:t>
            </m:r>
          </m:sub>
        </m:sSub>
      </m:oMath>
      <w:r w:rsidR="00715135">
        <w:rPr>
          <w:rStyle w:val="rpv-coretext-layer-text"/>
          <w:shd w:val="clear" w:color="auto" w:fill="FFFFFF"/>
          <w:lang w:val="en-US"/>
        </w:rPr>
        <w:t xml:space="preserve"> có được từ </w:t>
      </w:r>
      <w:r w:rsidR="00B620A1">
        <w:rPr>
          <w:rStyle w:val="rpv-coretext-layer-text"/>
          <w:shd w:val="clear" w:color="auto" w:fill="FFFFFF"/>
          <w:lang w:val="en-US"/>
        </w:rPr>
        <w:t>cửa sổ</w:t>
      </w:r>
      <w:r w:rsidR="00D977B0">
        <w:rPr>
          <w:rStyle w:val="rpv-coretext-layer-text"/>
          <w:shd w:val="clear" w:color="auto" w:fill="FFFFFF"/>
          <w:lang w:val="en-US"/>
        </w:rPr>
        <w:t xml:space="preserve"> từ </w:t>
      </w:r>
      <m:oMath>
        <m:sSub>
          <m:sSubPr>
            <m:ctrlPr>
              <w:rPr>
                <w:rStyle w:val="rpv-coretext-layer-text"/>
                <w:rFonts w:ascii="Cambria Math" w:hAnsi="Cambria Math"/>
                <w:i/>
                <w:shd w:val="clear" w:color="auto" w:fill="FFFFFF"/>
                <w:lang w:val="en-US"/>
              </w:rPr>
            </m:ctrlPr>
          </m:sSubPr>
          <m:e>
            <m:r>
              <w:rPr>
                <w:rStyle w:val="rpv-coretext-layer-text"/>
                <w:rFonts w:ascii="Cambria Math" w:hAnsi="Cambria Math"/>
                <w:shd w:val="clear" w:color="auto" w:fill="FFFFFF"/>
                <w:lang w:val="en-US"/>
              </w:rPr>
              <m:t>x</m:t>
            </m:r>
          </m:e>
          <m:sub>
            <m:r>
              <w:rPr>
                <w:rStyle w:val="rpv-coretext-layer-text"/>
                <w:rFonts w:ascii="Cambria Math" w:hAnsi="Cambria Math"/>
                <w:shd w:val="clear" w:color="auto" w:fill="FFFFFF"/>
                <w:lang w:val="en-US"/>
              </w:rPr>
              <m:t>i :i+h-</m:t>
            </m:r>
            <m:r>
              <w:rPr>
                <w:rStyle w:val="rpv-coretext-layer-text"/>
                <w:rFonts w:ascii="Cambria Math" w:hAnsi="Cambria Math"/>
                <w:shd w:val="clear" w:color="auto" w:fill="FFFFFF"/>
                <w:lang w:val="en-US"/>
              </w:rPr>
              <m:t>1</m:t>
            </m:r>
          </m:sub>
        </m:sSub>
      </m:oMath>
      <w:r w:rsidR="00FB4646">
        <w:rPr>
          <w:rStyle w:val="rpv-coretext-layer-text"/>
          <w:shd w:val="clear" w:color="auto" w:fill="FFFFFF"/>
          <w:lang w:val="en-US"/>
        </w:rPr>
        <w:t xml:space="preserve"> </w:t>
      </w:r>
      <w:r w:rsidR="006D334E">
        <w:rPr>
          <w:rStyle w:val="rpv-coretext-layer-text"/>
          <w:shd w:val="clear" w:color="auto" w:fill="FFFFFF"/>
          <w:lang w:val="en-US"/>
        </w:rPr>
        <w:t>biểu diễn bởi</w:t>
      </w:r>
      <w:r w:rsidR="00C95528">
        <w:rPr>
          <w:rStyle w:val="rpv-coretext-layer-text"/>
          <w:shd w:val="clear" w:color="auto" w:fill="FFFFFF"/>
          <w:lang w:val="en-US"/>
        </w:rPr>
        <w:t xml:space="preserve"> biểu thức sau:</w:t>
      </w:r>
    </w:p>
    <w:p w14:paraId="3D707D91" w14:textId="094DA95C" w:rsidR="003049F4" w:rsidRPr="00AC52F8" w:rsidRDefault="00005F53" w:rsidP="00335A1C">
      <w:pPr>
        <w:jc w:val="center"/>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=f</m:t>
              </m:r>
              <m:d>
                <m:dPr>
                  <m:ctrlPr>
                    <w:rPr>
                      <w:rFonts w:ascii="Cambria Math" w:hAnsi="Cambria Math"/>
                      <w:i/>
                      <w:lang w:val="en-US"/>
                    </w:rPr>
                  </m:ctrlPr>
                </m:dPr>
                <m:e>
                  <m:r>
                    <w:rPr>
                      <w:rFonts w:ascii="Cambria Math" w:hAnsi="Cambria Math"/>
                      <w:lang w:val="en-US"/>
                    </w:rPr>
                    <m:t>w⋅</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 :i+h-</m:t>
                      </m:r>
                      <m:r>
                        <w:rPr>
                          <w:rFonts w:ascii="Cambria Math" w:hAnsi="Cambria Math"/>
                          <w:lang w:val="en-US"/>
                        </w:rPr>
                        <m:t>1</m:t>
                      </m:r>
                    </m:sub>
                  </m:sSub>
                  <m:r>
                    <w:rPr>
                      <w:rFonts w:ascii="Cambria Math" w:hAnsi="Cambria Math"/>
                      <w:lang w:val="en-US"/>
                    </w:rPr>
                    <m:t>+b</m:t>
                  </m:r>
                </m:e>
              </m:d>
              <m:r>
                <w:rPr>
                  <w:rFonts w:ascii="Cambria Math" w:hAnsi="Cambria Math"/>
                  <w:lang w:val="en-US"/>
                </w:rPr>
                <m:t>#</m:t>
              </m:r>
              <m:d>
                <m:dPr>
                  <m:ctrlPr>
                    <w:rPr>
                      <w:rFonts w:ascii="Cambria Math" w:hAnsi="Cambria Math"/>
                      <w:i/>
                      <w:lang w:val="en-US"/>
                    </w:rPr>
                  </m:ctrlPr>
                </m:dPr>
                <m:e>
                  <m:r>
                    <w:rPr>
                      <w:rFonts w:ascii="Cambria Math" w:hAnsi="Cambria Math"/>
                      <w:lang w:val="en-US"/>
                    </w:rPr>
                    <m:t>2</m:t>
                  </m:r>
                </m:e>
              </m:d>
            </m:e>
          </m:eqArr>
        </m:oMath>
      </m:oMathPara>
    </w:p>
    <w:p w14:paraId="0C4CF4E9" w14:textId="4460CDBC" w:rsidR="00AC52F8" w:rsidRPr="005B7D48" w:rsidRDefault="00D62BCA" w:rsidP="00AC52F8">
      <w:pPr>
        <w:jc w:val="left"/>
        <w:rPr>
          <w:lang w:val="en-US"/>
        </w:rPr>
      </w:pPr>
      <w:r w:rsidRPr="005B7D48">
        <w:rPr>
          <w:lang w:val="en-US"/>
        </w:rPr>
        <w:t xml:space="preserve">Trong đó, </w:t>
      </w:r>
      <m:oMath>
        <m:r>
          <w:rPr>
            <w:rFonts w:ascii="Cambria Math" w:hAnsi="Cambria Math"/>
            <w:lang w:val="en-US"/>
          </w:rPr>
          <m:t>b</m:t>
        </m:r>
        <m:r>
          <m:rPr>
            <m:scr m:val="double-struck"/>
          </m:rPr>
          <w:rPr>
            <w:rFonts w:ascii="Cambria Math" w:hAnsi="Cambria Math"/>
            <w:lang w:val="en-US"/>
          </w:rPr>
          <m:t>∈R</m:t>
        </m:r>
      </m:oMath>
      <w:r w:rsidR="004B320D" w:rsidRPr="005B7D48">
        <w:rPr>
          <w:lang w:val="en-US"/>
        </w:rPr>
        <w:t xml:space="preserve"> là hệ số bias và </w:t>
      </w:r>
      <m:oMath>
        <m:r>
          <w:rPr>
            <w:rFonts w:ascii="Cambria Math" w:hAnsi="Cambria Math"/>
            <w:lang w:val="en-US"/>
          </w:rPr>
          <m:t>f</m:t>
        </m:r>
      </m:oMath>
      <w:r w:rsidR="005A4363" w:rsidRPr="005B7D48">
        <w:rPr>
          <w:lang w:val="en-US"/>
        </w:rPr>
        <w:t xml:space="preserve"> là một hàm phi tuyến tính </w:t>
      </w:r>
      <w:r w:rsidR="00FE0B9C" w:rsidRPr="005B7D48">
        <w:rPr>
          <w:lang w:val="en-US"/>
        </w:rPr>
        <w:t xml:space="preserve">như hàm </w:t>
      </w:r>
      <w:r w:rsidR="007124F9" w:rsidRPr="005B7D48">
        <w:rPr>
          <w:lang w:val="en-US"/>
        </w:rPr>
        <w:t>ta</w:t>
      </w:r>
      <w:r w:rsidR="00D43E83" w:rsidRPr="005B7D48">
        <w:rPr>
          <w:lang w:val="en-US"/>
        </w:rPr>
        <w:t>n</w:t>
      </w:r>
      <w:r w:rsidR="00770AC8" w:rsidRPr="005B7D48">
        <w:rPr>
          <w:lang w:val="en-US"/>
        </w:rPr>
        <w:t xml:space="preserve">h (hyperbolic tangen). </w:t>
      </w:r>
      <w:r w:rsidR="00493C1A">
        <w:rPr>
          <w:lang w:val="en-US"/>
        </w:rPr>
        <w:t xml:space="preserve">Nhân </w:t>
      </w:r>
      <m:oMath>
        <m:r>
          <w:rPr>
            <w:rFonts w:ascii="Cambria Math" w:hAnsi="Cambria Math"/>
            <w:lang w:val="en-US"/>
          </w:rPr>
          <m:t>w</m:t>
        </m:r>
      </m:oMath>
      <w:r w:rsidR="00493C1A">
        <w:rPr>
          <w:lang w:val="en-US"/>
        </w:rPr>
        <w:t xml:space="preserve"> được </w:t>
      </w:r>
      <w:r w:rsidR="00C95528">
        <w:rPr>
          <w:lang w:val="en-US"/>
        </w:rPr>
        <w:t xml:space="preserve">thực hiện lên lần lượt các cửa sổ từ </w:t>
      </w:r>
      <w:r w:rsidR="00B25D64">
        <w:rPr>
          <w:lang w:val="en-US"/>
        </w:rPr>
        <w:t xml:space="preserve">độ rộng </w:t>
      </w:r>
      <m:oMath>
        <m:r>
          <w:rPr>
            <w:rFonts w:ascii="Cambria Math" w:hAnsi="Cambria Math"/>
            <w:lang w:val="en-US"/>
          </w:rPr>
          <m:t>h</m:t>
        </m:r>
      </m:oMath>
      <w:r w:rsidR="00524FA3">
        <w:rPr>
          <w:lang w:val="en-US"/>
        </w:rPr>
        <w:t xml:space="preserve"> trong câu</w:t>
      </w:r>
      <w:r w:rsidR="00BF6770">
        <w:rPr>
          <w:lang w:val="en-US"/>
        </w:rPr>
        <w:t xml:space="preserve"> </w:t>
      </w:r>
      <w:r w:rsidR="00B524EA">
        <w:rPr>
          <w:lang w:val="en-US"/>
        </w:rPr>
        <w:t xml:space="preserve">có </w:t>
      </w:r>
      <m:oMath>
        <m:r>
          <w:rPr>
            <w:rFonts w:ascii="Cambria Math" w:hAnsi="Cambria Math"/>
            <w:lang w:val="en-US"/>
          </w:rPr>
          <m:t>n</m:t>
        </m:r>
      </m:oMath>
      <w:r w:rsidR="00B524EA">
        <w:rPr>
          <w:lang w:val="en-US"/>
        </w:rPr>
        <w:t xml:space="preserve"> từ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r>
              <w:rPr>
                <w:rFonts w:ascii="Cambria Math" w:hAnsi="Cambria Math"/>
                <w:lang w:val="en-US"/>
              </w:rPr>
              <m:t>h</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r>
              <w:rPr>
                <w:rFonts w:ascii="Cambria Math" w:hAnsi="Cambria Math"/>
                <w:lang w:val="en-US"/>
              </w:rPr>
              <m:t>h+</m:t>
            </m:r>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n-h+1:n</m:t>
            </m:r>
          </m:sub>
        </m:sSub>
        <m:r>
          <w:rPr>
            <w:rFonts w:ascii="Cambria Math" w:hAnsi="Cambria Math"/>
            <w:lang w:val="en-US"/>
          </w:rPr>
          <m:t>}</m:t>
        </m:r>
      </m:oMath>
      <w:r w:rsidR="0002586E">
        <w:rPr>
          <w:lang w:val="en-US"/>
        </w:rPr>
        <w:t xml:space="preserve"> cho ra kết quả là một feature map </w:t>
      </w:r>
      <m:oMath>
        <m:r>
          <w:rPr>
            <w:rFonts w:ascii="Cambria Math" w:hAnsi="Cambria Math"/>
            <w:lang w:val="en-US"/>
          </w:rPr>
          <m:t>c</m:t>
        </m:r>
      </m:oMath>
    </w:p>
    <w:p w14:paraId="4B51DB26" w14:textId="363BDCF6" w:rsidR="000D75BC" w:rsidRPr="001F1A6C" w:rsidRDefault="00005F53" w:rsidP="00335A1C">
      <w:pPr>
        <w:jc w:val="center"/>
        <w:rPr>
          <w:lang w:val="en-US"/>
        </w:rPr>
      </w:pPr>
      <m:oMathPara>
        <m:oMath>
          <m:eqArr>
            <m:eqArrPr>
              <m:maxDist m:val="1"/>
              <m:ctrlPr>
                <w:rPr>
                  <w:rFonts w:ascii="Cambria Math" w:hAnsi="Cambria Math"/>
                  <w:i/>
                  <w:lang w:val="en-US"/>
                </w:rPr>
              </m:ctrlPr>
            </m:eqArrPr>
            <m:e>
              <m:r>
                <w:rPr>
                  <w:rFonts w:ascii="Cambria Math" w:hAnsi="Cambria Math"/>
                  <w:lang w:val="en-US"/>
                </w:rPr>
                <m:t>c=</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n-h+</m:t>
                      </m:r>
                      <m:r>
                        <w:rPr>
                          <w:rFonts w:ascii="Cambria Math" w:hAnsi="Cambria Math"/>
                          <w:lang w:val="en-US"/>
                        </w:rPr>
                        <m:t>1</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3</m:t>
                  </m:r>
                </m:e>
              </m:d>
            </m:e>
          </m:eqArr>
        </m:oMath>
      </m:oMathPara>
    </w:p>
    <w:p w14:paraId="2B9EE656" w14:textId="50FACA1F" w:rsidR="001F1A6C" w:rsidRDefault="00730E81" w:rsidP="00305095">
      <w:pPr>
        <w:jc w:val="left"/>
        <w:rPr>
          <w:lang w:val="en-US"/>
        </w:rPr>
      </w:pPr>
      <w:r>
        <w:rPr>
          <w:lang w:val="en-US"/>
        </w:rPr>
        <w:t>Với</w:t>
      </w:r>
      <w:r w:rsidR="009C7777">
        <w:rPr>
          <w:lang w:val="en-US"/>
        </w:rPr>
        <w:t xml:space="preserve"> </w:t>
      </w:r>
      <m:oMath>
        <m:r>
          <w:rPr>
            <w:rFonts w:ascii="Cambria Math" w:hAnsi="Cambria Math"/>
            <w:lang w:val="en-US"/>
          </w:rPr>
          <m:t xml:space="preserve">c ϵ </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n-h+</m:t>
            </m:r>
            <m:r>
              <w:rPr>
                <w:rFonts w:ascii="Cambria Math" w:hAnsi="Cambria Math"/>
                <w:lang w:val="en-US"/>
              </w:rPr>
              <m:t>1</m:t>
            </m:r>
          </m:sup>
        </m:sSup>
      </m:oMath>
      <w:r>
        <w:rPr>
          <w:lang w:val="en-US"/>
        </w:rPr>
        <w:t xml:space="preserve">. </w:t>
      </w:r>
      <w:r w:rsidR="00A679C8">
        <w:rPr>
          <w:lang w:val="en-US"/>
        </w:rPr>
        <w:t xml:space="preserve">Tiếp đó cho feature map </w:t>
      </w:r>
      <m:oMath>
        <m:r>
          <w:rPr>
            <w:rFonts w:ascii="Cambria Math" w:hAnsi="Cambria Math"/>
            <w:lang w:val="en-US"/>
          </w:rPr>
          <m:t>c</m:t>
        </m:r>
      </m:oMath>
      <w:r w:rsidR="00A679C8">
        <w:rPr>
          <w:lang w:val="en-US"/>
        </w:rPr>
        <w:t xml:space="preserve"> qua một tầng gộp cực đại theo thời gian (</w:t>
      </w:r>
      <w:r w:rsidR="00372CC7">
        <w:rPr>
          <w:lang w:val="en-US"/>
        </w:rPr>
        <w:t>max-over-time pooling)</w:t>
      </w:r>
      <w:r w:rsidR="004E772B">
        <w:rPr>
          <w:lang w:val="en-US"/>
        </w:rPr>
        <w:t xml:space="preserve">, giới thiệu trong bởi </w:t>
      </w:r>
      <w:r w:rsidR="009B4273">
        <w:rPr>
          <w:lang w:val="en-US"/>
        </w:rPr>
        <w:t>Collobert vào năm 2011,</w:t>
      </w:r>
      <w:r w:rsidR="00E32CFD">
        <w:rPr>
          <w:lang w:val="en-US"/>
        </w:rPr>
        <w:t xml:space="preserve"> để </w:t>
      </w:r>
      <w:r w:rsidR="00693EA1">
        <w:rPr>
          <w:lang w:val="en-US"/>
        </w:rPr>
        <w:t>lấy</w:t>
      </w:r>
      <w:r w:rsidR="00E32CFD">
        <w:rPr>
          <w:lang w:val="en-US"/>
        </w:rPr>
        <w:t xml:space="preserve"> được giá trị feature lớn nhất trong feature map</w:t>
      </w:r>
      <w:r w:rsidR="003C4CF5">
        <w:rPr>
          <w:lang w:val="en-US"/>
        </w:rPr>
        <w:t xml:space="preserve">, </w:t>
      </w:r>
      <w:r w:rsidR="00693EA1">
        <w:rPr>
          <w:lang w:val="en-US"/>
        </w:rPr>
        <w:t xml:space="preserve">cụ thể </w:t>
      </w:r>
      <w:r w:rsidR="00220CB4">
        <w:rPr>
          <w:lang w:val="en-US"/>
        </w:rPr>
        <w:t xml:space="preserve">là </w:t>
      </w:r>
      <m:oMath>
        <m:acc>
          <m:accPr>
            <m:ctrlPr>
              <w:rPr>
                <w:rFonts w:ascii="Cambria Math" w:hAnsi="Cambria Math"/>
                <w:i/>
                <w:lang w:val="en-US"/>
              </w:rPr>
            </m:ctrlPr>
          </m:accPr>
          <m:e>
            <m:r>
              <w:rPr>
                <w:rFonts w:ascii="Cambria Math" w:hAnsi="Cambria Math"/>
                <w:lang w:val="en-US"/>
              </w:rPr>
              <m:t>c</m:t>
            </m:r>
          </m:e>
        </m:acc>
        <m:r>
          <w:rPr>
            <w:rFonts w:ascii="Cambria Math" w:hAnsi="Cambria Math"/>
            <w:lang w:val="en-US"/>
          </w:rPr>
          <m:t>=</m:t>
        </m:r>
        <m:r>
          <m:rPr>
            <m:sty m:val="p"/>
          </m:rPr>
          <w:rPr>
            <w:rFonts w:ascii="Cambria Math" w:hAnsi="Cambria Math"/>
            <w:lang w:val="en-US"/>
          </w:rPr>
          <m:t>max⁡</m:t>
        </m:r>
        <m:r>
          <w:rPr>
            <w:rFonts w:ascii="Cambria Math" w:hAnsi="Cambria Math"/>
            <w:lang w:val="en-US"/>
          </w:rPr>
          <m:t>{c}</m:t>
        </m:r>
      </m:oMath>
      <w:r w:rsidR="00837943">
        <w:rPr>
          <w:lang w:val="en-US"/>
        </w:rPr>
        <w:t xml:space="preserve">, </w:t>
      </w:r>
      <w:r w:rsidR="0087307B">
        <w:rPr>
          <w:lang w:val="en-US"/>
        </w:rPr>
        <w:t xml:space="preserve">là kết quả </w:t>
      </w:r>
      <w:r w:rsidR="004E5306">
        <w:rPr>
          <w:lang w:val="en-US"/>
        </w:rPr>
        <w:t>feature</w:t>
      </w:r>
      <w:r w:rsidR="00837943">
        <w:rPr>
          <w:lang w:val="en-US"/>
        </w:rPr>
        <w:t xml:space="preserve"> </w:t>
      </w:r>
      <w:r w:rsidR="00FF7092">
        <w:rPr>
          <w:lang w:val="en-US"/>
        </w:rPr>
        <w:t xml:space="preserve">có được </w:t>
      </w:r>
      <w:r w:rsidR="0087307B">
        <w:rPr>
          <w:lang w:val="en-US"/>
        </w:rPr>
        <w:t xml:space="preserve">ứng với </w:t>
      </w:r>
      <w:r w:rsidR="00FF7092">
        <w:rPr>
          <w:lang w:val="en-US"/>
        </w:rPr>
        <w:t xml:space="preserve">một </w:t>
      </w:r>
      <w:r w:rsidR="0087307B">
        <w:rPr>
          <w:lang w:val="en-US"/>
        </w:rPr>
        <w:t xml:space="preserve">nhân </w:t>
      </w:r>
      <m:oMath>
        <m:r>
          <w:rPr>
            <w:rFonts w:ascii="Cambria Math" w:hAnsi="Cambria Math"/>
            <w:lang w:val="en-US"/>
          </w:rPr>
          <m:t>w</m:t>
        </m:r>
      </m:oMath>
      <w:r w:rsidR="00FF7092">
        <w:rPr>
          <w:lang w:val="en-US"/>
        </w:rPr>
        <w:t xml:space="preserve"> cụ thể</w:t>
      </w:r>
      <w:r w:rsidR="00837943">
        <w:rPr>
          <w:lang w:val="en-US"/>
        </w:rPr>
        <w:t>.</w:t>
      </w:r>
    </w:p>
    <w:p w14:paraId="1285B84B" w14:textId="5C5F44F7" w:rsidR="004E5306" w:rsidRDefault="004E5306" w:rsidP="00305095">
      <w:pPr>
        <w:jc w:val="left"/>
        <w:rPr>
          <w:lang w:val="en-US"/>
        </w:rPr>
      </w:pPr>
      <w:r>
        <w:rPr>
          <w:lang w:val="en-US"/>
        </w:rPr>
        <w:t xml:space="preserve">Trên là mô tả </w:t>
      </w:r>
      <w:r w:rsidR="00B0400B">
        <w:rPr>
          <w:lang w:val="en-US"/>
        </w:rPr>
        <w:t xml:space="preserve">cho quy trình lấy một feature ứng với một nhân </w:t>
      </w:r>
      <m:oMath>
        <m:r>
          <w:rPr>
            <w:rFonts w:ascii="Cambria Math" w:hAnsi="Cambria Math"/>
            <w:lang w:val="en-US"/>
          </w:rPr>
          <m:t>w</m:t>
        </m:r>
      </m:oMath>
      <w:r w:rsidR="00B0400B">
        <w:rPr>
          <w:lang w:val="en-US"/>
        </w:rPr>
        <w:t xml:space="preserve"> cụ thể. Mô hình TextCNN sử dùng nhiều </w:t>
      </w:r>
      <w:r w:rsidR="000D0D38">
        <w:rPr>
          <w:lang w:val="en-US"/>
        </w:rPr>
        <w:t xml:space="preserve">nhân </w:t>
      </w:r>
      <m:oMath>
        <m:r>
          <w:rPr>
            <w:rFonts w:ascii="Cambria Math" w:hAnsi="Cambria Math"/>
            <w:lang w:val="en-US"/>
          </w:rPr>
          <m:t>w</m:t>
        </m:r>
      </m:oMath>
      <w:r>
        <w:rPr>
          <w:lang w:val="en-US"/>
        </w:rPr>
        <w:t xml:space="preserve"> </w:t>
      </w:r>
      <w:r w:rsidR="00D95AC6">
        <w:rPr>
          <w:lang w:val="en-US"/>
        </w:rPr>
        <w:t>có kích thước khác nhau để lấy được nhiều giá trị feature tương ứng</w:t>
      </w:r>
      <w:r w:rsidR="00C25575">
        <w:rPr>
          <w:lang w:val="en-US"/>
        </w:rPr>
        <w:t xml:space="preserve">. </w:t>
      </w:r>
      <w:r w:rsidR="00397B17">
        <w:rPr>
          <w:lang w:val="en-US"/>
        </w:rPr>
        <w:t>Cuối cùng c</w:t>
      </w:r>
      <w:r w:rsidR="00C25575">
        <w:rPr>
          <w:lang w:val="en-US"/>
        </w:rPr>
        <w:t>ác giá trị feature này</w:t>
      </w:r>
      <w:r w:rsidR="00F62CC6">
        <w:rPr>
          <w:lang w:val="en-US"/>
        </w:rPr>
        <w:t xml:space="preserve"> đi qua một tầng softmax kết nối đầy đủ để cho ra các </w:t>
      </w:r>
      <w:r w:rsidR="009F0A56">
        <w:rPr>
          <w:lang w:val="en-US"/>
        </w:rPr>
        <w:t xml:space="preserve">phân phối xác suất ứng với </w:t>
      </w:r>
      <w:r w:rsidR="000B52A3">
        <w:rPr>
          <w:lang w:val="en-US"/>
        </w:rPr>
        <w:t xml:space="preserve">nhãn, lớp để quyết định kết quả </w:t>
      </w:r>
      <w:r w:rsidR="000B52A3">
        <w:rPr>
          <w:lang w:val="en-US"/>
        </w:rPr>
        <w:lastRenderedPageBreak/>
        <w:t xml:space="preserve">phân lớp </w:t>
      </w:r>
      <w:r w:rsidR="00722503">
        <w:rPr>
          <w:lang w:val="en-US"/>
        </w:rPr>
        <w:t>cho câu (sentence).</w:t>
      </w:r>
      <w:r w:rsidR="00F62CC6">
        <w:rPr>
          <w:lang w:val="en-US"/>
        </w:rPr>
        <w:t xml:space="preserve"> </w:t>
      </w:r>
    </w:p>
    <w:p w14:paraId="153C04D7" w14:textId="77777777" w:rsidR="003C5100" w:rsidRDefault="003C5100" w:rsidP="003C5100">
      <w:pPr>
        <w:keepNext/>
        <w:jc w:val="left"/>
      </w:pPr>
      <w:r w:rsidRPr="003C5100">
        <w:rPr>
          <w:noProof/>
          <w:lang w:val="en-US"/>
        </w:rPr>
        <w:drawing>
          <wp:inline distT="0" distB="0" distL="0" distR="0" wp14:anchorId="55CBCC3B" wp14:editId="7198CF05">
            <wp:extent cx="5580380" cy="2369820"/>
            <wp:effectExtent l="0" t="0" r="1270" b="0"/>
            <wp:docPr id="83476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69448" name=""/>
                    <pic:cNvPicPr/>
                  </pic:nvPicPr>
                  <pic:blipFill>
                    <a:blip r:embed="rId37">
                      <a:extLst>
                        <a:ext uri="{28A0092B-C50C-407E-A947-70E740481C1C}">
                          <a14:useLocalDpi xmlns:a14="http://schemas.microsoft.com/office/drawing/2010/main" val="0"/>
                        </a:ext>
                      </a:extLst>
                    </a:blip>
                    <a:stretch>
                      <a:fillRect/>
                    </a:stretch>
                  </pic:blipFill>
                  <pic:spPr>
                    <a:xfrm>
                      <a:off x="0" y="0"/>
                      <a:ext cx="5580380" cy="2369820"/>
                    </a:xfrm>
                    <a:prstGeom prst="rect">
                      <a:avLst/>
                    </a:prstGeom>
                  </pic:spPr>
                </pic:pic>
              </a:graphicData>
            </a:graphic>
          </wp:inline>
        </w:drawing>
      </w:r>
    </w:p>
    <w:p w14:paraId="529F0D25" w14:textId="4444FD5B" w:rsidR="00800793" w:rsidRPr="003C5100" w:rsidRDefault="003C5100" w:rsidP="00D964A5">
      <w:pPr>
        <w:pStyle w:val="Caption"/>
        <w:rPr>
          <w:lang w:val="en-US"/>
        </w:rPr>
      </w:pPr>
      <w:r>
        <w:rPr>
          <w:lang w:val="en-US"/>
        </w:rPr>
        <w:t xml:space="preserve">Kiến trúc mô hình với 2 kênh </w:t>
      </w:r>
      <w:r w:rsidR="00661F84">
        <w:rPr>
          <w:lang w:val="en-US"/>
        </w:rPr>
        <w:t>và sử dụng 2 nhân có kích thước 2 và 3</w:t>
      </w:r>
    </w:p>
    <w:p w14:paraId="59C06E10" w14:textId="66173DD7" w:rsidR="00EF23C9" w:rsidRDefault="00F766B7" w:rsidP="00305095">
      <w:pPr>
        <w:jc w:val="left"/>
        <w:rPr>
          <w:lang w:val="en-US"/>
        </w:rPr>
      </w:pPr>
      <w:r>
        <w:rPr>
          <w:lang w:val="en-US"/>
        </w:rPr>
        <w:t>Đối với kiến trúc đa kênh thì mỗi nhân trong mô hình đều được thực hiện trên tất cả các kênh</w:t>
      </w:r>
      <w:r w:rsidR="00246E16">
        <w:rPr>
          <w:lang w:val="en-US"/>
        </w:rPr>
        <w:t>.</w:t>
      </w:r>
    </w:p>
    <w:p w14:paraId="03464F13" w14:textId="76CD2FB7" w:rsidR="00246E16" w:rsidRDefault="009D1F69" w:rsidP="009D1F69">
      <w:pPr>
        <w:pStyle w:val="Heading3"/>
        <w:rPr>
          <w:lang w:val="en-US"/>
        </w:rPr>
      </w:pPr>
      <w:bookmarkStart w:id="32" w:name="_Toc169779899"/>
      <w:r>
        <w:rPr>
          <w:lang w:val="en-US"/>
        </w:rPr>
        <w:t>Chính quy hoá mô hình TextCNN</w:t>
      </w:r>
      <w:bookmarkEnd w:id="32"/>
    </w:p>
    <w:p w14:paraId="415CC12E" w14:textId="55639CB0" w:rsidR="00341A58" w:rsidRDefault="008C5DDA" w:rsidP="009D1F69">
      <w:pPr>
        <w:rPr>
          <w:lang w:val="en-US"/>
        </w:rPr>
      </w:pPr>
      <w:r>
        <w:rPr>
          <w:lang w:val="en-US"/>
        </w:rPr>
        <w:t>Để chính quy hoá mô hình, thực hiện dropout</w:t>
      </w:r>
      <w:r w:rsidR="00C838B6">
        <w:rPr>
          <w:lang w:val="en-US"/>
        </w:rPr>
        <w:t xml:space="preserve"> trên lớp kế cuối của mô hình (penultimate layer), </w:t>
      </w:r>
      <w:r w:rsidR="000165E4">
        <w:rPr>
          <w:lang w:val="en-US"/>
        </w:rPr>
        <w:t>là một vector chứa các kết quả feature</w:t>
      </w:r>
      <w:r w:rsidR="00742FBB">
        <w:rPr>
          <w:lang w:val="en-US"/>
        </w:rPr>
        <w:t xml:space="preserve"> ứng với các nhân</w:t>
      </w:r>
      <w:r w:rsidR="007345B2">
        <w:rPr>
          <w:lang w:val="en-US"/>
        </w:rPr>
        <w:t xml:space="preserve">, </w:t>
      </w:r>
      <w:r w:rsidR="007345B2" w:rsidRPr="007345B2">
        <w:rPr>
          <w:lang w:val="en-US"/>
        </w:rPr>
        <w:t>kèm theo ràng buộc về l2-norm của các vector trọng số</w:t>
      </w:r>
      <w:r w:rsidR="006D6F24">
        <w:rPr>
          <w:lang w:val="en-US"/>
        </w:rPr>
        <w:t>.</w:t>
      </w:r>
      <w:r w:rsidR="00F81AF5">
        <w:rPr>
          <w:lang w:val="en-US"/>
        </w:rPr>
        <w:t xml:space="preserve"> Cho</w:t>
      </w:r>
      <w:r w:rsidR="00016BD6">
        <w:rPr>
          <w:lang w:val="en-US"/>
        </w:rPr>
        <w:t xml:space="preserve"> lớp kế cuối được biểu diễn bởi</w:t>
      </w:r>
      <w:r w:rsidR="00F81AF5">
        <w:rPr>
          <w:lang w:val="en-US"/>
        </w:rPr>
        <w:t xml:space="preserve"> </w:t>
      </w:r>
      <m:oMath>
        <m:r>
          <w:rPr>
            <w:rFonts w:ascii="Cambria Math" w:hAnsi="Cambria Math"/>
            <w:lang w:val="en-US"/>
          </w:rPr>
          <m:t>z=[</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acc>
        <m:r>
          <w:rPr>
            <w:rFonts w:ascii="Cambria Math" w:hAnsi="Cambria Math"/>
            <w:lang w:val="en-US"/>
          </w:rPr>
          <m:t xml:space="preserve">, </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acc>
        <m:r>
          <w:rPr>
            <w:rFonts w:ascii="Cambria Math" w:hAnsi="Cambria Math"/>
            <w:lang w:val="en-US"/>
          </w:rPr>
          <m:t xml:space="preserve">, …, </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m:t>
                </m:r>
              </m:sub>
            </m:sSub>
          </m:e>
        </m:acc>
        <m:r>
          <w:rPr>
            <w:rFonts w:ascii="Cambria Math" w:hAnsi="Cambria Math"/>
            <w:lang w:val="en-US"/>
          </w:rPr>
          <m:t>]</m:t>
        </m:r>
      </m:oMath>
      <w:r w:rsidR="00F81AF5">
        <w:rPr>
          <w:lang w:val="en-US"/>
        </w:rPr>
        <w:t xml:space="preserve"> </w:t>
      </w:r>
      <w:r w:rsidR="00016BD6">
        <w:rPr>
          <w:lang w:val="en-US"/>
        </w:rPr>
        <w:t xml:space="preserve">(giả sử sử dụng </w:t>
      </w:r>
      <m:oMath>
        <m:r>
          <w:rPr>
            <w:rFonts w:ascii="Cambria Math" w:hAnsi="Cambria Math"/>
            <w:lang w:val="en-US"/>
          </w:rPr>
          <m:t>m</m:t>
        </m:r>
      </m:oMath>
      <w:r w:rsidR="00016BD6">
        <w:rPr>
          <w:lang w:val="en-US"/>
        </w:rPr>
        <w:t xml:space="preserve"> nhân)</w:t>
      </w:r>
      <w:r w:rsidR="00306556">
        <w:rPr>
          <w:lang w:val="en-US"/>
        </w:rPr>
        <w:t xml:space="preserve"> thì dropout sử dụng biểu thức sau để tính toán kết quả </w:t>
      </w:r>
      <m:oMath>
        <m:r>
          <w:rPr>
            <w:rFonts w:ascii="Cambria Math" w:hAnsi="Cambria Math"/>
            <w:lang w:val="en-US"/>
          </w:rPr>
          <m:t>y</m:t>
        </m:r>
      </m:oMath>
      <w:r w:rsidR="00742FBB">
        <w:rPr>
          <w:lang w:val="en-US"/>
        </w:rPr>
        <w:t xml:space="preserve"> </w:t>
      </w:r>
      <w:r w:rsidR="00306556">
        <w:rPr>
          <w:lang w:val="en-US"/>
        </w:rPr>
        <w:t>trong quá trình lan truyền (forward propagation)</w:t>
      </w:r>
      <w:r w:rsidR="00341A58">
        <w:rPr>
          <w:lang w:val="en-US"/>
        </w:rPr>
        <w:t>:</w:t>
      </w:r>
    </w:p>
    <w:p w14:paraId="4413D709" w14:textId="7E37A296" w:rsidR="00341A58" w:rsidRPr="00816A7D" w:rsidRDefault="00005F53" w:rsidP="00341A58">
      <w:pPr>
        <w:jc w:val="center"/>
        <w:rPr>
          <w:lang w:val="en-US"/>
        </w:rPr>
      </w:pPr>
      <m:oMathPara>
        <m:oMath>
          <m:eqArr>
            <m:eqArrPr>
              <m:maxDist m:val="1"/>
              <m:ctrlPr>
                <w:rPr>
                  <w:rFonts w:ascii="Cambria Math" w:hAnsi="Cambria Math"/>
                  <w:i/>
                  <w:lang w:val="en-US"/>
                </w:rPr>
              </m:ctrlPr>
            </m:eqArrPr>
            <m:e>
              <m:r>
                <w:rPr>
                  <w:rFonts w:ascii="Cambria Math" w:hAnsi="Cambria Math"/>
                  <w:lang w:val="en-US"/>
                </w:rPr>
                <m:t>y=w⋅</m:t>
              </m:r>
              <m:d>
                <m:dPr>
                  <m:ctrlPr>
                    <w:rPr>
                      <w:rFonts w:ascii="Cambria Math" w:hAnsi="Cambria Math"/>
                      <w:i/>
                      <w:lang w:val="en-US"/>
                    </w:rPr>
                  </m:ctrlPr>
                </m:dPr>
                <m:e>
                  <m:r>
                    <w:rPr>
                      <w:rFonts w:ascii="Cambria Math" w:hAnsi="Cambria Math"/>
                      <w:lang w:val="en-US"/>
                    </w:rPr>
                    <m:t>z∘r</m:t>
                  </m:r>
                </m:e>
              </m:d>
              <m:r>
                <w:rPr>
                  <w:rFonts w:ascii="Cambria Math" w:hAnsi="Cambria Math"/>
                  <w:lang w:val="en-US"/>
                </w:rPr>
                <m:t>+b#</m:t>
              </m:r>
              <m:d>
                <m:dPr>
                  <m:ctrlPr>
                    <w:rPr>
                      <w:rFonts w:ascii="Cambria Math" w:hAnsi="Cambria Math"/>
                      <w:i/>
                      <w:lang w:val="en-US"/>
                    </w:rPr>
                  </m:ctrlPr>
                </m:dPr>
                <m:e>
                  <m:r>
                    <w:rPr>
                      <w:rFonts w:ascii="Cambria Math" w:hAnsi="Cambria Math"/>
                      <w:lang w:val="en-US"/>
                    </w:rPr>
                    <m:t>4</m:t>
                  </m:r>
                </m:e>
              </m:d>
            </m:e>
          </m:eqArr>
        </m:oMath>
      </m:oMathPara>
    </w:p>
    <w:p w14:paraId="5B1E97BD" w14:textId="17582A4A" w:rsidR="00816A7D" w:rsidRDefault="007106DF" w:rsidP="007106DF">
      <w:pPr>
        <w:rPr>
          <w:lang w:val="en-US"/>
        </w:rPr>
      </w:pPr>
      <w:r>
        <w:rPr>
          <w:lang w:val="en-US"/>
        </w:rPr>
        <w:t>Trong đó:</w:t>
      </w:r>
    </w:p>
    <w:p w14:paraId="3C9F8F77" w14:textId="662B3311" w:rsidR="007106DF" w:rsidRDefault="00005F53" w:rsidP="007106DF">
      <w:pPr>
        <w:pStyle w:val="ListParagraph"/>
        <w:numPr>
          <w:ilvl w:val="0"/>
          <w:numId w:val="16"/>
        </w:numPr>
        <w:rPr>
          <w:lang w:val="en-US"/>
        </w:rPr>
      </w:pPr>
      <m:oMath>
        <m:r>
          <w:rPr>
            <w:rFonts w:ascii="Cambria Math" w:hAnsi="Cambria Math"/>
            <w:lang w:val="en-US"/>
          </w:rPr>
          <m:t>w</m:t>
        </m:r>
      </m:oMath>
      <w:r w:rsidR="00C776DB">
        <w:rPr>
          <w:lang w:val="en-US"/>
        </w:rPr>
        <w:t xml:space="preserve"> là vector trọng số</w:t>
      </w:r>
    </w:p>
    <w:p w14:paraId="670FEDEF" w14:textId="1AD090E4" w:rsidR="00C776DB" w:rsidRDefault="00005F53" w:rsidP="007106DF">
      <w:pPr>
        <w:pStyle w:val="ListParagraph"/>
        <w:numPr>
          <w:ilvl w:val="0"/>
          <w:numId w:val="16"/>
        </w:numPr>
        <w:rPr>
          <w:lang w:val="en-US"/>
        </w:rPr>
      </w:pPr>
      <m:oMath>
        <m:r>
          <w:rPr>
            <w:rFonts w:ascii="Cambria Math" w:hAnsi="Cambria Math"/>
            <w:lang w:val="en-US"/>
          </w:rPr>
          <m:t>z</m:t>
        </m:r>
      </m:oMath>
      <w:r w:rsidR="00C776DB">
        <w:rPr>
          <w:lang w:val="en-US"/>
        </w:rPr>
        <w:t xml:space="preserve"> là đầu vào từ lớp penultimate</w:t>
      </w:r>
    </w:p>
    <w:p w14:paraId="11DEB3F9" w14:textId="28CD397C" w:rsidR="00C776DB" w:rsidRDefault="00005F53" w:rsidP="007106DF">
      <w:pPr>
        <w:pStyle w:val="ListParagraph"/>
        <w:numPr>
          <w:ilvl w:val="0"/>
          <w:numId w:val="16"/>
        </w:numPr>
        <w:rPr>
          <w:lang w:val="en-US"/>
        </w:rPr>
      </w:pPr>
      <m:oMath>
        <m:r>
          <w:rPr>
            <w:rFonts w:ascii="Cambria Math" w:hAnsi="Cambria Math"/>
            <w:lang w:val="en-US"/>
          </w:rPr>
          <m:t>∘</m:t>
        </m:r>
      </m:oMath>
      <w:r w:rsidR="00C776DB">
        <w:rPr>
          <w:lang w:val="en-US"/>
        </w:rPr>
        <w:t xml:space="preserve"> là phép nhân </w:t>
      </w:r>
      <w:proofErr w:type="gramStart"/>
      <w:r w:rsidR="00C776DB">
        <w:rPr>
          <w:lang w:val="en-US"/>
        </w:rPr>
        <w:t>element-wise</w:t>
      </w:r>
      <w:proofErr w:type="gramEnd"/>
    </w:p>
    <w:p w14:paraId="45552D96" w14:textId="77777777" w:rsidR="0027278F" w:rsidRDefault="00005F53" w:rsidP="0027278F">
      <w:pPr>
        <w:pStyle w:val="ListParagraph"/>
        <w:numPr>
          <w:ilvl w:val="0"/>
          <w:numId w:val="16"/>
        </w:numPr>
        <w:rPr>
          <w:lang w:val="en-US"/>
        </w:rPr>
      </w:pPr>
      <m:oMath>
        <m:r>
          <w:rPr>
            <w:rFonts w:ascii="Cambria Math" w:hAnsi="Cambria Math"/>
          </w:rPr>
          <m:t>r</m:t>
        </m:r>
        <m:r>
          <w:rPr>
            <w:rFonts w:ascii="Cambria Math" w:hAnsi="Cambria Math"/>
            <w:lang w:val="en-US"/>
          </w:rPr>
          <m:t xml:space="preserve">∈ </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m:t>
            </m:r>
          </m:sup>
        </m:sSup>
      </m:oMath>
      <w:r w:rsidR="00B801A5">
        <w:t xml:space="preserve"> là vector mask (vector chứa các biến ngẫu nhiên Bernoulli) với xác suất p để mỗi phần tử là 1</w:t>
      </w:r>
    </w:p>
    <w:p w14:paraId="610F23D6" w14:textId="344FAC5B" w:rsidR="004E0AC1" w:rsidRPr="004E0AC1" w:rsidRDefault="0027278F" w:rsidP="004E0AC1">
      <w:pPr>
        <w:rPr>
          <w:lang w:val="en-US"/>
        </w:rPr>
      </w:pPr>
      <w:r w:rsidRPr="0027278F">
        <w:rPr>
          <w:sz w:val="24"/>
          <w:szCs w:val="24"/>
          <w:lang w:val="en-US"/>
        </w:rPr>
        <w:t xml:space="preserve">Ở thời điểm huấn luyện, gradient chỉ được lan truyền ngược qua các đơn vị không được mask (unmasked units). Tại thời điểm kiểm tra, các vector trọng số </w:t>
      </w:r>
      <w:r w:rsidR="007C4903">
        <w:rPr>
          <w:sz w:val="24"/>
          <w:szCs w:val="24"/>
          <w:lang w:val="en-US"/>
        </w:rPr>
        <w:t>học được</w:t>
      </w:r>
      <w:r w:rsidRPr="0027278F">
        <w:rPr>
          <w:sz w:val="24"/>
          <w:szCs w:val="24"/>
          <w:lang w:val="en-US"/>
        </w:rPr>
        <w:t xml:space="preserve"> sẽ được điều chỉnh bằng cách nhân với </w:t>
      </w:r>
      <m:oMath>
        <m:r>
          <w:rPr>
            <w:rFonts w:ascii="Cambria Math" w:hAnsi="Cambria Math"/>
            <w:sz w:val="24"/>
            <w:szCs w:val="24"/>
            <w:lang w:val="en-US"/>
          </w:rPr>
          <m:t>p</m:t>
        </m:r>
      </m:oMath>
      <w:r w:rsidR="007C4903">
        <w:rPr>
          <w:sz w:val="24"/>
          <w:szCs w:val="24"/>
          <w:lang w:val="en-US"/>
        </w:rPr>
        <w:t xml:space="preserve"> </w:t>
      </w:r>
      <w:r w:rsidRPr="0027278F">
        <w:rPr>
          <w:sz w:val="24"/>
          <w:szCs w:val="24"/>
          <w:lang w:val="en-US"/>
        </w:rPr>
        <w:t xml:space="preserve">sao cho </w:t>
      </w:r>
      <m:oMath>
        <m:acc>
          <m:accPr>
            <m:ctrlPr>
              <w:rPr>
                <w:rFonts w:ascii="Cambria Math" w:hAnsi="Cambria Math"/>
                <w:i/>
                <w:sz w:val="24"/>
                <w:szCs w:val="24"/>
                <w:lang w:val="en-US"/>
              </w:rPr>
            </m:ctrlPr>
          </m:accPr>
          <m:e>
            <m:r>
              <w:rPr>
                <w:rFonts w:ascii="Cambria Math" w:hAnsi="Cambria Math"/>
                <w:sz w:val="24"/>
                <w:szCs w:val="24"/>
                <w:lang w:val="en-US"/>
              </w:rPr>
              <m:t>w</m:t>
            </m:r>
          </m:e>
        </m:acc>
        <m:r>
          <w:rPr>
            <w:rFonts w:ascii="Cambria Math" w:hAnsi="Cambria Math"/>
            <w:sz w:val="24"/>
            <w:szCs w:val="24"/>
            <w:lang w:val="en-US"/>
          </w:rPr>
          <m:t>=pw</m:t>
        </m:r>
      </m:oMath>
      <w:r w:rsidR="00806228">
        <w:rPr>
          <w:sz w:val="24"/>
          <w:szCs w:val="24"/>
          <w:lang w:val="en-US"/>
        </w:rPr>
        <w:t xml:space="preserve">, </w:t>
      </w:r>
      <m:oMath>
        <m:acc>
          <m:accPr>
            <m:ctrlPr>
              <w:rPr>
                <w:rFonts w:ascii="Cambria Math" w:hAnsi="Cambria Math"/>
                <w:i/>
                <w:sz w:val="24"/>
                <w:szCs w:val="24"/>
                <w:lang w:val="en-US"/>
              </w:rPr>
            </m:ctrlPr>
          </m:accPr>
          <m:e>
            <m:r>
              <w:rPr>
                <w:rFonts w:ascii="Cambria Math" w:hAnsi="Cambria Math"/>
                <w:sz w:val="24"/>
                <w:szCs w:val="24"/>
                <w:lang w:val="en-US"/>
              </w:rPr>
              <m:t>w</m:t>
            </m:r>
          </m:e>
        </m:acc>
        <m:r>
          <w:rPr>
            <w:rFonts w:ascii="Cambria Math" w:hAnsi="Cambria Math"/>
            <w:sz w:val="24"/>
            <w:szCs w:val="24"/>
            <w:lang w:val="en-US"/>
          </w:rPr>
          <m:t xml:space="preserve"> </m:t>
        </m:r>
      </m:oMath>
      <w:r w:rsidRPr="0027278F">
        <w:rPr>
          <w:sz w:val="24"/>
          <w:szCs w:val="24"/>
          <w:lang w:val="en-US"/>
        </w:rPr>
        <w:t>được sử dụng (không</w:t>
      </w:r>
      <w:r w:rsidR="00806228">
        <w:rPr>
          <w:sz w:val="24"/>
          <w:szCs w:val="24"/>
          <w:lang w:val="en-US"/>
        </w:rPr>
        <w:t xml:space="preserve"> </w:t>
      </w:r>
      <w:r w:rsidRPr="0027278F">
        <w:rPr>
          <w:sz w:val="24"/>
          <w:szCs w:val="24"/>
          <w:lang w:val="en-US"/>
        </w:rPr>
        <w:t xml:space="preserve">dropout) để đánh giá </w:t>
      </w:r>
      <w:r w:rsidRPr="0027278F">
        <w:rPr>
          <w:sz w:val="24"/>
          <w:szCs w:val="24"/>
          <w:lang w:val="en-US"/>
        </w:rPr>
        <w:lastRenderedPageBreak/>
        <w:t>các câu chưa từng thấy.</w:t>
      </w:r>
      <w:r w:rsidR="001420E9">
        <w:rPr>
          <w:sz w:val="24"/>
          <w:szCs w:val="24"/>
          <w:lang w:val="en-US"/>
        </w:rPr>
        <w:t xml:space="preserve"> Thêm ràng buộc l2-norm của các vector trọng số bằng cách điều chỉnh lại </w:t>
      </w:r>
      <m:oMath>
        <m:r>
          <w:rPr>
            <w:rFonts w:ascii="Cambria Math" w:hAnsi="Cambria Math"/>
            <w:sz w:val="24"/>
            <w:szCs w:val="24"/>
            <w:lang w:val="en-US"/>
          </w:rPr>
          <m:t>w</m:t>
        </m:r>
      </m:oMath>
      <w:r w:rsidR="00D0235A">
        <w:rPr>
          <w:sz w:val="24"/>
          <w:szCs w:val="24"/>
          <w:lang w:val="en-US"/>
        </w:rPr>
        <w:t xml:space="preserve"> sao cho </w:t>
      </w:r>
      <m:oMath>
        <m:sSub>
          <m:sSubPr>
            <m:ctrlPr>
              <w:rPr>
                <w:rFonts w:ascii="Cambria Math" w:hAnsi="Cambria Math"/>
                <w:i/>
                <w:sz w:val="24"/>
                <w:szCs w:val="24"/>
                <w:lang w:val="en-US"/>
              </w:rPr>
            </m:ctrlPr>
          </m:sSubPr>
          <m:e>
            <m:d>
              <m:dPr>
                <m:begChr m:val="‖"/>
                <m:endChr m:val="‖"/>
                <m:ctrlPr>
                  <w:rPr>
                    <w:rFonts w:ascii="Cambria Math" w:hAnsi="Cambria Math"/>
                    <w:i/>
                    <w:sz w:val="24"/>
                    <w:szCs w:val="24"/>
                    <w:lang w:val="en-US"/>
                  </w:rPr>
                </m:ctrlPr>
              </m:dPr>
              <m:e>
                <m:r>
                  <w:rPr>
                    <w:rFonts w:ascii="Cambria Math" w:hAnsi="Cambria Math"/>
                    <w:sz w:val="24"/>
                    <w:szCs w:val="24"/>
                    <w:lang w:val="en-US"/>
                  </w:rPr>
                  <m:t>w</m:t>
                </m:r>
              </m:e>
            </m:d>
          </m:e>
          <m:sub>
            <m:r>
              <w:rPr>
                <w:rFonts w:ascii="Cambria Math" w:hAnsi="Cambria Math"/>
                <w:sz w:val="24"/>
                <w:szCs w:val="24"/>
                <w:lang w:val="en-US"/>
              </w:rPr>
              <m:t>2</m:t>
            </m:r>
          </m:sub>
        </m:sSub>
        <m:r>
          <w:rPr>
            <w:rFonts w:ascii="Cambria Math" w:hAnsi="Cambria Math"/>
            <w:sz w:val="24"/>
            <w:szCs w:val="24"/>
            <w:lang w:val="en-US"/>
          </w:rPr>
          <m:t>=s</m:t>
        </m:r>
      </m:oMath>
      <w:r w:rsidR="00CA0562">
        <w:rPr>
          <w:sz w:val="24"/>
          <w:szCs w:val="24"/>
          <w:lang w:val="en-US"/>
        </w:rPr>
        <w:t xml:space="preserve"> </w:t>
      </w:r>
      <w:r w:rsidR="00BB1D3A">
        <w:rPr>
          <w:sz w:val="24"/>
          <w:szCs w:val="24"/>
          <w:lang w:val="en-US"/>
        </w:rPr>
        <w:t xml:space="preserve">khi </w:t>
      </w:r>
      <m:oMath>
        <m:sSub>
          <m:sSubPr>
            <m:ctrlPr>
              <w:rPr>
                <w:rFonts w:ascii="Cambria Math" w:hAnsi="Cambria Math"/>
                <w:i/>
                <w:sz w:val="24"/>
                <w:szCs w:val="24"/>
                <w:lang w:val="en-US"/>
              </w:rPr>
            </m:ctrlPr>
          </m:sSubPr>
          <m:e>
            <m:d>
              <m:dPr>
                <m:begChr m:val="‖"/>
                <m:endChr m:val="‖"/>
                <m:ctrlPr>
                  <w:rPr>
                    <w:rFonts w:ascii="Cambria Math" w:hAnsi="Cambria Math"/>
                    <w:i/>
                    <w:sz w:val="24"/>
                    <w:szCs w:val="24"/>
                    <w:lang w:val="en-US"/>
                  </w:rPr>
                </m:ctrlPr>
              </m:dPr>
              <m:e>
                <m:r>
                  <w:rPr>
                    <w:rFonts w:ascii="Cambria Math" w:hAnsi="Cambria Math"/>
                    <w:sz w:val="24"/>
                    <w:szCs w:val="24"/>
                    <w:lang w:val="en-US"/>
                  </w:rPr>
                  <m:t>w</m:t>
                </m:r>
              </m:e>
            </m:d>
          </m:e>
          <m:sub>
            <m:r>
              <w:rPr>
                <w:rFonts w:ascii="Cambria Math" w:hAnsi="Cambria Math"/>
                <w:sz w:val="24"/>
                <w:szCs w:val="24"/>
                <w:lang w:val="en-US"/>
              </w:rPr>
              <m:t>2</m:t>
            </m:r>
          </m:sub>
        </m:sSub>
        <m:r>
          <w:rPr>
            <w:rFonts w:ascii="Cambria Math" w:hAnsi="Cambria Math"/>
            <w:sz w:val="24"/>
            <w:szCs w:val="24"/>
            <w:lang w:val="en-US"/>
          </w:rPr>
          <m:t>&gt;s</m:t>
        </m:r>
      </m:oMath>
      <w:r w:rsidR="00BB1D3A">
        <w:rPr>
          <w:sz w:val="24"/>
          <w:szCs w:val="24"/>
          <w:lang w:val="en-US"/>
        </w:rPr>
        <w:t xml:space="preserve"> sau mỗi bước tối ưu </w:t>
      </w:r>
      <w:r w:rsidR="00EA2FDD">
        <w:rPr>
          <w:sz w:val="24"/>
          <w:szCs w:val="24"/>
          <w:lang w:val="en-US"/>
        </w:rPr>
        <w:t>gradient descent</w:t>
      </w:r>
      <w:r w:rsidR="00C52D8B">
        <w:rPr>
          <w:sz w:val="24"/>
          <w:szCs w:val="24"/>
          <w:lang w:val="en-US"/>
        </w:rPr>
        <w:t>.</w:t>
      </w:r>
    </w:p>
    <w:p w14:paraId="4ABBFC4E" w14:textId="7018DC50" w:rsidR="009569F8" w:rsidRDefault="009569F8">
      <w:pPr>
        <w:spacing w:line="240" w:lineRule="auto"/>
        <w:jc w:val="left"/>
        <w:rPr>
          <w:lang w:val="en-US"/>
        </w:rPr>
      </w:pPr>
      <w:r>
        <w:rPr>
          <w:lang w:val="en-US"/>
        </w:rPr>
        <w:br w:type="page"/>
      </w:r>
    </w:p>
    <w:p w14:paraId="710F5653" w14:textId="4386F7F4" w:rsidR="003812B4" w:rsidRPr="005A0847" w:rsidRDefault="003812B4" w:rsidP="003812B4">
      <w:pPr>
        <w:pStyle w:val="Heading1"/>
        <w:rPr>
          <w:lang w:val="vi-VN"/>
        </w:rPr>
      </w:pPr>
      <w:bookmarkStart w:id="33" w:name="_Toc169779900"/>
      <w:r w:rsidRPr="00280DE8">
        <w:rPr>
          <w:lang w:val="vi-VN"/>
        </w:rPr>
        <w:lastRenderedPageBreak/>
        <w:t>THỰC NGHIỆM MÔ HÌNH</w:t>
      </w:r>
      <w:r w:rsidR="00B23A60">
        <w:rPr>
          <w:lang w:val="en-US"/>
        </w:rPr>
        <w:t xml:space="preserve"> VÀ ĐÁNH GIÁ KẾT QUẢ</w:t>
      </w:r>
      <w:bookmarkEnd w:id="33"/>
    </w:p>
    <w:p w14:paraId="101F28BD" w14:textId="59E56955" w:rsidR="00977BC2" w:rsidRDefault="00977BC2" w:rsidP="00977BC2">
      <w:pPr>
        <w:pStyle w:val="Heading2"/>
        <w:rPr>
          <w:lang w:val="en-US"/>
        </w:rPr>
      </w:pPr>
      <w:bookmarkStart w:id="34" w:name="_Toc169779901"/>
      <w:r>
        <w:rPr>
          <w:lang w:val="en-US"/>
        </w:rPr>
        <w:t>Cấu hình mô hình nhóm tác giả sử dụng</w:t>
      </w:r>
      <w:bookmarkEnd w:id="34"/>
    </w:p>
    <w:p w14:paraId="5B7AEBA2" w14:textId="7717D6E8" w:rsidR="00460C54" w:rsidRPr="00460C54" w:rsidRDefault="00460C54" w:rsidP="00460C54">
      <w:pPr>
        <w:rPr>
          <w:lang w:val="en-US"/>
        </w:rPr>
      </w:pPr>
      <w:r w:rsidRPr="00460C54">
        <w:rPr>
          <w:lang w:val="en-US"/>
        </w:rPr>
        <w:t>Độ dài chuỗi đầu ra của mỗi m</w:t>
      </w:r>
      <w:r w:rsidR="003B6E8D">
        <w:rPr>
          <w:lang w:val="en-US"/>
        </w:rPr>
        <w:t>odule</w:t>
      </w:r>
      <w:r w:rsidRPr="00460C54">
        <w:rPr>
          <w:lang w:val="en-US"/>
        </w:rPr>
        <w:t xml:space="preserve"> được đặt là 6, tỷ lệ dropout được đặt là 0.5, và</w:t>
      </w:r>
      <w:r w:rsidR="003B6E8D">
        <w:rPr>
          <w:lang w:val="en-US"/>
        </w:rPr>
        <w:t xml:space="preserve"> </w:t>
      </w:r>
      <w:r w:rsidR="00C81FB3">
        <w:rPr>
          <w:lang w:val="en-US"/>
        </w:rPr>
        <w:t>số chiều của</w:t>
      </w:r>
      <w:r w:rsidRPr="00460C54">
        <w:rPr>
          <w:lang w:val="en-US"/>
        </w:rPr>
        <w:t xml:space="preserve"> embedding là 128, với zero-padding khi cần thiết.</w:t>
      </w:r>
    </w:p>
    <w:p w14:paraId="62E6D527" w14:textId="06C08D2B" w:rsidR="00460C54" w:rsidRPr="00460C54" w:rsidRDefault="00460C54" w:rsidP="00460C54">
      <w:pPr>
        <w:rPr>
          <w:lang w:val="en-US"/>
        </w:rPr>
      </w:pPr>
      <w:r w:rsidRPr="00460C54">
        <w:rPr>
          <w:lang w:val="en-US"/>
        </w:rPr>
        <w:t>M</w:t>
      </w:r>
      <w:r w:rsidR="003B6E8D">
        <w:rPr>
          <w:lang w:val="en-US"/>
        </w:rPr>
        <w:t>odule</w:t>
      </w:r>
      <w:r w:rsidRPr="00460C54">
        <w:rPr>
          <w:lang w:val="en-US"/>
        </w:rPr>
        <w:t xml:space="preserve"> TextCNN, có trách nhiệm xử lý văn bản tin tức và ngữ cảnh văn bản</w:t>
      </w:r>
      <w:r w:rsidR="003B6E8D">
        <w:rPr>
          <w:lang w:val="en-US"/>
        </w:rPr>
        <w:t xml:space="preserve"> của tin tức</w:t>
      </w:r>
      <w:r w:rsidRPr="00460C54">
        <w:rPr>
          <w:lang w:val="en-US"/>
        </w:rPr>
        <w:t xml:space="preserve">, bao gồm một lớp embedding tiếp theo là ba lớp CNN song song. Các lớp CNN có kích thước </w:t>
      </w:r>
      <w:r w:rsidR="00CA52AB">
        <w:rPr>
          <w:lang w:val="en-US"/>
        </w:rPr>
        <w:t>nhân</w:t>
      </w:r>
      <w:r w:rsidRPr="00460C54">
        <w:rPr>
          <w:lang w:val="en-US"/>
        </w:rPr>
        <w:t xml:space="preserve"> là (3, 4, 5) với </w:t>
      </w:r>
      <w:r w:rsidR="00CA52AB">
        <w:rPr>
          <w:lang w:val="en-US"/>
        </w:rPr>
        <w:t>số chiều</w:t>
      </w:r>
      <w:r w:rsidRPr="00460C54">
        <w:rPr>
          <w:lang w:val="en-US"/>
        </w:rPr>
        <w:t xml:space="preserve"> là 128. Đầu ra của mỗi lớp CNN sau đó được đi qua một lớp MaxPooling để lấy giá trị lớn nhất cho mỗi feature map. Các feature map kết quả sau đó được nối lại </w:t>
      </w:r>
      <w:r w:rsidR="00C81FB3">
        <w:rPr>
          <w:lang w:val="en-US"/>
        </w:rPr>
        <w:t>(concatenat</w:t>
      </w:r>
      <w:r w:rsidR="00621B04">
        <w:rPr>
          <w:lang w:val="en-US"/>
        </w:rPr>
        <w:t>ed</w:t>
      </w:r>
      <w:r w:rsidR="00C81FB3">
        <w:rPr>
          <w:lang w:val="en-US"/>
        </w:rPr>
        <w:t xml:space="preserve">) </w:t>
      </w:r>
      <w:r w:rsidRPr="00460C54">
        <w:rPr>
          <w:lang w:val="en-US"/>
        </w:rPr>
        <w:t xml:space="preserve">và đưa vào một lớp linear </w:t>
      </w:r>
      <w:r w:rsidR="004605E3">
        <w:rPr>
          <w:lang w:val="en-US"/>
        </w:rPr>
        <w:t>có</w:t>
      </w:r>
      <w:r w:rsidRPr="00460C54">
        <w:rPr>
          <w:lang w:val="en-US"/>
        </w:rPr>
        <w:t xml:space="preserve"> dropout.</w:t>
      </w:r>
    </w:p>
    <w:p w14:paraId="0C113FDD" w14:textId="36610D74" w:rsidR="00977BC2" w:rsidRPr="00977BC2" w:rsidRDefault="00460C54" w:rsidP="00460C54">
      <w:pPr>
        <w:rPr>
          <w:lang w:val="en-US"/>
        </w:rPr>
      </w:pPr>
      <w:r w:rsidRPr="00460C54">
        <w:rPr>
          <w:lang w:val="en-US"/>
        </w:rPr>
        <w:t>M</w:t>
      </w:r>
      <w:r w:rsidR="004605E3">
        <w:rPr>
          <w:lang w:val="en-US"/>
        </w:rPr>
        <w:t>odule</w:t>
      </w:r>
      <w:r w:rsidRPr="00460C54">
        <w:rPr>
          <w:lang w:val="en-US"/>
        </w:rPr>
        <w:t xml:space="preserve"> CNNBiLSTM có trách nhiệm xử lý ngữ cảnh số. Trước tiên, nó đi qua một lớp linear </w:t>
      </w:r>
      <w:r w:rsidR="00133F6F">
        <w:rPr>
          <w:lang w:val="en-US"/>
        </w:rPr>
        <w:t>có</w:t>
      </w:r>
      <w:r w:rsidRPr="00460C54">
        <w:rPr>
          <w:lang w:val="en-US"/>
        </w:rPr>
        <w:t xml:space="preserve"> dropout, tiếp theo là một lớp CNN có số kênh đầu ra là 32 và kích thước kernel là 1. Đầu ra sau đó được đưa vào mạng LSTM hai chiều (Bi-LSTM) </w:t>
      </w:r>
      <w:r w:rsidR="00F71EE7">
        <w:rPr>
          <w:lang w:val="en-US"/>
        </w:rPr>
        <w:t>có</w:t>
      </w:r>
      <w:r w:rsidRPr="00460C54">
        <w:rPr>
          <w:lang w:val="en-US"/>
        </w:rPr>
        <w:t xml:space="preserve"> dropout và cuối cùng được đưa vào một lớp linear khác để tính toán đầu ra.</w:t>
      </w:r>
    </w:p>
    <w:p w14:paraId="0C3B34D2" w14:textId="3DF14BB4" w:rsidR="005A0847" w:rsidRDefault="005A0847" w:rsidP="005A0847">
      <w:pPr>
        <w:pStyle w:val="Heading2"/>
        <w:rPr>
          <w:lang w:val="en-US"/>
        </w:rPr>
      </w:pPr>
      <w:bookmarkStart w:id="35" w:name="_Toc169779902"/>
      <w:r>
        <w:rPr>
          <w:lang w:val="en-US"/>
        </w:rPr>
        <w:t xml:space="preserve">Chuẩn bị </w:t>
      </w:r>
      <w:r w:rsidR="4D43DEC6" w:rsidRPr="5398344C">
        <w:rPr>
          <w:lang w:val="en-US"/>
        </w:rPr>
        <w:t>công cụ</w:t>
      </w:r>
      <w:bookmarkEnd w:id="35"/>
    </w:p>
    <w:p w14:paraId="1AB809C6" w14:textId="32835415" w:rsidR="1F35296D" w:rsidRDefault="1F35296D" w:rsidP="003A24F2">
      <w:pPr>
        <w:pStyle w:val="ListParagraph"/>
        <w:numPr>
          <w:ilvl w:val="0"/>
          <w:numId w:val="9"/>
        </w:numPr>
        <w:rPr>
          <w:lang w:val="en-US"/>
        </w:rPr>
      </w:pPr>
      <w:r w:rsidRPr="5398344C">
        <w:rPr>
          <w:lang w:val="en-US"/>
        </w:rPr>
        <w:t>Sao chép code từ trang github của bài báo về.</w:t>
      </w:r>
    </w:p>
    <w:p w14:paraId="5C5F908A" w14:textId="5BDF3101" w:rsidR="4F39C6B0" w:rsidRDefault="4F39C6B0" w:rsidP="003A24F2">
      <w:pPr>
        <w:pStyle w:val="ListParagraph"/>
        <w:numPr>
          <w:ilvl w:val="0"/>
          <w:numId w:val="9"/>
        </w:numPr>
        <w:rPr>
          <w:lang w:val="en-US"/>
        </w:rPr>
      </w:pPr>
      <w:r w:rsidRPr="5398344C">
        <w:rPr>
          <w:lang w:val="en-US"/>
        </w:rPr>
        <w:t xml:space="preserve">Cài đặt lại phiên bản ngôn ngữ Python là 3.10.0a1 để phù hợp và </w:t>
      </w:r>
      <w:r w:rsidR="14DD061B" w:rsidRPr="5398344C">
        <w:rPr>
          <w:lang w:val="en-US"/>
        </w:rPr>
        <w:t>thực hiện chính xác lại thực nghiệm của bài báo.</w:t>
      </w:r>
    </w:p>
    <w:p w14:paraId="2D2351AB" w14:textId="263F54DF" w:rsidR="126D6F3F" w:rsidRDefault="126D6F3F" w:rsidP="003A24F2">
      <w:pPr>
        <w:pStyle w:val="ListParagraph"/>
        <w:numPr>
          <w:ilvl w:val="0"/>
          <w:numId w:val="9"/>
        </w:numPr>
        <w:rPr>
          <w:lang w:val="en-US"/>
        </w:rPr>
      </w:pPr>
      <w:r w:rsidRPr="5398344C">
        <w:rPr>
          <w:lang w:val="en-US"/>
        </w:rPr>
        <w:t>Cài đặt các thư viện theo như yêu cầu bài báo trong tệp requirements.txt là:</w:t>
      </w:r>
    </w:p>
    <w:p w14:paraId="27701DD4" w14:textId="7365F692" w:rsidR="126D6F3F" w:rsidRDefault="0027321B" w:rsidP="5398344C">
      <w:pPr>
        <w:pStyle w:val="ListParagraph"/>
        <w:numPr>
          <w:ilvl w:val="0"/>
          <w:numId w:val="0"/>
        </w:numPr>
        <w:rPr>
          <w:lang w:val="en-US"/>
        </w:rPr>
      </w:pPr>
      <w:r>
        <w:rPr>
          <w:lang w:val="en-US"/>
        </w:rPr>
        <w:tab/>
      </w:r>
      <w:r>
        <w:rPr>
          <w:lang w:val="en-US"/>
        </w:rPr>
        <w:tab/>
      </w:r>
      <w:r w:rsidR="126D6F3F" w:rsidRPr="5398344C">
        <w:rPr>
          <w:lang w:val="en-US"/>
        </w:rPr>
        <w:t>+ torch</w:t>
      </w:r>
    </w:p>
    <w:p w14:paraId="4E4DEB70" w14:textId="4CC240BA" w:rsidR="126D6F3F" w:rsidRDefault="126D6F3F" w:rsidP="5398344C">
      <w:pPr>
        <w:pStyle w:val="ListParagraph"/>
        <w:numPr>
          <w:ilvl w:val="0"/>
          <w:numId w:val="0"/>
        </w:numPr>
        <w:ind w:left="720"/>
        <w:rPr>
          <w:lang w:val="en-US"/>
        </w:rPr>
      </w:pPr>
      <w:r w:rsidRPr="5398344C">
        <w:rPr>
          <w:lang w:val="en-US"/>
        </w:rPr>
        <w:t>+ pandas</w:t>
      </w:r>
    </w:p>
    <w:p w14:paraId="02131BA9" w14:textId="0E4D47D0" w:rsidR="126D6F3F" w:rsidRDefault="126D6F3F" w:rsidP="5398344C">
      <w:pPr>
        <w:pStyle w:val="ListParagraph"/>
        <w:numPr>
          <w:ilvl w:val="0"/>
          <w:numId w:val="0"/>
        </w:numPr>
        <w:ind w:left="720"/>
        <w:rPr>
          <w:lang w:val="en-US"/>
        </w:rPr>
      </w:pPr>
      <w:r w:rsidRPr="5398344C">
        <w:rPr>
          <w:lang w:val="en-US"/>
        </w:rPr>
        <w:t>+ numpy</w:t>
      </w:r>
    </w:p>
    <w:p w14:paraId="0A499E63" w14:textId="4F461312" w:rsidR="126D6F3F" w:rsidRDefault="126D6F3F" w:rsidP="5398344C">
      <w:pPr>
        <w:pStyle w:val="ListParagraph"/>
        <w:numPr>
          <w:ilvl w:val="0"/>
          <w:numId w:val="0"/>
        </w:numPr>
        <w:ind w:left="720"/>
        <w:rPr>
          <w:lang w:val="en-US"/>
        </w:rPr>
      </w:pPr>
      <w:r w:rsidRPr="5398344C">
        <w:rPr>
          <w:lang w:val="en-US"/>
        </w:rPr>
        <w:t>+ time</w:t>
      </w:r>
    </w:p>
    <w:p w14:paraId="2A2B5AB2" w14:textId="6F49B63A" w:rsidR="126D6F3F" w:rsidRDefault="126D6F3F" w:rsidP="5398344C">
      <w:pPr>
        <w:pStyle w:val="ListParagraph"/>
        <w:numPr>
          <w:ilvl w:val="0"/>
          <w:numId w:val="0"/>
        </w:numPr>
        <w:ind w:left="720"/>
        <w:rPr>
          <w:lang w:val="en-US"/>
        </w:rPr>
      </w:pPr>
      <w:r w:rsidRPr="5398344C">
        <w:rPr>
          <w:lang w:val="en-US"/>
        </w:rPr>
        <w:t>+ sklearn</w:t>
      </w:r>
    </w:p>
    <w:p w14:paraId="52D71C7C" w14:textId="3330DE85" w:rsidR="126D6F3F" w:rsidRDefault="126D6F3F" w:rsidP="5398344C">
      <w:pPr>
        <w:pStyle w:val="ListParagraph"/>
        <w:numPr>
          <w:ilvl w:val="0"/>
          <w:numId w:val="0"/>
        </w:numPr>
        <w:ind w:left="720"/>
        <w:rPr>
          <w:lang w:val="en-US"/>
        </w:rPr>
      </w:pPr>
      <w:r w:rsidRPr="5398344C">
        <w:rPr>
          <w:lang w:val="en-US"/>
        </w:rPr>
        <w:t>+ transformers</w:t>
      </w:r>
    </w:p>
    <w:p w14:paraId="10C77F43" w14:textId="77C2422F" w:rsidR="6A8CC9C7" w:rsidRDefault="6A8CC9C7" w:rsidP="003A24F2">
      <w:pPr>
        <w:pStyle w:val="ListParagraph"/>
        <w:numPr>
          <w:ilvl w:val="0"/>
          <w:numId w:val="8"/>
        </w:numPr>
        <w:rPr>
          <w:lang w:val="en-US"/>
        </w:rPr>
      </w:pPr>
      <w:r w:rsidRPr="5398344C">
        <w:rPr>
          <w:lang w:val="en-US"/>
        </w:rPr>
        <w:t>3 tệp train.tsv, valid.tsv, test.tsv của bộ dữ liệu LIAR.</w:t>
      </w:r>
    </w:p>
    <w:p w14:paraId="543EF248" w14:textId="5534563B" w:rsidR="58DBFB5B" w:rsidRDefault="58DBFB5B" w:rsidP="003A24F2">
      <w:pPr>
        <w:pStyle w:val="ListParagraph"/>
        <w:numPr>
          <w:ilvl w:val="0"/>
          <w:numId w:val="8"/>
        </w:numPr>
        <w:rPr>
          <w:lang w:val="en-US"/>
        </w:rPr>
      </w:pPr>
      <w:r w:rsidRPr="5398344C">
        <w:rPr>
          <w:lang w:val="en-US"/>
        </w:rPr>
        <w:t>Máy tính thực nghiệm khuyến nghị có GPU và CPU chạy tốt.</w:t>
      </w:r>
    </w:p>
    <w:p w14:paraId="51007C2A" w14:textId="32CE63FF" w:rsidR="1CB96BD7" w:rsidRDefault="1CB96BD7" w:rsidP="1CB96BD7">
      <w:pPr>
        <w:rPr>
          <w:lang w:val="en-US"/>
        </w:rPr>
      </w:pPr>
    </w:p>
    <w:p w14:paraId="589C66D3" w14:textId="7B3358C9" w:rsidR="005A0847" w:rsidRDefault="000F6FE2" w:rsidP="000F6FE2">
      <w:pPr>
        <w:pStyle w:val="Heading2"/>
        <w:rPr>
          <w:lang w:val="en-US"/>
        </w:rPr>
      </w:pPr>
      <w:bookmarkStart w:id="36" w:name="_Toc169779903"/>
      <w:r>
        <w:rPr>
          <w:lang w:val="en-US"/>
        </w:rPr>
        <w:t>Huấn luyện mô hình</w:t>
      </w:r>
      <w:bookmarkEnd w:id="36"/>
    </w:p>
    <w:p w14:paraId="4B7F62CE" w14:textId="587414C2" w:rsidR="5398344C" w:rsidRDefault="6DD5E93F" w:rsidP="3A35FB3E">
      <w:pPr>
        <w:pStyle w:val="ListParagraph"/>
        <w:rPr>
          <w:lang w:val="en-US"/>
        </w:rPr>
      </w:pPr>
      <w:r w:rsidRPr="3A35FB3E">
        <w:rPr>
          <w:lang w:val="en-US"/>
        </w:rPr>
        <w:t xml:space="preserve">Do cấu hình máy tính nhóm </w:t>
      </w:r>
      <w:r w:rsidR="54A77E6A" w:rsidRPr="3A35FB3E">
        <w:rPr>
          <w:lang w:val="en-US"/>
        </w:rPr>
        <w:t xml:space="preserve">yếu hơn so với cấu hình máy tính của bài báo </w:t>
      </w:r>
      <w:r w:rsidR="5762649F" w:rsidRPr="3A35FB3E">
        <w:rPr>
          <w:lang w:val="en-US"/>
        </w:rPr>
        <w:t>nên thời gian thực nghiệm các mô hình sẽ dài hơn so với bài báo:</w:t>
      </w:r>
    </w:p>
    <w:p w14:paraId="766CC3B4" w14:textId="5D7A0816" w:rsidR="334191F3" w:rsidRDefault="334191F3" w:rsidP="3A35FB3E">
      <w:pPr>
        <w:jc w:val="center"/>
      </w:pPr>
      <w:r>
        <w:rPr>
          <w:noProof/>
        </w:rPr>
        <w:drawing>
          <wp:inline distT="0" distB="0" distL="0" distR="0" wp14:anchorId="73B76FBA" wp14:editId="4F824C92">
            <wp:extent cx="5581648" cy="4371975"/>
            <wp:effectExtent l="0" t="0" r="0" b="0"/>
            <wp:docPr id="1911367557" name="Picture 1911367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581648" cy="4371975"/>
                    </a:xfrm>
                    <a:prstGeom prst="rect">
                      <a:avLst/>
                    </a:prstGeom>
                  </pic:spPr>
                </pic:pic>
              </a:graphicData>
            </a:graphic>
          </wp:inline>
        </w:drawing>
      </w:r>
      <w:r>
        <w:t>Cấu hình máy tính của nhóm tác giả bài báo</w:t>
      </w:r>
    </w:p>
    <w:p w14:paraId="21FAA822" w14:textId="77CB4A6F" w:rsidR="3A35FB3E" w:rsidRDefault="3A35FB3E" w:rsidP="3A35FB3E">
      <w:pPr>
        <w:jc w:val="center"/>
        <w:rPr>
          <w:lang w:val="en-US"/>
        </w:rPr>
      </w:pPr>
    </w:p>
    <w:p w14:paraId="476268D5" w14:textId="47514BC2" w:rsidR="5762649F" w:rsidRDefault="5762649F" w:rsidP="3A35FB3E">
      <w:pPr>
        <w:jc w:val="center"/>
      </w:pPr>
      <w:r>
        <w:rPr>
          <w:noProof/>
        </w:rPr>
        <w:lastRenderedPageBreak/>
        <w:drawing>
          <wp:inline distT="0" distB="0" distL="0" distR="0" wp14:anchorId="44A537B6" wp14:editId="2F66C761">
            <wp:extent cx="5572125" cy="4457700"/>
            <wp:effectExtent l="0" t="0" r="0" b="0"/>
            <wp:docPr id="656595896" name="Picture 65659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572125" cy="4457700"/>
                    </a:xfrm>
                    <a:prstGeom prst="rect">
                      <a:avLst/>
                    </a:prstGeom>
                  </pic:spPr>
                </pic:pic>
              </a:graphicData>
            </a:graphic>
          </wp:inline>
        </w:drawing>
      </w:r>
      <w:r>
        <w:t>Cấu hình máy tính của nhóm chạy với Google Colab</w:t>
      </w:r>
    </w:p>
    <w:p w14:paraId="0502D35D" w14:textId="6B503071" w:rsidR="3A35FB3E" w:rsidRDefault="3A35FB3E" w:rsidP="3A35FB3E">
      <w:pPr>
        <w:jc w:val="center"/>
        <w:rPr>
          <w:lang w:val="en-US"/>
        </w:rPr>
      </w:pPr>
    </w:p>
    <w:p w14:paraId="67FA4C53" w14:textId="2A664826" w:rsidR="5CB74F8A" w:rsidRDefault="5CB74F8A" w:rsidP="003A24F2">
      <w:pPr>
        <w:pStyle w:val="ListParagraph"/>
        <w:numPr>
          <w:ilvl w:val="0"/>
          <w:numId w:val="7"/>
        </w:numPr>
      </w:pPr>
      <w:r>
        <w:t>Hình ảnh các quá trình và kết quả thực hiện lại các mô hình:</w:t>
      </w:r>
    </w:p>
    <w:p w14:paraId="393403CA" w14:textId="4B5B8B67" w:rsidR="5CB74F8A" w:rsidRDefault="5CB74F8A" w:rsidP="5398344C">
      <w:pPr>
        <w:pStyle w:val="ListParagraph"/>
        <w:numPr>
          <w:ilvl w:val="0"/>
          <w:numId w:val="0"/>
        </w:numPr>
      </w:pPr>
      <w:r>
        <w:t xml:space="preserve">+ 1.1. </w:t>
      </w:r>
      <w:r w:rsidR="3CDCC384">
        <w:t>TextCNN</w:t>
      </w:r>
    </w:p>
    <w:p w14:paraId="11DEA233" w14:textId="50F3CEA7" w:rsidR="44A47ADC" w:rsidRDefault="581EA24A" w:rsidP="5398344C">
      <w:pPr>
        <w:jc w:val="center"/>
      </w:pPr>
      <w:r>
        <w:rPr>
          <w:noProof/>
        </w:rPr>
        <w:lastRenderedPageBreak/>
        <w:drawing>
          <wp:inline distT="0" distB="0" distL="0" distR="0" wp14:anchorId="0121ECE3" wp14:editId="197E88EF">
            <wp:extent cx="5581648" cy="2990850"/>
            <wp:effectExtent l="0" t="0" r="0" b="0"/>
            <wp:docPr id="2013555444" name="Picture 2013555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581648" cy="2990850"/>
                    </a:xfrm>
                    <a:prstGeom prst="rect">
                      <a:avLst/>
                    </a:prstGeom>
                  </pic:spPr>
                </pic:pic>
              </a:graphicData>
            </a:graphic>
          </wp:inline>
        </w:drawing>
      </w:r>
    </w:p>
    <w:p w14:paraId="4598F47B" w14:textId="46924799" w:rsidR="5398344C" w:rsidRDefault="5398344C" w:rsidP="5398344C">
      <w:pPr>
        <w:jc w:val="center"/>
      </w:pPr>
    </w:p>
    <w:p w14:paraId="4B1C4CC1" w14:textId="3F53FA8C" w:rsidR="3CDCC384" w:rsidRDefault="3CDCC384" w:rsidP="5398344C">
      <w:pPr>
        <w:pStyle w:val="ListParagraph"/>
        <w:numPr>
          <w:ilvl w:val="0"/>
          <w:numId w:val="0"/>
        </w:numPr>
        <w:ind w:firstLine="720"/>
      </w:pPr>
      <w:r>
        <w:t>+ 1.2. TextCNN + Fuzzy</w:t>
      </w:r>
    </w:p>
    <w:p w14:paraId="1793276A" w14:textId="344BB6E2" w:rsidR="1E0A4F1B" w:rsidRDefault="305B08DC" w:rsidP="5398344C">
      <w:pPr>
        <w:jc w:val="center"/>
      </w:pPr>
      <w:r>
        <w:rPr>
          <w:noProof/>
        </w:rPr>
        <w:drawing>
          <wp:inline distT="0" distB="0" distL="0" distR="0" wp14:anchorId="1D3D2746" wp14:editId="600B6E9F">
            <wp:extent cx="5581648" cy="3057525"/>
            <wp:effectExtent l="0" t="0" r="0" b="0"/>
            <wp:docPr id="1406965498" name="Picture 140696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581648" cy="3057525"/>
                    </a:xfrm>
                    <a:prstGeom prst="rect">
                      <a:avLst/>
                    </a:prstGeom>
                  </pic:spPr>
                </pic:pic>
              </a:graphicData>
            </a:graphic>
          </wp:inline>
        </w:drawing>
      </w:r>
    </w:p>
    <w:p w14:paraId="799C343E" w14:textId="03D6CE31" w:rsidR="5398344C" w:rsidRDefault="5398344C" w:rsidP="5398344C">
      <w:pPr>
        <w:jc w:val="center"/>
      </w:pPr>
    </w:p>
    <w:p w14:paraId="6B084D66" w14:textId="761AFC6F" w:rsidR="3CDCC384" w:rsidRDefault="3CDCC384" w:rsidP="5398344C">
      <w:pPr>
        <w:pStyle w:val="ListParagraph"/>
        <w:numPr>
          <w:ilvl w:val="0"/>
          <w:numId w:val="0"/>
        </w:numPr>
        <w:ind w:firstLine="720"/>
      </w:pPr>
      <w:r>
        <w:t xml:space="preserve">+ 2.1. </w:t>
      </w:r>
      <w:r w:rsidR="214C4E60">
        <w:t>BERT + TextCNN + CNNBiLSTM</w:t>
      </w:r>
    </w:p>
    <w:p w14:paraId="5BDEE40E" w14:textId="7761C909" w:rsidR="615D9E9C" w:rsidRDefault="615D9E9C" w:rsidP="5398344C">
      <w:pPr>
        <w:jc w:val="center"/>
      </w:pPr>
    </w:p>
    <w:p w14:paraId="05564730" w14:textId="71EEAE64" w:rsidR="5398344C" w:rsidRDefault="0918C960" w:rsidP="5398344C">
      <w:r>
        <w:rPr>
          <w:noProof/>
        </w:rPr>
        <w:lastRenderedPageBreak/>
        <w:drawing>
          <wp:inline distT="0" distB="0" distL="0" distR="0" wp14:anchorId="68D4C99F" wp14:editId="1E11B539">
            <wp:extent cx="5581648" cy="4695824"/>
            <wp:effectExtent l="0" t="0" r="0" b="0"/>
            <wp:docPr id="1571177030" name="Picture 1571177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581648" cy="4695824"/>
                    </a:xfrm>
                    <a:prstGeom prst="rect">
                      <a:avLst/>
                    </a:prstGeom>
                  </pic:spPr>
                </pic:pic>
              </a:graphicData>
            </a:graphic>
          </wp:inline>
        </w:drawing>
      </w:r>
    </w:p>
    <w:p w14:paraId="19C78287" w14:textId="01B9F62D" w:rsidR="3CDCC384" w:rsidRDefault="3CDCC384" w:rsidP="5398344C">
      <w:pPr>
        <w:pStyle w:val="ListParagraph"/>
        <w:numPr>
          <w:ilvl w:val="0"/>
          <w:numId w:val="0"/>
        </w:numPr>
        <w:ind w:firstLine="720"/>
      </w:pPr>
      <w:r>
        <w:t>+ 2.2.</w:t>
      </w:r>
      <w:r w:rsidR="585A9FE2">
        <w:t xml:space="preserve"> </w:t>
      </w:r>
      <w:r w:rsidR="4DFB6507">
        <w:t>BERT + TextCNN + CNNBiLSTM + Fuzzy</w:t>
      </w:r>
    </w:p>
    <w:p w14:paraId="527723FC" w14:textId="2762E466" w:rsidR="585A9FE2" w:rsidRDefault="7FFF3453" w:rsidP="5398344C">
      <w:pPr>
        <w:jc w:val="center"/>
      </w:pPr>
      <w:r>
        <w:rPr>
          <w:noProof/>
        </w:rPr>
        <w:lastRenderedPageBreak/>
        <w:drawing>
          <wp:inline distT="0" distB="0" distL="0" distR="0" wp14:anchorId="1ABB605D" wp14:editId="68C350CE">
            <wp:extent cx="5581648" cy="3629025"/>
            <wp:effectExtent l="0" t="0" r="0" b="0"/>
            <wp:docPr id="1516949261" name="Picture 1516949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581648" cy="3629025"/>
                    </a:xfrm>
                    <a:prstGeom prst="rect">
                      <a:avLst/>
                    </a:prstGeom>
                  </pic:spPr>
                </pic:pic>
              </a:graphicData>
            </a:graphic>
          </wp:inline>
        </w:drawing>
      </w:r>
    </w:p>
    <w:p w14:paraId="3A0D6690" w14:textId="15226B19" w:rsidR="5398344C" w:rsidRDefault="5398344C" w:rsidP="5398344C">
      <w:pPr>
        <w:jc w:val="center"/>
      </w:pPr>
    </w:p>
    <w:p w14:paraId="15F35DCD" w14:textId="0CFF0E9A" w:rsidR="3CDCC384" w:rsidRDefault="3CDCC384" w:rsidP="5398344C">
      <w:pPr>
        <w:pStyle w:val="ListParagraph"/>
        <w:numPr>
          <w:ilvl w:val="0"/>
          <w:numId w:val="0"/>
        </w:numPr>
        <w:ind w:firstLine="720"/>
      </w:pPr>
      <w:r>
        <w:t>+ 3.1.</w:t>
      </w:r>
      <w:r w:rsidR="2A4BC736">
        <w:t xml:space="preserve"> TextCNN + TextCNN + CNNBiLSTM</w:t>
      </w:r>
    </w:p>
    <w:p w14:paraId="1DFA6973" w14:textId="17E0ED28" w:rsidR="632C9D96" w:rsidRDefault="659925DB" w:rsidP="5398344C">
      <w:pPr>
        <w:jc w:val="center"/>
      </w:pPr>
      <w:r>
        <w:rPr>
          <w:noProof/>
        </w:rPr>
        <w:drawing>
          <wp:inline distT="0" distB="0" distL="0" distR="0" wp14:anchorId="582AEA5D" wp14:editId="604701BB">
            <wp:extent cx="5581648" cy="3267075"/>
            <wp:effectExtent l="0" t="0" r="0" b="0"/>
            <wp:docPr id="1802171885" name="Picture 180217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581648" cy="3267075"/>
                    </a:xfrm>
                    <a:prstGeom prst="rect">
                      <a:avLst/>
                    </a:prstGeom>
                  </pic:spPr>
                </pic:pic>
              </a:graphicData>
            </a:graphic>
          </wp:inline>
        </w:drawing>
      </w:r>
    </w:p>
    <w:p w14:paraId="353646BC" w14:textId="28075C08" w:rsidR="5398344C" w:rsidRDefault="5398344C" w:rsidP="5398344C">
      <w:pPr>
        <w:jc w:val="center"/>
      </w:pPr>
    </w:p>
    <w:p w14:paraId="4F44FD07" w14:textId="2D6533AF" w:rsidR="3CDCC384" w:rsidRDefault="3CDCC384" w:rsidP="5398344C">
      <w:pPr>
        <w:pStyle w:val="ListParagraph"/>
        <w:numPr>
          <w:ilvl w:val="0"/>
          <w:numId w:val="0"/>
        </w:numPr>
        <w:ind w:firstLine="720"/>
      </w:pPr>
      <w:r>
        <w:t>+ 3.2.</w:t>
      </w:r>
      <w:r w:rsidR="539DC16E">
        <w:t xml:space="preserve"> TextCNN + TextCNN + CNNBiLSTM + Fuzzy</w:t>
      </w:r>
    </w:p>
    <w:p w14:paraId="6F132777" w14:textId="2AF6D1AD" w:rsidR="1737199F" w:rsidRDefault="1B391D75" w:rsidP="5398344C">
      <w:pPr>
        <w:jc w:val="center"/>
      </w:pPr>
      <w:r>
        <w:rPr>
          <w:noProof/>
        </w:rPr>
        <w:lastRenderedPageBreak/>
        <w:drawing>
          <wp:inline distT="0" distB="0" distL="0" distR="0" wp14:anchorId="66451D5A" wp14:editId="6A8BD9BD">
            <wp:extent cx="5581648" cy="3305175"/>
            <wp:effectExtent l="0" t="0" r="0" b="0"/>
            <wp:docPr id="726822092" name="Picture 72682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581648" cy="3305175"/>
                    </a:xfrm>
                    <a:prstGeom prst="rect">
                      <a:avLst/>
                    </a:prstGeom>
                  </pic:spPr>
                </pic:pic>
              </a:graphicData>
            </a:graphic>
          </wp:inline>
        </w:drawing>
      </w:r>
    </w:p>
    <w:p w14:paraId="6012D36F" w14:textId="20BA5322" w:rsidR="5398344C" w:rsidRDefault="5398344C" w:rsidP="5398344C">
      <w:pPr>
        <w:jc w:val="center"/>
      </w:pPr>
    </w:p>
    <w:p w14:paraId="17E210B5" w14:textId="3CA54228" w:rsidR="0D5FE9BC" w:rsidRDefault="0D5FE9BC" w:rsidP="5398344C">
      <w:pPr>
        <w:pStyle w:val="ListParagraph"/>
        <w:numPr>
          <w:ilvl w:val="0"/>
          <w:numId w:val="0"/>
        </w:numPr>
        <w:ind w:left="720"/>
      </w:pPr>
      <w:r>
        <w:t>+ Các tệp pytorch lưu lại các mô hình đã được huấn luyện và dùng cho dự đoán hoặc phát triển thêm sau này:</w:t>
      </w:r>
    </w:p>
    <w:p w14:paraId="400685A4" w14:textId="072F1944" w:rsidR="217B1640" w:rsidRDefault="217B1640" w:rsidP="5398344C">
      <w:pPr>
        <w:jc w:val="center"/>
      </w:pPr>
      <w:r>
        <w:rPr>
          <w:noProof/>
        </w:rPr>
        <w:drawing>
          <wp:inline distT="0" distB="0" distL="0" distR="0" wp14:anchorId="30C1708B" wp14:editId="76C72332">
            <wp:extent cx="5581648" cy="2181225"/>
            <wp:effectExtent l="0" t="0" r="0" b="0"/>
            <wp:docPr id="1534524463" name="Picture 153452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581648" cy="2181225"/>
                    </a:xfrm>
                    <a:prstGeom prst="rect">
                      <a:avLst/>
                    </a:prstGeom>
                  </pic:spPr>
                </pic:pic>
              </a:graphicData>
            </a:graphic>
          </wp:inline>
        </w:drawing>
      </w:r>
    </w:p>
    <w:p w14:paraId="3E53B745" w14:textId="677DBA74" w:rsidR="5398344C" w:rsidRDefault="5398344C" w:rsidP="5398344C">
      <w:pPr>
        <w:pStyle w:val="ListParagraph"/>
        <w:numPr>
          <w:ilvl w:val="0"/>
          <w:numId w:val="0"/>
        </w:numPr>
        <w:ind w:firstLine="720"/>
      </w:pPr>
    </w:p>
    <w:p w14:paraId="1AD46FC3" w14:textId="21B9B18D" w:rsidR="0D5FE9BC" w:rsidRDefault="0D5FE9BC" w:rsidP="003A24F2">
      <w:pPr>
        <w:pStyle w:val="ListParagraph"/>
        <w:numPr>
          <w:ilvl w:val="0"/>
          <w:numId w:val="6"/>
        </w:numPr>
      </w:pPr>
      <w:r>
        <w:t>Tổng kết thời gian chạy các mô hình:</w:t>
      </w:r>
    </w:p>
    <w:tbl>
      <w:tblPr>
        <w:tblStyle w:val="TableGrid"/>
        <w:tblW w:w="0" w:type="auto"/>
        <w:jc w:val="center"/>
        <w:tblLayout w:type="fixed"/>
        <w:tblLook w:val="06A0" w:firstRow="1" w:lastRow="0" w:firstColumn="1" w:lastColumn="0" w:noHBand="1" w:noVBand="1"/>
      </w:tblPr>
      <w:tblGrid>
        <w:gridCol w:w="1545"/>
        <w:gridCol w:w="3840"/>
        <w:gridCol w:w="3390"/>
      </w:tblGrid>
      <w:tr w:rsidR="5398344C" w14:paraId="79BA56A3" w14:textId="77777777" w:rsidTr="5398344C">
        <w:trPr>
          <w:trHeight w:val="300"/>
          <w:jc w:val="center"/>
        </w:trPr>
        <w:tc>
          <w:tcPr>
            <w:tcW w:w="1545" w:type="dxa"/>
          </w:tcPr>
          <w:p w14:paraId="4143DD21" w14:textId="6A4A1239" w:rsidR="601FFB71" w:rsidRDefault="601FFB71" w:rsidP="5398344C">
            <w:pPr>
              <w:jc w:val="center"/>
              <w:rPr>
                <w:b/>
                <w:bCs/>
              </w:rPr>
            </w:pPr>
            <w:r w:rsidRPr="5398344C">
              <w:rPr>
                <w:b/>
                <w:bCs/>
              </w:rPr>
              <w:t>STT</w:t>
            </w:r>
          </w:p>
        </w:tc>
        <w:tc>
          <w:tcPr>
            <w:tcW w:w="3840" w:type="dxa"/>
          </w:tcPr>
          <w:p w14:paraId="16E25224" w14:textId="730E2122" w:rsidR="601FFB71" w:rsidRDefault="601FFB71" w:rsidP="5398344C">
            <w:pPr>
              <w:jc w:val="center"/>
              <w:rPr>
                <w:b/>
                <w:bCs/>
              </w:rPr>
            </w:pPr>
            <w:r w:rsidRPr="5398344C">
              <w:rPr>
                <w:b/>
                <w:bCs/>
              </w:rPr>
              <w:t>Tên mô hình</w:t>
            </w:r>
          </w:p>
        </w:tc>
        <w:tc>
          <w:tcPr>
            <w:tcW w:w="3390" w:type="dxa"/>
          </w:tcPr>
          <w:p w14:paraId="74F3A9FD" w14:textId="1D4AB1AF" w:rsidR="601FFB71" w:rsidRDefault="601FFB71" w:rsidP="5398344C">
            <w:pPr>
              <w:jc w:val="center"/>
              <w:rPr>
                <w:b/>
                <w:bCs/>
              </w:rPr>
            </w:pPr>
            <w:r w:rsidRPr="5398344C">
              <w:rPr>
                <w:b/>
                <w:bCs/>
              </w:rPr>
              <w:t>Thời gian chạy</w:t>
            </w:r>
          </w:p>
        </w:tc>
      </w:tr>
      <w:tr w:rsidR="5398344C" w14:paraId="43B622D2" w14:textId="77777777" w:rsidTr="5398344C">
        <w:trPr>
          <w:trHeight w:val="300"/>
          <w:jc w:val="center"/>
        </w:trPr>
        <w:tc>
          <w:tcPr>
            <w:tcW w:w="1545" w:type="dxa"/>
          </w:tcPr>
          <w:p w14:paraId="4867485E" w14:textId="2BB6EDB6" w:rsidR="601FFB71" w:rsidRDefault="601FFB71" w:rsidP="5398344C">
            <w:pPr>
              <w:jc w:val="center"/>
              <w:rPr>
                <w:b/>
                <w:bCs/>
              </w:rPr>
            </w:pPr>
            <w:r w:rsidRPr="5398344C">
              <w:rPr>
                <w:b/>
                <w:bCs/>
              </w:rPr>
              <w:t>1</w:t>
            </w:r>
          </w:p>
        </w:tc>
        <w:tc>
          <w:tcPr>
            <w:tcW w:w="3840" w:type="dxa"/>
          </w:tcPr>
          <w:p w14:paraId="7B80858E" w14:textId="120A34F0" w:rsidR="601FFB71" w:rsidRDefault="601FFB71" w:rsidP="5398344C">
            <w:pPr>
              <w:jc w:val="center"/>
            </w:pPr>
            <w:r>
              <w:t>1.1. TC</w:t>
            </w:r>
          </w:p>
        </w:tc>
        <w:tc>
          <w:tcPr>
            <w:tcW w:w="3390" w:type="dxa"/>
          </w:tcPr>
          <w:p w14:paraId="70D8D886" w14:textId="688BAA00" w:rsidR="0DEE1B84" w:rsidRDefault="3EA52044" w:rsidP="5398344C">
            <w:pPr>
              <w:jc w:val="center"/>
            </w:pPr>
            <w:r>
              <w:t>45</w:t>
            </w:r>
            <w:r w:rsidR="2B53C6AF">
              <w:t>.</w:t>
            </w:r>
            <w:r w:rsidR="646F24C5">
              <w:t>0</w:t>
            </w:r>
            <w:r w:rsidR="4080B737">
              <w:t>2</w:t>
            </w:r>
            <w:r w:rsidR="2B53C6AF">
              <w:t xml:space="preserve"> giây</w:t>
            </w:r>
          </w:p>
        </w:tc>
      </w:tr>
      <w:tr w:rsidR="5398344C" w14:paraId="0CC26A6E" w14:textId="77777777" w:rsidTr="5398344C">
        <w:trPr>
          <w:trHeight w:val="300"/>
          <w:jc w:val="center"/>
        </w:trPr>
        <w:tc>
          <w:tcPr>
            <w:tcW w:w="1545" w:type="dxa"/>
          </w:tcPr>
          <w:p w14:paraId="31915B76" w14:textId="07B57089" w:rsidR="601FFB71" w:rsidRDefault="601FFB71" w:rsidP="5398344C">
            <w:pPr>
              <w:jc w:val="center"/>
              <w:rPr>
                <w:b/>
                <w:bCs/>
              </w:rPr>
            </w:pPr>
            <w:r w:rsidRPr="5398344C">
              <w:rPr>
                <w:b/>
                <w:bCs/>
              </w:rPr>
              <w:t>2</w:t>
            </w:r>
          </w:p>
        </w:tc>
        <w:tc>
          <w:tcPr>
            <w:tcW w:w="3840" w:type="dxa"/>
          </w:tcPr>
          <w:p w14:paraId="0A3FF197" w14:textId="521D5F91" w:rsidR="601FFB71" w:rsidRDefault="601FFB71" w:rsidP="5398344C">
            <w:pPr>
              <w:jc w:val="center"/>
            </w:pPr>
            <w:r>
              <w:t>1.2. TC+FZ</w:t>
            </w:r>
          </w:p>
        </w:tc>
        <w:tc>
          <w:tcPr>
            <w:tcW w:w="3390" w:type="dxa"/>
          </w:tcPr>
          <w:p w14:paraId="6CF855AE" w14:textId="1A114B2A" w:rsidR="1DC78528" w:rsidRDefault="6C11F770" w:rsidP="5398344C">
            <w:pPr>
              <w:jc w:val="center"/>
            </w:pPr>
            <w:r>
              <w:t>44.20</w:t>
            </w:r>
            <w:r w:rsidR="2A4F7D67">
              <w:t xml:space="preserve"> giây</w:t>
            </w:r>
          </w:p>
        </w:tc>
      </w:tr>
      <w:tr w:rsidR="5398344C" w14:paraId="1CBF10A8" w14:textId="77777777" w:rsidTr="5398344C">
        <w:trPr>
          <w:trHeight w:val="300"/>
          <w:jc w:val="center"/>
        </w:trPr>
        <w:tc>
          <w:tcPr>
            <w:tcW w:w="1545" w:type="dxa"/>
          </w:tcPr>
          <w:p w14:paraId="2034BD8E" w14:textId="13D184B2" w:rsidR="601FFB71" w:rsidRDefault="601FFB71" w:rsidP="5398344C">
            <w:pPr>
              <w:jc w:val="center"/>
              <w:rPr>
                <w:b/>
                <w:bCs/>
              </w:rPr>
            </w:pPr>
            <w:r w:rsidRPr="5398344C">
              <w:rPr>
                <w:b/>
                <w:bCs/>
              </w:rPr>
              <w:lastRenderedPageBreak/>
              <w:t>3</w:t>
            </w:r>
          </w:p>
        </w:tc>
        <w:tc>
          <w:tcPr>
            <w:tcW w:w="3840" w:type="dxa"/>
          </w:tcPr>
          <w:p w14:paraId="3C1B82E2" w14:textId="084BC723" w:rsidR="601FFB71" w:rsidRDefault="601FFB71" w:rsidP="5398344C">
            <w:pPr>
              <w:jc w:val="center"/>
            </w:pPr>
            <w:r>
              <w:t>2.1. BT+TC+CB</w:t>
            </w:r>
          </w:p>
        </w:tc>
        <w:tc>
          <w:tcPr>
            <w:tcW w:w="3390" w:type="dxa"/>
          </w:tcPr>
          <w:p w14:paraId="22629A7D" w14:textId="19771A94" w:rsidR="5CE277F3" w:rsidRDefault="5CE277F3" w:rsidP="5398344C">
            <w:pPr>
              <w:jc w:val="center"/>
            </w:pPr>
            <w:r>
              <w:t xml:space="preserve">2 giờ </w:t>
            </w:r>
            <w:r w:rsidR="0C876DC1">
              <w:t>3</w:t>
            </w:r>
            <w:r w:rsidR="127C0D34">
              <w:t>4</w:t>
            </w:r>
            <w:r>
              <w:t xml:space="preserve"> phút </w:t>
            </w:r>
            <w:r w:rsidR="0C26A294">
              <w:t>33</w:t>
            </w:r>
            <w:r w:rsidR="0C876DC1">
              <w:t>.</w:t>
            </w:r>
            <w:r w:rsidR="0FE42D08">
              <w:t>27</w:t>
            </w:r>
            <w:r>
              <w:t xml:space="preserve"> giây</w:t>
            </w:r>
          </w:p>
        </w:tc>
      </w:tr>
      <w:tr w:rsidR="5398344C" w14:paraId="45C490AB" w14:textId="77777777" w:rsidTr="5398344C">
        <w:trPr>
          <w:trHeight w:val="300"/>
          <w:jc w:val="center"/>
        </w:trPr>
        <w:tc>
          <w:tcPr>
            <w:tcW w:w="1545" w:type="dxa"/>
          </w:tcPr>
          <w:p w14:paraId="1B95290C" w14:textId="2A879A35" w:rsidR="601FFB71" w:rsidRDefault="601FFB71" w:rsidP="5398344C">
            <w:pPr>
              <w:jc w:val="center"/>
              <w:rPr>
                <w:b/>
                <w:bCs/>
              </w:rPr>
            </w:pPr>
            <w:r w:rsidRPr="5398344C">
              <w:rPr>
                <w:b/>
                <w:bCs/>
              </w:rPr>
              <w:t>4</w:t>
            </w:r>
          </w:p>
        </w:tc>
        <w:tc>
          <w:tcPr>
            <w:tcW w:w="3840" w:type="dxa"/>
          </w:tcPr>
          <w:p w14:paraId="771FFD9D" w14:textId="00DC0611" w:rsidR="601FFB71" w:rsidRDefault="601FFB71" w:rsidP="5398344C">
            <w:pPr>
              <w:jc w:val="center"/>
            </w:pPr>
            <w:r>
              <w:t>2.2. BT+TC+CB+FZ</w:t>
            </w:r>
          </w:p>
        </w:tc>
        <w:tc>
          <w:tcPr>
            <w:tcW w:w="3390" w:type="dxa"/>
          </w:tcPr>
          <w:p w14:paraId="5F6F0268" w14:textId="360F61E4" w:rsidR="01B6B941" w:rsidRDefault="01B6B941" w:rsidP="5398344C">
            <w:pPr>
              <w:jc w:val="center"/>
            </w:pPr>
            <w:r>
              <w:t xml:space="preserve">2 giờ </w:t>
            </w:r>
            <w:r w:rsidR="6BB32C45">
              <w:t>37</w:t>
            </w:r>
            <w:r>
              <w:t xml:space="preserve"> phút </w:t>
            </w:r>
            <w:r w:rsidR="0B5A2562">
              <w:t>12</w:t>
            </w:r>
            <w:r w:rsidR="3F2D5BD3">
              <w:t>.</w:t>
            </w:r>
            <w:r w:rsidR="7C631538">
              <w:t>59</w:t>
            </w:r>
            <w:r>
              <w:t xml:space="preserve"> giây</w:t>
            </w:r>
          </w:p>
        </w:tc>
      </w:tr>
      <w:tr w:rsidR="5398344C" w14:paraId="776B4B5C" w14:textId="77777777" w:rsidTr="5398344C">
        <w:trPr>
          <w:trHeight w:val="300"/>
          <w:jc w:val="center"/>
        </w:trPr>
        <w:tc>
          <w:tcPr>
            <w:tcW w:w="1545" w:type="dxa"/>
          </w:tcPr>
          <w:p w14:paraId="0D154C4B" w14:textId="2207E855" w:rsidR="601FFB71" w:rsidRDefault="601FFB71" w:rsidP="5398344C">
            <w:pPr>
              <w:jc w:val="center"/>
              <w:rPr>
                <w:b/>
                <w:bCs/>
              </w:rPr>
            </w:pPr>
            <w:r w:rsidRPr="5398344C">
              <w:rPr>
                <w:b/>
                <w:bCs/>
              </w:rPr>
              <w:t>5</w:t>
            </w:r>
          </w:p>
        </w:tc>
        <w:tc>
          <w:tcPr>
            <w:tcW w:w="3840" w:type="dxa"/>
          </w:tcPr>
          <w:p w14:paraId="6AA2AD71" w14:textId="4DCD5ED6" w:rsidR="601FFB71" w:rsidRDefault="601FFB71" w:rsidP="5398344C">
            <w:pPr>
              <w:jc w:val="center"/>
            </w:pPr>
            <w:r>
              <w:t>3.1. TC+TC+CB</w:t>
            </w:r>
          </w:p>
        </w:tc>
        <w:tc>
          <w:tcPr>
            <w:tcW w:w="3390" w:type="dxa"/>
          </w:tcPr>
          <w:p w14:paraId="740C1427" w14:textId="4931FE40" w:rsidR="37AA3BD2" w:rsidRDefault="37AA3BD2" w:rsidP="5398344C">
            <w:pPr>
              <w:jc w:val="center"/>
            </w:pPr>
            <w:r>
              <w:t>53</w:t>
            </w:r>
            <w:r w:rsidR="23703FF9">
              <w:t>.11</w:t>
            </w:r>
            <w:r>
              <w:t xml:space="preserve"> giây</w:t>
            </w:r>
          </w:p>
        </w:tc>
      </w:tr>
      <w:tr w:rsidR="5398344C" w14:paraId="26AFE128" w14:textId="77777777" w:rsidTr="5398344C">
        <w:trPr>
          <w:trHeight w:val="300"/>
          <w:jc w:val="center"/>
        </w:trPr>
        <w:tc>
          <w:tcPr>
            <w:tcW w:w="1545" w:type="dxa"/>
          </w:tcPr>
          <w:p w14:paraId="1E913F01" w14:textId="52412956" w:rsidR="601FFB71" w:rsidRDefault="601FFB71" w:rsidP="5398344C">
            <w:pPr>
              <w:jc w:val="center"/>
              <w:rPr>
                <w:b/>
                <w:bCs/>
              </w:rPr>
            </w:pPr>
            <w:r w:rsidRPr="5398344C">
              <w:rPr>
                <w:b/>
                <w:bCs/>
              </w:rPr>
              <w:t>6</w:t>
            </w:r>
          </w:p>
        </w:tc>
        <w:tc>
          <w:tcPr>
            <w:tcW w:w="3840" w:type="dxa"/>
          </w:tcPr>
          <w:p w14:paraId="09212DC8" w14:textId="2DA5AC56" w:rsidR="601FFB71" w:rsidRDefault="601FFB71" w:rsidP="5398344C">
            <w:pPr>
              <w:jc w:val="center"/>
            </w:pPr>
            <w:r>
              <w:t>3.2. TC+TC+CB+FZ</w:t>
            </w:r>
          </w:p>
        </w:tc>
        <w:tc>
          <w:tcPr>
            <w:tcW w:w="3390" w:type="dxa"/>
          </w:tcPr>
          <w:p w14:paraId="37CD0141" w14:textId="4E6B5239" w:rsidR="3A839D83" w:rsidRDefault="57EB9CB7" w:rsidP="5398344C">
            <w:pPr>
              <w:jc w:val="center"/>
            </w:pPr>
            <w:r>
              <w:t>53.18</w:t>
            </w:r>
            <w:r w:rsidR="372BD41F">
              <w:t xml:space="preserve"> giây</w:t>
            </w:r>
          </w:p>
        </w:tc>
      </w:tr>
    </w:tbl>
    <w:p w14:paraId="5B0608B8" w14:textId="55617DBB" w:rsidR="1CB96BD7" w:rsidRDefault="1CB96BD7" w:rsidP="1CB96BD7">
      <w:pPr>
        <w:rPr>
          <w:lang w:val="en-US"/>
        </w:rPr>
      </w:pPr>
    </w:p>
    <w:p w14:paraId="35487B40" w14:textId="5D8DBAD5" w:rsidR="7C054A55" w:rsidRDefault="7C054A55" w:rsidP="5CE86F64">
      <w:pPr>
        <w:pStyle w:val="ListParagraph"/>
        <w:rPr>
          <w:lang w:val="vi-VN"/>
        </w:rPr>
      </w:pPr>
      <w:r w:rsidRPr="5CE86F64">
        <w:rPr>
          <w:lang w:val="vi-VN"/>
        </w:rPr>
        <w:t>So sánh kết quả chạy lại mô hình so với bài báo (epoch tốt nhất sẽ được chọn)</w:t>
      </w:r>
    </w:p>
    <w:p w14:paraId="0DC1924E" w14:textId="4AA628C4" w:rsidR="7C054A55" w:rsidRDefault="7C054A55" w:rsidP="5CE86F64">
      <w:pPr>
        <w:pStyle w:val="ListParagraph"/>
        <w:numPr>
          <w:ilvl w:val="0"/>
          <w:numId w:val="0"/>
        </w:numPr>
        <w:rPr>
          <w:lang w:val="vi-VN"/>
        </w:rPr>
      </w:pPr>
      <w:r w:rsidRPr="5CE86F64">
        <w:rPr>
          <w:lang w:val="vi-VN"/>
        </w:rPr>
        <w:t>+</w:t>
      </w:r>
      <w:r>
        <w:tab/>
      </w:r>
      <w:r w:rsidRPr="5CE86F64">
        <w:rPr>
          <w:lang w:val="vi-VN"/>
        </w:rPr>
        <w:t xml:space="preserve"> Kết quả của bài báo: </w:t>
      </w:r>
    </w:p>
    <w:tbl>
      <w:tblPr>
        <w:tblStyle w:val="TableGrid"/>
        <w:tblW w:w="0" w:type="auto"/>
        <w:jc w:val="center"/>
        <w:tblLook w:val="06A0" w:firstRow="1" w:lastRow="0" w:firstColumn="1" w:lastColumn="0" w:noHBand="1" w:noVBand="1"/>
      </w:tblPr>
      <w:tblGrid>
        <w:gridCol w:w="1245"/>
        <w:gridCol w:w="1095"/>
        <w:gridCol w:w="990"/>
        <w:gridCol w:w="975"/>
        <w:gridCol w:w="1080"/>
        <w:gridCol w:w="1044"/>
        <w:gridCol w:w="990"/>
        <w:gridCol w:w="1356"/>
      </w:tblGrid>
      <w:tr w:rsidR="5CE86F64" w14:paraId="138A9648" w14:textId="77777777" w:rsidTr="5CE86F64">
        <w:trPr>
          <w:trHeight w:val="300"/>
          <w:jc w:val="center"/>
        </w:trPr>
        <w:tc>
          <w:tcPr>
            <w:tcW w:w="1245" w:type="dxa"/>
            <w:vMerge w:val="restart"/>
          </w:tcPr>
          <w:p w14:paraId="33367403" w14:textId="12AADB34" w:rsidR="5CE86F64" w:rsidRDefault="5CE86F64" w:rsidP="5CE86F64">
            <w:pPr>
              <w:jc w:val="center"/>
              <w:rPr>
                <w:b/>
                <w:bCs/>
                <w:sz w:val="20"/>
                <w:szCs w:val="20"/>
                <w:lang w:val="vi-VN"/>
              </w:rPr>
            </w:pPr>
            <w:r w:rsidRPr="5CE86F64">
              <w:rPr>
                <w:b/>
                <w:bCs/>
                <w:sz w:val="20"/>
                <w:szCs w:val="20"/>
                <w:lang w:val="vi-VN"/>
              </w:rPr>
              <w:t>Mô hình</w:t>
            </w:r>
          </w:p>
        </w:tc>
        <w:tc>
          <w:tcPr>
            <w:tcW w:w="3060" w:type="dxa"/>
            <w:gridSpan w:val="3"/>
          </w:tcPr>
          <w:p w14:paraId="1E252CD1" w14:textId="4B7049A8" w:rsidR="5CE86F64" w:rsidRDefault="5CE86F64" w:rsidP="5CE86F64">
            <w:pPr>
              <w:jc w:val="center"/>
              <w:rPr>
                <w:b/>
                <w:bCs/>
                <w:sz w:val="20"/>
                <w:szCs w:val="20"/>
                <w:lang w:val="vi-VN"/>
              </w:rPr>
            </w:pPr>
            <w:r w:rsidRPr="5CE86F64">
              <w:rPr>
                <w:b/>
                <w:bCs/>
                <w:sz w:val="20"/>
                <w:szCs w:val="20"/>
                <w:lang w:val="vi-VN"/>
              </w:rPr>
              <w:t>Validation</w:t>
            </w:r>
          </w:p>
        </w:tc>
        <w:tc>
          <w:tcPr>
            <w:tcW w:w="3114" w:type="dxa"/>
            <w:gridSpan w:val="3"/>
          </w:tcPr>
          <w:p w14:paraId="7F370B35" w14:textId="43175F6A" w:rsidR="5CE86F64" w:rsidRDefault="5CE86F64" w:rsidP="5CE86F64">
            <w:pPr>
              <w:jc w:val="center"/>
              <w:rPr>
                <w:b/>
                <w:bCs/>
                <w:sz w:val="20"/>
                <w:szCs w:val="20"/>
                <w:lang w:val="vi-VN"/>
              </w:rPr>
            </w:pPr>
            <w:r w:rsidRPr="5CE86F64">
              <w:rPr>
                <w:b/>
                <w:bCs/>
                <w:sz w:val="20"/>
                <w:szCs w:val="20"/>
                <w:lang w:val="vi-VN"/>
              </w:rPr>
              <w:t>Test</w:t>
            </w:r>
          </w:p>
        </w:tc>
        <w:tc>
          <w:tcPr>
            <w:tcW w:w="1356" w:type="dxa"/>
            <w:vMerge w:val="restart"/>
          </w:tcPr>
          <w:p w14:paraId="2F52B426" w14:textId="4A6A7362" w:rsidR="5CE86F64" w:rsidRDefault="5CE86F64" w:rsidP="5CE86F64">
            <w:pPr>
              <w:jc w:val="center"/>
              <w:rPr>
                <w:b/>
                <w:bCs/>
                <w:sz w:val="20"/>
                <w:szCs w:val="20"/>
                <w:lang w:val="vi-VN"/>
              </w:rPr>
            </w:pPr>
            <w:r w:rsidRPr="5CE86F64">
              <w:rPr>
                <w:b/>
                <w:bCs/>
                <w:sz w:val="20"/>
                <w:szCs w:val="20"/>
                <w:lang w:val="vi-VN"/>
              </w:rPr>
              <w:t>Trung bình thời gian chạy 1 epoch (Giây)</w:t>
            </w:r>
          </w:p>
        </w:tc>
      </w:tr>
      <w:tr w:rsidR="5CE86F64" w14:paraId="58C0D8AD" w14:textId="77777777" w:rsidTr="5CE86F64">
        <w:trPr>
          <w:trHeight w:val="300"/>
          <w:jc w:val="center"/>
        </w:trPr>
        <w:tc>
          <w:tcPr>
            <w:tcW w:w="1245" w:type="dxa"/>
            <w:vMerge/>
          </w:tcPr>
          <w:p w14:paraId="55FE10AD" w14:textId="77777777" w:rsidR="001A4233" w:rsidRDefault="001A4233"/>
        </w:tc>
        <w:tc>
          <w:tcPr>
            <w:tcW w:w="1095" w:type="dxa"/>
          </w:tcPr>
          <w:p w14:paraId="7AF96012" w14:textId="3D08547B" w:rsidR="5CE86F64" w:rsidRDefault="5CE86F64" w:rsidP="5CE86F64">
            <w:pPr>
              <w:jc w:val="center"/>
              <w:rPr>
                <w:b/>
                <w:bCs/>
                <w:sz w:val="20"/>
                <w:szCs w:val="20"/>
                <w:lang w:val="vi-VN"/>
              </w:rPr>
            </w:pPr>
            <w:r w:rsidRPr="5CE86F64">
              <w:rPr>
                <w:b/>
                <w:bCs/>
                <w:sz w:val="20"/>
                <w:szCs w:val="20"/>
                <w:lang w:val="vi-VN"/>
              </w:rPr>
              <w:t>Accuracy</w:t>
            </w:r>
          </w:p>
        </w:tc>
        <w:tc>
          <w:tcPr>
            <w:tcW w:w="990" w:type="dxa"/>
          </w:tcPr>
          <w:p w14:paraId="0DEC43A6" w14:textId="49288377" w:rsidR="5CE86F64" w:rsidRDefault="5CE86F64" w:rsidP="5CE86F64">
            <w:pPr>
              <w:jc w:val="center"/>
              <w:rPr>
                <w:b/>
                <w:bCs/>
                <w:sz w:val="20"/>
                <w:szCs w:val="20"/>
                <w:lang w:val="vi-VN"/>
              </w:rPr>
            </w:pPr>
            <w:r w:rsidRPr="5CE86F64">
              <w:rPr>
                <w:b/>
                <w:bCs/>
                <w:sz w:val="20"/>
                <w:szCs w:val="20"/>
                <w:lang w:val="vi-VN"/>
              </w:rPr>
              <w:t>F1-Macro</w:t>
            </w:r>
          </w:p>
        </w:tc>
        <w:tc>
          <w:tcPr>
            <w:tcW w:w="975" w:type="dxa"/>
          </w:tcPr>
          <w:p w14:paraId="2FF89D8A" w14:textId="2E87D916" w:rsidR="5CE86F64" w:rsidRDefault="5CE86F64" w:rsidP="5CE86F64">
            <w:pPr>
              <w:jc w:val="center"/>
              <w:rPr>
                <w:b/>
                <w:bCs/>
                <w:sz w:val="20"/>
                <w:szCs w:val="20"/>
                <w:lang w:val="vi-VN"/>
              </w:rPr>
            </w:pPr>
            <w:r w:rsidRPr="5CE86F64">
              <w:rPr>
                <w:b/>
                <w:bCs/>
                <w:sz w:val="20"/>
                <w:szCs w:val="20"/>
                <w:lang w:val="vi-VN"/>
              </w:rPr>
              <w:t>F1-Micro</w:t>
            </w:r>
          </w:p>
        </w:tc>
        <w:tc>
          <w:tcPr>
            <w:tcW w:w="1080" w:type="dxa"/>
          </w:tcPr>
          <w:p w14:paraId="48FEA192" w14:textId="3B826480" w:rsidR="5CE86F64" w:rsidRDefault="5CE86F64" w:rsidP="5CE86F64">
            <w:pPr>
              <w:jc w:val="center"/>
              <w:rPr>
                <w:b/>
                <w:bCs/>
                <w:sz w:val="20"/>
                <w:szCs w:val="20"/>
                <w:lang w:val="vi-VN"/>
              </w:rPr>
            </w:pPr>
            <w:r w:rsidRPr="5CE86F64">
              <w:rPr>
                <w:b/>
                <w:bCs/>
                <w:sz w:val="20"/>
                <w:szCs w:val="20"/>
                <w:lang w:val="vi-VN"/>
              </w:rPr>
              <w:t>Accuracy</w:t>
            </w:r>
          </w:p>
        </w:tc>
        <w:tc>
          <w:tcPr>
            <w:tcW w:w="1044" w:type="dxa"/>
          </w:tcPr>
          <w:p w14:paraId="17335D79" w14:textId="5623EBFD" w:rsidR="5CE86F64" w:rsidRDefault="5CE86F64" w:rsidP="5CE86F64">
            <w:pPr>
              <w:jc w:val="center"/>
              <w:rPr>
                <w:b/>
                <w:bCs/>
                <w:sz w:val="20"/>
                <w:szCs w:val="20"/>
                <w:lang w:val="vi-VN"/>
              </w:rPr>
            </w:pPr>
            <w:r w:rsidRPr="5CE86F64">
              <w:rPr>
                <w:b/>
                <w:bCs/>
                <w:sz w:val="20"/>
                <w:szCs w:val="20"/>
                <w:lang w:val="vi-VN"/>
              </w:rPr>
              <w:t>F1-Macro</w:t>
            </w:r>
          </w:p>
        </w:tc>
        <w:tc>
          <w:tcPr>
            <w:tcW w:w="990" w:type="dxa"/>
          </w:tcPr>
          <w:p w14:paraId="01663757" w14:textId="3714463A" w:rsidR="5CE86F64" w:rsidRDefault="5CE86F64" w:rsidP="5CE86F64">
            <w:pPr>
              <w:jc w:val="center"/>
              <w:rPr>
                <w:b/>
                <w:bCs/>
                <w:sz w:val="20"/>
                <w:szCs w:val="20"/>
                <w:lang w:val="vi-VN"/>
              </w:rPr>
            </w:pPr>
            <w:r w:rsidRPr="5CE86F64">
              <w:rPr>
                <w:b/>
                <w:bCs/>
                <w:sz w:val="20"/>
                <w:szCs w:val="20"/>
                <w:lang w:val="vi-VN"/>
              </w:rPr>
              <w:t>F1-Micro</w:t>
            </w:r>
          </w:p>
        </w:tc>
        <w:tc>
          <w:tcPr>
            <w:tcW w:w="1356" w:type="dxa"/>
            <w:vMerge/>
          </w:tcPr>
          <w:p w14:paraId="73038BEE" w14:textId="77777777" w:rsidR="001A4233" w:rsidRDefault="001A4233"/>
        </w:tc>
      </w:tr>
      <w:tr w:rsidR="5CE86F64" w14:paraId="27CF35E8" w14:textId="77777777" w:rsidTr="5CE86F64">
        <w:trPr>
          <w:trHeight w:val="300"/>
          <w:jc w:val="center"/>
        </w:trPr>
        <w:tc>
          <w:tcPr>
            <w:tcW w:w="1245" w:type="dxa"/>
          </w:tcPr>
          <w:p w14:paraId="0A55F661" w14:textId="13C6C691" w:rsidR="5CE86F64" w:rsidRDefault="5CE86F64" w:rsidP="5CE86F64">
            <w:pPr>
              <w:jc w:val="center"/>
              <w:rPr>
                <w:b/>
                <w:bCs/>
                <w:sz w:val="20"/>
                <w:szCs w:val="20"/>
                <w:lang w:val="vi-VN"/>
              </w:rPr>
            </w:pPr>
            <w:r w:rsidRPr="5CE86F64">
              <w:rPr>
                <w:b/>
                <w:bCs/>
                <w:sz w:val="20"/>
                <w:szCs w:val="20"/>
                <w:lang w:val="vi-VN"/>
              </w:rPr>
              <w:t>TC</w:t>
            </w:r>
          </w:p>
        </w:tc>
        <w:tc>
          <w:tcPr>
            <w:tcW w:w="1095" w:type="dxa"/>
          </w:tcPr>
          <w:p w14:paraId="55046415" w14:textId="19824434" w:rsidR="5CE86F64" w:rsidRDefault="5CE86F64" w:rsidP="5CE86F64">
            <w:pPr>
              <w:jc w:val="center"/>
              <w:rPr>
                <w:sz w:val="20"/>
                <w:szCs w:val="20"/>
                <w:lang w:val="vi-VN"/>
              </w:rPr>
            </w:pPr>
            <w:r w:rsidRPr="5CE86F64">
              <w:rPr>
                <w:sz w:val="20"/>
                <w:szCs w:val="20"/>
                <w:lang w:val="vi-VN"/>
              </w:rPr>
              <w:t>0.2516</w:t>
            </w:r>
          </w:p>
        </w:tc>
        <w:tc>
          <w:tcPr>
            <w:tcW w:w="990" w:type="dxa"/>
          </w:tcPr>
          <w:p w14:paraId="6DE26B7E" w14:textId="56A1EBF4" w:rsidR="5CE86F64" w:rsidRDefault="5CE86F64" w:rsidP="5CE86F64">
            <w:pPr>
              <w:jc w:val="center"/>
              <w:rPr>
                <w:sz w:val="20"/>
                <w:szCs w:val="20"/>
                <w:lang w:val="vi-VN"/>
              </w:rPr>
            </w:pPr>
            <w:r w:rsidRPr="5CE86F64">
              <w:rPr>
                <w:sz w:val="20"/>
                <w:szCs w:val="20"/>
                <w:lang w:val="vi-VN"/>
              </w:rPr>
              <w:t>0.1774</w:t>
            </w:r>
          </w:p>
        </w:tc>
        <w:tc>
          <w:tcPr>
            <w:tcW w:w="975" w:type="dxa"/>
          </w:tcPr>
          <w:p w14:paraId="39129666" w14:textId="1CD9A396" w:rsidR="5CE86F64" w:rsidRDefault="5CE86F64" w:rsidP="5CE86F64">
            <w:pPr>
              <w:jc w:val="center"/>
              <w:rPr>
                <w:sz w:val="20"/>
                <w:szCs w:val="20"/>
                <w:lang w:val="vi-VN"/>
              </w:rPr>
            </w:pPr>
            <w:r w:rsidRPr="5CE86F64">
              <w:rPr>
                <w:sz w:val="20"/>
                <w:szCs w:val="20"/>
                <w:lang w:val="vi-VN"/>
              </w:rPr>
              <w:t>0.2321</w:t>
            </w:r>
          </w:p>
        </w:tc>
        <w:tc>
          <w:tcPr>
            <w:tcW w:w="1080" w:type="dxa"/>
          </w:tcPr>
          <w:p w14:paraId="2A65EB55" w14:textId="30571811" w:rsidR="5CE86F64" w:rsidRDefault="5CE86F64" w:rsidP="5CE86F64">
            <w:pPr>
              <w:jc w:val="center"/>
              <w:rPr>
                <w:sz w:val="20"/>
                <w:szCs w:val="20"/>
                <w:lang w:val="vi-VN"/>
              </w:rPr>
            </w:pPr>
            <w:r w:rsidRPr="5CE86F64">
              <w:rPr>
                <w:sz w:val="20"/>
                <w:szCs w:val="20"/>
                <w:lang w:val="vi-VN"/>
              </w:rPr>
              <w:t>0.2431</w:t>
            </w:r>
          </w:p>
        </w:tc>
        <w:tc>
          <w:tcPr>
            <w:tcW w:w="1044" w:type="dxa"/>
          </w:tcPr>
          <w:p w14:paraId="0B829454" w14:textId="57226DD7" w:rsidR="5CE86F64" w:rsidRDefault="5CE86F64" w:rsidP="5CE86F64">
            <w:pPr>
              <w:jc w:val="center"/>
              <w:rPr>
                <w:sz w:val="20"/>
                <w:szCs w:val="20"/>
                <w:lang w:val="vi-VN"/>
              </w:rPr>
            </w:pPr>
            <w:r w:rsidRPr="5CE86F64">
              <w:rPr>
                <w:sz w:val="20"/>
                <w:szCs w:val="20"/>
                <w:lang w:val="vi-VN"/>
              </w:rPr>
              <w:t>0.1933</w:t>
            </w:r>
          </w:p>
        </w:tc>
        <w:tc>
          <w:tcPr>
            <w:tcW w:w="990" w:type="dxa"/>
          </w:tcPr>
          <w:p w14:paraId="15411FCD" w14:textId="76C21E87" w:rsidR="5CE86F64" w:rsidRDefault="5CE86F64" w:rsidP="5CE86F64">
            <w:pPr>
              <w:jc w:val="center"/>
              <w:rPr>
                <w:sz w:val="20"/>
                <w:szCs w:val="20"/>
                <w:lang w:val="vi-VN"/>
              </w:rPr>
            </w:pPr>
            <w:r w:rsidRPr="5CE86F64">
              <w:rPr>
                <w:sz w:val="20"/>
                <w:szCs w:val="20"/>
                <w:lang w:val="vi-VN"/>
              </w:rPr>
              <w:t>0.2431</w:t>
            </w:r>
          </w:p>
        </w:tc>
        <w:tc>
          <w:tcPr>
            <w:tcW w:w="1356" w:type="dxa"/>
          </w:tcPr>
          <w:p w14:paraId="3E91BE35" w14:textId="4742565A" w:rsidR="5CE86F64" w:rsidRDefault="5CE86F64" w:rsidP="5CE86F64">
            <w:pPr>
              <w:jc w:val="center"/>
              <w:rPr>
                <w:sz w:val="20"/>
                <w:szCs w:val="20"/>
                <w:lang w:val="vi-VN"/>
              </w:rPr>
            </w:pPr>
            <w:r w:rsidRPr="5CE86F64">
              <w:rPr>
                <w:sz w:val="20"/>
                <w:szCs w:val="20"/>
                <w:lang w:val="vi-VN"/>
              </w:rPr>
              <w:t>3.096</w:t>
            </w:r>
          </w:p>
        </w:tc>
      </w:tr>
      <w:tr w:rsidR="5CE86F64" w14:paraId="62148AC1" w14:textId="77777777" w:rsidTr="5CE86F64">
        <w:trPr>
          <w:trHeight w:val="300"/>
          <w:jc w:val="center"/>
        </w:trPr>
        <w:tc>
          <w:tcPr>
            <w:tcW w:w="1245" w:type="dxa"/>
          </w:tcPr>
          <w:p w14:paraId="33F6268B" w14:textId="645F8B53" w:rsidR="5CE86F64" w:rsidRDefault="5CE86F64" w:rsidP="5CE86F64">
            <w:pPr>
              <w:jc w:val="center"/>
              <w:rPr>
                <w:b/>
                <w:bCs/>
                <w:sz w:val="20"/>
                <w:szCs w:val="20"/>
                <w:lang w:val="vi-VN"/>
              </w:rPr>
            </w:pPr>
            <w:r w:rsidRPr="5CE86F64">
              <w:rPr>
                <w:b/>
                <w:bCs/>
                <w:sz w:val="20"/>
                <w:szCs w:val="20"/>
                <w:lang w:val="vi-VN"/>
              </w:rPr>
              <w:t>TC + FZ</w:t>
            </w:r>
          </w:p>
        </w:tc>
        <w:tc>
          <w:tcPr>
            <w:tcW w:w="1095" w:type="dxa"/>
          </w:tcPr>
          <w:p w14:paraId="2143616A" w14:textId="24E43C4F" w:rsidR="5CE86F64" w:rsidRDefault="5CE86F64" w:rsidP="5CE86F64">
            <w:pPr>
              <w:jc w:val="center"/>
              <w:rPr>
                <w:sz w:val="20"/>
                <w:szCs w:val="20"/>
                <w:lang w:val="vi-VN"/>
              </w:rPr>
            </w:pPr>
            <w:r w:rsidRPr="5CE86F64">
              <w:rPr>
                <w:sz w:val="20"/>
                <w:szCs w:val="20"/>
                <w:lang w:val="vi-VN"/>
              </w:rPr>
              <w:t>2.5223</w:t>
            </w:r>
          </w:p>
        </w:tc>
        <w:tc>
          <w:tcPr>
            <w:tcW w:w="990" w:type="dxa"/>
          </w:tcPr>
          <w:p w14:paraId="0F56CE41" w14:textId="2F1D81A2" w:rsidR="5CE86F64" w:rsidRDefault="5CE86F64" w:rsidP="5CE86F64">
            <w:pPr>
              <w:jc w:val="center"/>
              <w:rPr>
                <w:sz w:val="20"/>
                <w:szCs w:val="20"/>
                <w:lang w:val="vi-VN"/>
              </w:rPr>
            </w:pPr>
            <w:r w:rsidRPr="5CE86F64">
              <w:rPr>
                <w:sz w:val="20"/>
                <w:szCs w:val="20"/>
                <w:lang w:val="vi-VN"/>
              </w:rPr>
              <w:t>0.1548</w:t>
            </w:r>
          </w:p>
        </w:tc>
        <w:tc>
          <w:tcPr>
            <w:tcW w:w="975" w:type="dxa"/>
          </w:tcPr>
          <w:p w14:paraId="4FC6C470" w14:textId="47187691" w:rsidR="5CE86F64" w:rsidRDefault="5CE86F64" w:rsidP="5CE86F64">
            <w:pPr>
              <w:jc w:val="center"/>
              <w:rPr>
                <w:sz w:val="20"/>
                <w:szCs w:val="20"/>
                <w:lang w:val="vi-VN"/>
              </w:rPr>
            </w:pPr>
            <w:r w:rsidRPr="5CE86F64">
              <w:rPr>
                <w:sz w:val="20"/>
                <w:szCs w:val="20"/>
                <w:lang w:val="vi-VN"/>
              </w:rPr>
              <w:t>0.2481</w:t>
            </w:r>
          </w:p>
        </w:tc>
        <w:tc>
          <w:tcPr>
            <w:tcW w:w="1080" w:type="dxa"/>
          </w:tcPr>
          <w:p w14:paraId="11824C5B" w14:textId="172FE29C" w:rsidR="5CE86F64" w:rsidRDefault="5CE86F64" w:rsidP="5CE86F64">
            <w:pPr>
              <w:jc w:val="center"/>
              <w:rPr>
                <w:sz w:val="20"/>
                <w:szCs w:val="20"/>
                <w:lang w:val="vi-VN"/>
              </w:rPr>
            </w:pPr>
            <w:r w:rsidRPr="5CE86F64">
              <w:rPr>
                <w:sz w:val="20"/>
                <w:szCs w:val="20"/>
                <w:lang w:val="vi-VN"/>
              </w:rPr>
              <w:t>0.2463</w:t>
            </w:r>
          </w:p>
        </w:tc>
        <w:tc>
          <w:tcPr>
            <w:tcW w:w="1044" w:type="dxa"/>
          </w:tcPr>
          <w:p w14:paraId="218E3EBD" w14:textId="3415E758" w:rsidR="5CE86F64" w:rsidRDefault="5CE86F64" w:rsidP="5CE86F64">
            <w:pPr>
              <w:jc w:val="center"/>
              <w:rPr>
                <w:sz w:val="20"/>
                <w:szCs w:val="20"/>
                <w:lang w:val="vi-VN"/>
              </w:rPr>
            </w:pPr>
            <w:r w:rsidRPr="5CE86F64">
              <w:rPr>
                <w:sz w:val="20"/>
                <w:szCs w:val="20"/>
                <w:lang w:val="vi-VN"/>
              </w:rPr>
              <w:t>0.1446</w:t>
            </w:r>
          </w:p>
        </w:tc>
        <w:tc>
          <w:tcPr>
            <w:tcW w:w="990" w:type="dxa"/>
          </w:tcPr>
          <w:p w14:paraId="167890A7" w14:textId="778F70A8" w:rsidR="5CE86F64" w:rsidRDefault="5CE86F64" w:rsidP="5CE86F64">
            <w:pPr>
              <w:jc w:val="center"/>
              <w:rPr>
                <w:sz w:val="20"/>
                <w:szCs w:val="20"/>
                <w:lang w:val="vi-VN"/>
              </w:rPr>
            </w:pPr>
            <w:r w:rsidRPr="5CE86F64">
              <w:rPr>
                <w:sz w:val="20"/>
                <w:szCs w:val="20"/>
                <w:lang w:val="vi-VN"/>
              </w:rPr>
              <w:t>0.2463</w:t>
            </w:r>
          </w:p>
        </w:tc>
        <w:tc>
          <w:tcPr>
            <w:tcW w:w="1356" w:type="dxa"/>
          </w:tcPr>
          <w:p w14:paraId="0BA460BD" w14:textId="41FA302A" w:rsidR="5CE86F64" w:rsidRDefault="5CE86F64" w:rsidP="5CE86F64">
            <w:pPr>
              <w:jc w:val="center"/>
              <w:rPr>
                <w:sz w:val="20"/>
                <w:szCs w:val="20"/>
                <w:lang w:val="vi-VN"/>
              </w:rPr>
            </w:pPr>
            <w:r w:rsidRPr="5CE86F64">
              <w:rPr>
                <w:sz w:val="20"/>
                <w:szCs w:val="20"/>
                <w:lang w:val="vi-VN"/>
              </w:rPr>
              <w:t>3.179</w:t>
            </w:r>
          </w:p>
        </w:tc>
      </w:tr>
      <w:tr w:rsidR="5CE86F64" w14:paraId="2531FA3B" w14:textId="77777777" w:rsidTr="5CE86F64">
        <w:trPr>
          <w:trHeight w:val="300"/>
          <w:jc w:val="center"/>
        </w:trPr>
        <w:tc>
          <w:tcPr>
            <w:tcW w:w="1245" w:type="dxa"/>
          </w:tcPr>
          <w:p w14:paraId="554E7B0C" w14:textId="01CB2AED" w:rsidR="5CE86F64" w:rsidRDefault="5CE86F64" w:rsidP="5CE86F64">
            <w:pPr>
              <w:jc w:val="center"/>
              <w:rPr>
                <w:b/>
                <w:bCs/>
                <w:sz w:val="20"/>
                <w:szCs w:val="20"/>
                <w:lang w:val="vi-VN"/>
              </w:rPr>
            </w:pPr>
            <w:r w:rsidRPr="5CE86F64">
              <w:rPr>
                <w:b/>
                <w:bCs/>
                <w:sz w:val="20"/>
                <w:szCs w:val="20"/>
                <w:lang w:val="vi-VN"/>
              </w:rPr>
              <w:t>BT + TC + CB</w:t>
            </w:r>
          </w:p>
        </w:tc>
        <w:tc>
          <w:tcPr>
            <w:tcW w:w="1095" w:type="dxa"/>
          </w:tcPr>
          <w:p w14:paraId="75BE0FBD" w14:textId="64DF805F" w:rsidR="5CE86F64" w:rsidRDefault="5CE86F64" w:rsidP="5CE86F64">
            <w:pPr>
              <w:jc w:val="center"/>
              <w:rPr>
                <w:sz w:val="20"/>
                <w:szCs w:val="20"/>
                <w:lang w:val="vi-VN"/>
              </w:rPr>
            </w:pPr>
            <w:r w:rsidRPr="5CE86F64">
              <w:rPr>
                <w:sz w:val="20"/>
                <w:szCs w:val="20"/>
                <w:lang w:val="vi-VN"/>
              </w:rPr>
              <w:t>0.4338</w:t>
            </w:r>
          </w:p>
        </w:tc>
        <w:tc>
          <w:tcPr>
            <w:tcW w:w="990" w:type="dxa"/>
          </w:tcPr>
          <w:p w14:paraId="16C967D5" w14:textId="04E63533" w:rsidR="5CE86F64" w:rsidRDefault="5CE86F64" w:rsidP="5CE86F64">
            <w:pPr>
              <w:jc w:val="center"/>
              <w:rPr>
                <w:sz w:val="20"/>
                <w:szCs w:val="20"/>
                <w:lang w:val="vi-VN"/>
              </w:rPr>
            </w:pPr>
            <w:r w:rsidRPr="5CE86F64">
              <w:rPr>
                <w:sz w:val="20"/>
                <w:szCs w:val="20"/>
                <w:lang w:val="vi-VN"/>
              </w:rPr>
              <w:t>0.4214</w:t>
            </w:r>
          </w:p>
        </w:tc>
        <w:tc>
          <w:tcPr>
            <w:tcW w:w="975" w:type="dxa"/>
          </w:tcPr>
          <w:p w14:paraId="40BC02B1" w14:textId="6EF5812D" w:rsidR="5CE86F64" w:rsidRDefault="5CE86F64" w:rsidP="5CE86F64">
            <w:pPr>
              <w:jc w:val="center"/>
              <w:rPr>
                <w:sz w:val="20"/>
                <w:szCs w:val="20"/>
                <w:lang w:val="vi-VN"/>
              </w:rPr>
            </w:pPr>
            <w:r w:rsidRPr="5CE86F64">
              <w:rPr>
                <w:sz w:val="20"/>
                <w:szCs w:val="20"/>
                <w:lang w:val="vi-VN"/>
              </w:rPr>
              <w:t>0.4208</w:t>
            </w:r>
          </w:p>
        </w:tc>
        <w:tc>
          <w:tcPr>
            <w:tcW w:w="1080" w:type="dxa"/>
          </w:tcPr>
          <w:p w14:paraId="3E6E62A1" w14:textId="6BFA9B30" w:rsidR="5CE86F64" w:rsidRDefault="5CE86F64" w:rsidP="5CE86F64">
            <w:pPr>
              <w:jc w:val="center"/>
              <w:rPr>
                <w:sz w:val="20"/>
                <w:szCs w:val="20"/>
                <w:lang w:val="vi-VN"/>
              </w:rPr>
            </w:pPr>
            <w:r w:rsidRPr="5CE86F64">
              <w:rPr>
                <w:sz w:val="20"/>
                <w:szCs w:val="20"/>
                <w:lang w:val="vi-VN"/>
              </w:rPr>
              <w:t>0.4081</w:t>
            </w:r>
          </w:p>
        </w:tc>
        <w:tc>
          <w:tcPr>
            <w:tcW w:w="1044" w:type="dxa"/>
          </w:tcPr>
          <w:p w14:paraId="6F22D2EB" w14:textId="7905A7D5" w:rsidR="5CE86F64" w:rsidRDefault="5CE86F64" w:rsidP="5CE86F64">
            <w:pPr>
              <w:jc w:val="center"/>
              <w:rPr>
                <w:sz w:val="20"/>
                <w:szCs w:val="20"/>
                <w:lang w:val="vi-VN"/>
              </w:rPr>
            </w:pPr>
            <w:r w:rsidRPr="5CE86F64">
              <w:rPr>
                <w:sz w:val="20"/>
                <w:szCs w:val="20"/>
                <w:lang w:val="vi-VN"/>
              </w:rPr>
              <w:t>0.4152</w:t>
            </w:r>
          </w:p>
        </w:tc>
        <w:tc>
          <w:tcPr>
            <w:tcW w:w="990" w:type="dxa"/>
          </w:tcPr>
          <w:p w14:paraId="202DDA8F" w14:textId="6C21A99C" w:rsidR="5CE86F64" w:rsidRDefault="5CE86F64" w:rsidP="5CE86F64">
            <w:pPr>
              <w:jc w:val="center"/>
              <w:rPr>
                <w:sz w:val="20"/>
                <w:szCs w:val="20"/>
                <w:lang w:val="vi-VN"/>
              </w:rPr>
            </w:pPr>
            <w:r w:rsidRPr="5CE86F64">
              <w:rPr>
                <w:sz w:val="20"/>
                <w:szCs w:val="20"/>
                <w:lang w:val="vi-VN"/>
              </w:rPr>
              <w:t>0.4081</w:t>
            </w:r>
          </w:p>
        </w:tc>
        <w:tc>
          <w:tcPr>
            <w:tcW w:w="1356" w:type="dxa"/>
          </w:tcPr>
          <w:p w14:paraId="555E4450" w14:textId="6DD43E6D" w:rsidR="5CE86F64" w:rsidRDefault="5CE86F64" w:rsidP="5CE86F64">
            <w:pPr>
              <w:jc w:val="center"/>
              <w:rPr>
                <w:sz w:val="20"/>
                <w:szCs w:val="20"/>
                <w:lang w:val="vi-VN"/>
              </w:rPr>
            </w:pPr>
            <w:r w:rsidRPr="5CE86F64">
              <w:rPr>
                <w:sz w:val="20"/>
                <w:szCs w:val="20"/>
                <w:lang w:val="vi-VN"/>
              </w:rPr>
              <w:t>233.941</w:t>
            </w:r>
          </w:p>
        </w:tc>
      </w:tr>
      <w:tr w:rsidR="5CE86F64" w14:paraId="7D02B25E" w14:textId="77777777" w:rsidTr="5CE86F64">
        <w:trPr>
          <w:trHeight w:val="300"/>
          <w:jc w:val="center"/>
        </w:trPr>
        <w:tc>
          <w:tcPr>
            <w:tcW w:w="1245" w:type="dxa"/>
          </w:tcPr>
          <w:p w14:paraId="2873F074" w14:textId="54E70180" w:rsidR="5CE86F64" w:rsidRDefault="5CE86F64" w:rsidP="5CE86F64">
            <w:pPr>
              <w:jc w:val="center"/>
              <w:rPr>
                <w:b/>
                <w:bCs/>
                <w:sz w:val="20"/>
                <w:szCs w:val="20"/>
                <w:lang w:val="vi-VN"/>
              </w:rPr>
            </w:pPr>
            <w:r w:rsidRPr="5CE86F64">
              <w:rPr>
                <w:b/>
                <w:bCs/>
                <w:sz w:val="20"/>
                <w:szCs w:val="20"/>
                <w:lang w:val="vi-VN"/>
              </w:rPr>
              <w:t>BT + TC + CB + FZ</w:t>
            </w:r>
          </w:p>
        </w:tc>
        <w:tc>
          <w:tcPr>
            <w:tcW w:w="1095" w:type="dxa"/>
          </w:tcPr>
          <w:p w14:paraId="405D780F" w14:textId="58FE9134" w:rsidR="5CE86F64" w:rsidRDefault="5CE86F64" w:rsidP="5CE86F64">
            <w:pPr>
              <w:jc w:val="center"/>
              <w:rPr>
                <w:sz w:val="20"/>
                <w:szCs w:val="20"/>
                <w:lang w:val="vi-VN"/>
              </w:rPr>
            </w:pPr>
            <w:r w:rsidRPr="5CE86F64">
              <w:rPr>
                <w:sz w:val="20"/>
                <w:szCs w:val="20"/>
                <w:lang w:val="vi-VN"/>
              </w:rPr>
              <w:t>0.4439</w:t>
            </w:r>
          </w:p>
        </w:tc>
        <w:tc>
          <w:tcPr>
            <w:tcW w:w="990" w:type="dxa"/>
          </w:tcPr>
          <w:p w14:paraId="12505820" w14:textId="19A6803F" w:rsidR="5CE86F64" w:rsidRDefault="5CE86F64" w:rsidP="5CE86F64">
            <w:pPr>
              <w:jc w:val="center"/>
              <w:rPr>
                <w:sz w:val="20"/>
                <w:szCs w:val="20"/>
                <w:lang w:val="vi-VN"/>
              </w:rPr>
            </w:pPr>
            <w:r w:rsidRPr="5CE86F64">
              <w:rPr>
                <w:sz w:val="20"/>
                <w:szCs w:val="20"/>
                <w:lang w:val="vi-VN"/>
              </w:rPr>
              <w:t>0.4293</w:t>
            </w:r>
          </w:p>
        </w:tc>
        <w:tc>
          <w:tcPr>
            <w:tcW w:w="975" w:type="dxa"/>
          </w:tcPr>
          <w:p w14:paraId="36E1ED6E" w14:textId="45379D2C" w:rsidR="5CE86F64" w:rsidRDefault="5CE86F64" w:rsidP="5CE86F64">
            <w:pPr>
              <w:jc w:val="center"/>
              <w:rPr>
                <w:sz w:val="20"/>
                <w:szCs w:val="20"/>
                <w:lang w:val="vi-VN"/>
              </w:rPr>
            </w:pPr>
            <w:r w:rsidRPr="5CE86F64">
              <w:rPr>
                <w:sz w:val="20"/>
                <w:szCs w:val="20"/>
                <w:lang w:val="vi-VN"/>
              </w:rPr>
              <w:t>0.4383</w:t>
            </w:r>
          </w:p>
        </w:tc>
        <w:tc>
          <w:tcPr>
            <w:tcW w:w="1080" w:type="dxa"/>
          </w:tcPr>
          <w:p w14:paraId="627776B6" w14:textId="5860590E" w:rsidR="5CE86F64" w:rsidRDefault="5CE86F64" w:rsidP="5CE86F64">
            <w:pPr>
              <w:jc w:val="center"/>
              <w:rPr>
                <w:sz w:val="20"/>
                <w:szCs w:val="20"/>
                <w:lang w:val="vi-VN"/>
              </w:rPr>
            </w:pPr>
            <w:r w:rsidRPr="5CE86F64">
              <w:rPr>
                <w:sz w:val="20"/>
                <w:szCs w:val="20"/>
                <w:lang w:val="vi-VN"/>
              </w:rPr>
              <w:t>0.4238</w:t>
            </w:r>
          </w:p>
        </w:tc>
        <w:tc>
          <w:tcPr>
            <w:tcW w:w="1044" w:type="dxa"/>
          </w:tcPr>
          <w:p w14:paraId="1BA22397" w14:textId="268CFF27" w:rsidR="5CE86F64" w:rsidRDefault="5CE86F64" w:rsidP="5CE86F64">
            <w:pPr>
              <w:jc w:val="center"/>
              <w:rPr>
                <w:sz w:val="20"/>
                <w:szCs w:val="20"/>
                <w:lang w:val="vi-VN"/>
              </w:rPr>
            </w:pPr>
            <w:r w:rsidRPr="5CE86F64">
              <w:rPr>
                <w:sz w:val="20"/>
                <w:szCs w:val="20"/>
                <w:lang w:val="vi-VN"/>
              </w:rPr>
              <w:t>0.4253</w:t>
            </w:r>
          </w:p>
        </w:tc>
        <w:tc>
          <w:tcPr>
            <w:tcW w:w="990" w:type="dxa"/>
          </w:tcPr>
          <w:p w14:paraId="0B571B86" w14:textId="72D1207B" w:rsidR="5CE86F64" w:rsidRDefault="5CE86F64" w:rsidP="5CE86F64">
            <w:pPr>
              <w:jc w:val="center"/>
              <w:rPr>
                <w:sz w:val="20"/>
                <w:szCs w:val="20"/>
                <w:lang w:val="vi-VN"/>
              </w:rPr>
            </w:pPr>
            <w:r w:rsidRPr="5CE86F64">
              <w:rPr>
                <w:sz w:val="20"/>
                <w:szCs w:val="20"/>
                <w:lang w:val="vi-VN"/>
              </w:rPr>
              <w:t>0.4238</w:t>
            </w:r>
          </w:p>
        </w:tc>
        <w:tc>
          <w:tcPr>
            <w:tcW w:w="1356" w:type="dxa"/>
          </w:tcPr>
          <w:p w14:paraId="530514AF" w14:textId="0AD575A6" w:rsidR="5CE86F64" w:rsidRDefault="5CE86F64" w:rsidP="5CE86F64">
            <w:pPr>
              <w:jc w:val="center"/>
              <w:rPr>
                <w:sz w:val="20"/>
                <w:szCs w:val="20"/>
                <w:lang w:val="vi-VN"/>
              </w:rPr>
            </w:pPr>
            <w:r w:rsidRPr="5CE86F64">
              <w:rPr>
                <w:sz w:val="20"/>
                <w:szCs w:val="20"/>
                <w:lang w:val="vi-VN"/>
              </w:rPr>
              <w:t>234.190</w:t>
            </w:r>
          </w:p>
        </w:tc>
      </w:tr>
      <w:tr w:rsidR="5CE86F64" w14:paraId="23918BCC" w14:textId="77777777" w:rsidTr="5CE86F64">
        <w:trPr>
          <w:trHeight w:val="300"/>
          <w:jc w:val="center"/>
        </w:trPr>
        <w:tc>
          <w:tcPr>
            <w:tcW w:w="1245" w:type="dxa"/>
          </w:tcPr>
          <w:p w14:paraId="78E1835A" w14:textId="61762DF4" w:rsidR="5CE86F64" w:rsidRDefault="5CE86F64" w:rsidP="5CE86F64">
            <w:pPr>
              <w:jc w:val="center"/>
              <w:rPr>
                <w:b/>
                <w:bCs/>
                <w:sz w:val="20"/>
                <w:szCs w:val="20"/>
                <w:lang w:val="vi-VN"/>
              </w:rPr>
            </w:pPr>
            <w:r w:rsidRPr="5CE86F64">
              <w:rPr>
                <w:b/>
                <w:bCs/>
                <w:sz w:val="20"/>
                <w:szCs w:val="20"/>
                <w:lang w:val="vi-VN"/>
              </w:rPr>
              <w:t>TC + TC + CB</w:t>
            </w:r>
          </w:p>
        </w:tc>
        <w:tc>
          <w:tcPr>
            <w:tcW w:w="1095" w:type="dxa"/>
          </w:tcPr>
          <w:p w14:paraId="4E6AD545" w14:textId="09657382" w:rsidR="5CE86F64" w:rsidRDefault="5CE86F64" w:rsidP="5CE86F64">
            <w:pPr>
              <w:jc w:val="center"/>
              <w:rPr>
                <w:sz w:val="20"/>
                <w:szCs w:val="20"/>
                <w:lang w:val="vi-VN"/>
              </w:rPr>
            </w:pPr>
            <w:r w:rsidRPr="5CE86F64">
              <w:rPr>
                <w:sz w:val="20"/>
                <w:szCs w:val="20"/>
                <w:lang w:val="vi-VN"/>
              </w:rPr>
              <w:t>0.4587</w:t>
            </w:r>
          </w:p>
        </w:tc>
        <w:tc>
          <w:tcPr>
            <w:tcW w:w="990" w:type="dxa"/>
          </w:tcPr>
          <w:p w14:paraId="1B7CEA55" w14:textId="0742430E" w:rsidR="5CE86F64" w:rsidRDefault="5CE86F64" w:rsidP="5CE86F64">
            <w:pPr>
              <w:jc w:val="center"/>
              <w:rPr>
                <w:sz w:val="20"/>
                <w:szCs w:val="20"/>
                <w:lang w:val="vi-VN"/>
              </w:rPr>
            </w:pPr>
            <w:r w:rsidRPr="5CE86F64">
              <w:rPr>
                <w:sz w:val="20"/>
                <w:szCs w:val="20"/>
                <w:lang w:val="vi-VN"/>
              </w:rPr>
              <w:t>0.4416</w:t>
            </w:r>
          </w:p>
        </w:tc>
        <w:tc>
          <w:tcPr>
            <w:tcW w:w="975" w:type="dxa"/>
          </w:tcPr>
          <w:p w14:paraId="0F2D9FF4" w14:textId="3C89EA14" w:rsidR="5CE86F64" w:rsidRDefault="5CE86F64" w:rsidP="5CE86F64">
            <w:pPr>
              <w:jc w:val="center"/>
              <w:rPr>
                <w:sz w:val="20"/>
                <w:szCs w:val="20"/>
                <w:lang w:val="vi-VN"/>
              </w:rPr>
            </w:pPr>
            <w:r w:rsidRPr="5CE86F64">
              <w:rPr>
                <w:sz w:val="20"/>
                <w:szCs w:val="20"/>
                <w:lang w:val="vi-VN"/>
              </w:rPr>
              <w:t>0.4410</w:t>
            </w:r>
          </w:p>
        </w:tc>
        <w:tc>
          <w:tcPr>
            <w:tcW w:w="1080" w:type="dxa"/>
          </w:tcPr>
          <w:p w14:paraId="3FC61B02" w14:textId="736A0071" w:rsidR="5CE86F64" w:rsidRDefault="5CE86F64" w:rsidP="5CE86F64">
            <w:pPr>
              <w:jc w:val="center"/>
              <w:rPr>
                <w:sz w:val="20"/>
                <w:szCs w:val="20"/>
                <w:lang w:val="vi-VN"/>
              </w:rPr>
            </w:pPr>
            <w:r w:rsidRPr="5CE86F64">
              <w:rPr>
                <w:sz w:val="20"/>
                <w:szCs w:val="20"/>
                <w:lang w:val="vi-VN"/>
              </w:rPr>
              <w:t>0.4365</w:t>
            </w:r>
          </w:p>
        </w:tc>
        <w:tc>
          <w:tcPr>
            <w:tcW w:w="1044" w:type="dxa"/>
          </w:tcPr>
          <w:p w14:paraId="2713D0F6" w14:textId="51778B9D" w:rsidR="5CE86F64" w:rsidRDefault="5CE86F64" w:rsidP="5CE86F64">
            <w:pPr>
              <w:jc w:val="center"/>
              <w:rPr>
                <w:sz w:val="20"/>
                <w:szCs w:val="20"/>
                <w:lang w:val="vi-VN"/>
              </w:rPr>
            </w:pPr>
            <w:r w:rsidRPr="5CE86F64">
              <w:rPr>
                <w:sz w:val="20"/>
                <w:szCs w:val="20"/>
                <w:lang w:val="vi-VN"/>
              </w:rPr>
              <w:t>0.4443</w:t>
            </w:r>
          </w:p>
        </w:tc>
        <w:tc>
          <w:tcPr>
            <w:tcW w:w="990" w:type="dxa"/>
          </w:tcPr>
          <w:p w14:paraId="29C3CA81" w14:textId="6B4937CD" w:rsidR="5CE86F64" w:rsidRDefault="5CE86F64" w:rsidP="5CE86F64">
            <w:pPr>
              <w:jc w:val="center"/>
              <w:rPr>
                <w:sz w:val="20"/>
                <w:szCs w:val="20"/>
                <w:lang w:val="vi-VN"/>
              </w:rPr>
            </w:pPr>
            <w:r w:rsidRPr="5CE86F64">
              <w:rPr>
                <w:sz w:val="20"/>
                <w:szCs w:val="20"/>
                <w:lang w:val="vi-VN"/>
              </w:rPr>
              <w:t>0.4365</w:t>
            </w:r>
          </w:p>
        </w:tc>
        <w:tc>
          <w:tcPr>
            <w:tcW w:w="1356" w:type="dxa"/>
          </w:tcPr>
          <w:p w14:paraId="4707774E" w14:textId="473C5D17" w:rsidR="5CE86F64" w:rsidRDefault="5CE86F64" w:rsidP="5CE86F64">
            <w:pPr>
              <w:jc w:val="center"/>
              <w:rPr>
                <w:sz w:val="20"/>
                <w:szCs w:val="20"/>
                <w:lang w:val="vi-VN"/>
              </w:rPr>
            </w:pPr>
            <w:r w:rsidRPr="5CE86F64">
              <w:rPr>
                <w:sz w:val="20"/>
                <w:szCs w:val="20"/>
                <w:lang w:val="vi-VN"/>
              </w:rPr>
              <w:t>3.779</w:t>
            </w:r>
          </w:p>
        </w:tc>
      </w:tr>
      <w:tr w:rsidR="5CE86F64" w14:paraId="68CB94B9" w14:textId="77777777" w:rsidTr="5CE86F64">
        <w:trPr>
          <w:trHeight w:val="300"/>
          <w:jc w:val="center"/>
        </w:trPr>
        <w:tc>
          <w:tcPr>
            <w:tcW w:w="1245" w:type="dxa"/>
            <w:shd w:val="clear" w:color="auto" w:fill="C4FFDF"/>
          </w:tcPr>
          <w:p w14:paraId="2A159823" w14:textId="2611E637" w:rsidR="5CE86F64" w:rsidRDefault="5CE86F64" w:rsidP="5CE86F64">
            <w:pPr>
              <w:jc w:val="center"/>
              <w:rPr>
                <w:b/>
                <w:bCs/>
                <w:sz w:val="20"/>
                <w:szCs w:val="20"/>
                <w:lang w:val="vi-VN"/>
              </w:rPr>
            </w:pPr>
            <w:r w:rsidRPr="5CE86F64">
              <w:rPr>
                <w:b/>
                <w:bCs/>
                <w:sz w:val="20"/>
                <w:szCs w:val="20"/>
                <w:lang w:val="vi-VN"/>
              </w:rPr>
              <w:t>TC + TC + CB + FZ</w:t>
            </w:r>
          </w:p>
        </w:tc>
        <w:tc>
          <w:tcPr>
            <w:tcW w:w="1095" w:type="dxa"/>
            <w:shd w:val="clear" w:color="auto" w:fill="C4FFDF"/>
          </w:tcPr>
          <w:p w14:paraId="3734C143" w14:textId="6B01E1BC" w:rsidR="5CE86F64" w:rsidRDefault="5CE86F64" w:rsidP="5CE86F64">
            <w:pPr>
              <w:jc w:val="center"/>
              <w:rPr>
                <w:sz w:val="20"/>
                <w:szCs w:val="20"/>
                <w:lang w:val="vi-VN"/>
              </w:rPr>
            </w:pPr>
            <w:r w:rsidRPr="5CE86F64">
              <w:rPr>
                <w:sz w:val="20"/>
                <w:szCs w:val="20"/>
                <w:lang w:val="vi-VN"/>
              </w:rPr>
              <w:t>0.4673</w:t>
            </w:r>
          </w:p>
        </w:tc>
        <w:tc>
          <w:tcPr>
            <w:tcW w:w="990" w:type="dxa"/>
            <w:shd w:val="clear" w:color="auto" w:fill="C4FFDF"/>
          </w:tcPr>
          <w:p w14:paraId="5BFA671F" w14:textId="0C24A0E4" w:rsidR="5CE86F64" w:rsidRDefault="5CE86F64" w:rsidP="5CE86F64">
            <w:pPr>
              <w:jc w:val="center"/>
              <w:rPr>
                <w:sz w:val="20"/>
                <w:szCs w:val="20"/>
                <w:lang w:val="vi-VN"/>
              </w:rPr>
            </w:pPr>
            <w:r w:rsidRPr="5CE86F64">
              <w:rPr>
                <w:sz w:val="20"/>
                <w:szCs w:val="20"/>
                <w:lang w:val="vi-VN"/>
              </w:rPr>
              <w:t>0.4490</w:t>
            </w:r>
          </w:p>
        </w:tc>
        <w:tc>
          <w:tcPr>
            <w:tcW w:w="975" w:type="dxa"/>
            <w:shd w:val="clear" w:color="auto" w:fill="C4FFDF"/>
          </w:tcPr>
          <w:p w14:paraId="0550C4AE" w14:textId="230CA1C6" w:rsidR="5CE86F64" w:rsidRDefault="5CE86F64" w:rsidP="5CE86F64">
            <w:pPr>
              <w:jc w:val="center"/>
              <w:rPr>
                <w:sz w:val="20"/>
                <w:szCs w:val="20"/>
                <w:lang w:val="vi-VN"/>
              </w:rPr>
            </w:pPr>
            <w:r w:rsidRPr="5CE86F64">
              <w:rPr>
                <w:sz w:val="20"/>
                <w:szCs w:val="20"/>
                <w:lang w:val="vi-VN"/>
              </w:rPr>
              <w:t>0.4577</w:t>
            </w:r>
          </w:p>
        </w:tc>
        <w:tc>
          <w:tcPr>
            <w:tcW w:w="1080" w:type="dxa"/>
            <w:shd w:val="clear" w:color="auto" w:fill="C4FFDF"/>
          </w:tcPr>
          <w:p w14:paraId="6EE0D25F" w14:textId="381A4E7E" w:rsidR="5CE86F64" w:rsidRDefault="5CE86F64" w:rsidP="5CE86F64">
            <w:pPr>
              <w:jc w:val="center"/>
              <w:rPr>
                <w:sz w:val="20"/>
                <w:szCs w:val="20"/>
                <w:lang w:val="vi-VN"/>
              </w:rPr>
            </w:pPr>
            <w:r w:rsidRPr="5CE86F64">
              <w:rPr>
                <w:sz w:val="20"/>
                <w:szCs w:val="20"/>
                <w:lang w:val="vi-VN"/>
              </w:rPr>
              <w:t>0.4649</w:t>
            </w:r>
          </w:p>
        </w:tc>
        <w:tc>
          <w:tcPr>
            <w:tcW w:w="1044" w:type="dxa"/>
            <w:shd w:val="clear" w:color="auto" w:fill="C4FFDF"/>
          </w:tcPr>
          <w:p w14:paraId="6A8133E8" w14:textId="6B192453" w:rsidR="5CE86F64" w:rsidRDefault="5CE86F64" w:rsidP="5CE86F64">
            <w:pPr>
              <w:jc w:val="center"/>
              <w:rPr>
                <w:sz w:val="20"/>
                <w:szCs w:val="20"/>
                <w:lang w:val="vi-VN"/>
              </w:rPr>
            </w:pPr>
            <w:r w:rsidRPr="5CE86F64">
              <w:rPr>
                <w:sz w:val="20"/>
                <w:szCs w:val="20"/>
                <w:lang w:val="vi-VN"/>
              </w:rPr>
              <w:t>0.4701</w:t>
            </w:r>
          </w:p>
        </w:tc>
        <w:tc>
          <w:tcPr>
            <w:tcW w:w="990" w:type="dxa"/>
            <w:shd w:val="clear" w:color="auto" w:fill="C4FFDF"/>
          </w:tcPr>
          <w:p w14:paraId="7C766D51" w14:textId="18CE89A9" w:rsidR="5CE86F64" w:rsidRDefault="5CE86F64" w:rsidP="5CE86F64">
            <w:pPr>
              <w:jc w:val="center"/>
              <w:rPr>
                <w:sz w:val="20"/>
                <w:szCs w:val="20"/>
                <w:lang w:val="vi-VN"/>
              </w:rPr>
            </w:pPr>
            <w:r w:rsidRPr="5CE86F64">
              <w:rPr>
                <w:sz w:val="20"/>
                <w:szCs w:val="20"/>
                <w:lang w:val="vi-VN"/>
              </w:rPr>
              <w:t>0.4649</w:t>
            </w:r>
          </w:p>
        </w:tc>
        <w:tc>
          <w:tcPr>
            <w:tcW w:w="1356" w:type="dxa"/>
            <w:shd w:val="clear" w:color="auto" w:fill="C4FFDF"/>
          </w:tcPr>
          <w:p w14:paraId="3E183DE8" w14:textId="641FA540" w:rsidR="5CE86F64" w:rsidRDefault="5CE86F64" w:rsidP="5CE86F64">
            <w:pPr>
              <w:jc w:val="center"/>
              <w:rPr>
                <w:sz w:val="20"/>
                <w:szCs w:val="20"/>
                <w:lang w:val="vi-VN"/>
              </w:rPr>
            </w:pPr>
            <w:r w:rsidRPr="5CE86F64">
              <w:rPr>
                <w:sz w:val="20"/>
                <w:szCs w:val="20"/>
                <w:lang w:val="vi-VN"/>
              </w:rPr>
              <w:t>3.944</w:t>
            </w:r>
          </w:p>
        </w:tc>
      </w:tr>
    </w:tbl>
    <w:p w14:paraId="0DB05C85" w14:textId="57CB2977" w:rsidR="5CE86F64" w:rsidRDefault="5CE86F64" w:rsidP="5CE86F64">
      <w:pPr>
        <w:jc w:val="center"/>
        <w:rPr>
          <w:lang w:val="vi-VN"/>
        </w:rPr>
      </w:pPr>
    </w:p>
    <w:p w14:paraId="2C6D6400" w14:textId="0FDDB38D" w:rsidR="7C054A55" w:rsidRDefault="7C054A55" w:rsidP="5CE86F64">
      <w:pPr>
        <w:rPr>
          <w:lang w:val="vi-VN"/>
        </w:rPr>
      </w:pPr>
      <w:r w:rsidRPr="5CE86F64">
        <w:rPr>
          <w:lang w:val="vi-VN"/>
        </w:rPr>
        <w:t>+</w:t>
      </w:r>
      <w:r>
        <w:tab/>
      </w:r>
      <w:r w:rsidRPr="5CE86F64">
        <w:rPr>
          <w:lang w:val="vi-VN"/>
        </w:rPr>
        <w:t xml:space="preserve"> Kết quả của mô hình được chạy lại của nhóm:</w:t>
      </w:r>
    </w:p>
    <w:tbl>
      <w:tblPr>
        <w:tblStyle w:val="TableGrid"/>
        <w:tblW w:w="0" w:type="auto"/>
        <w:jc w:val="center"/>
        <w:tblLook w:val="06A0" w:firstRow="1" w:lastRow="0" w:firstColumn="1" w:lastColumn="0" w:noHBand="1" w:noVBand="1"/>
      </w:tblPr>
      <w:tblGrid>
        <w:gridCol w:w="1245"/>
        <w:gridCol w:w="1095"/>
        <w:gridCol w:w="990"/>
        <w:gridCol w:w="975"/>
        <w:gridCol w:w="1080"/>
        <w:gridCol w:w="1044"/>
        <w:gridCol w:w="990"/>
        <w:gridCol w:w="1356"/>
      </w:tblGrid>
      <w:tr w:rsidR="5CE86F64" w14:paraId="0C1FF758" w14:textId="77777777" w:rsidTr="5CE86F64">
        <w:trPr>
          <w:trHeight w:val="300"/>
          <w:jc w:val="center"/>
        </w:trPr>
        <w:tc>
          <w:tcPr>
            <w:tcW w:w="1245" w:type="dxa"/>
            <w:vMerge w:val="restart"/>
          </w:tcPr>
          <w:p w14:paraId="3EBD094A" w14:textId="12AADB34" w:rsidR="5CE86F64" w:rsidRDefault="5CE86F64" w:rsidP="5CE86F64">
            <w:pPr>
              <w:jc w:val="center"/>
              <w:rPr>
                <w:b/>
                <w:bCs/>
                <w:sz w:val="20"/>
                <w:szCs w:val="20"/>
                <w:lang w:val="vi-VN"/>
              </w:rPr>
            </w:pPr>
            <w:r w:rsidRPr="5CE86F64">
              <w:rPr>
                <w:b/>
                <w:bCs/>
                <w:sz w:val="20"/>
                <w:szCs w:val="20"/>
                <w:lang w:val="vi-VN"/>
              </w:rPr>
              <w:t>Mô hình</w:t>
            </w:r>
          </w:p>
        </w:tc>
        <w:tc>
          <w:tcPr>
            <w:tcW w:w="3060" w:type="dxa"/>
            <w:gridSpan w:val="3"/>
          </w:tcPr>
          <w:p w14:paraId="466C2F38" w14:textId="4B7049A8" w:rsidR="5CE86F64" w:rsidRDefault="5CE86F64" w:rsidP="5CE86F64">
            <w:pPr>
              <w:jc w:val="center"/>
              <w:rPr>
                <w:b/>
                <w:bCs/>
                <w:sz w:val="20"/>
                <w:szCs w:val="20"/>
                <w:lang w:val="vi-VN"/>
              </w:rPr>
            </w:pPr>
            <w:r w:rsidRPr="5CE86F64">
              <w:rPr>
                <w:b/>
                <w:bCs/>
                <w:sz w:val="20"/>
                <w:szCs w:val="20"/>
                <w:lang w:val="vi-VN"/>
              </w:rPr>
              <w:t>Validation</w:t>
            </w:r>
          </w:p>
        </w:tc>
        <w:tc>
          <w:tcPr>
            <w:tcW w:w="3114" w:type="dxa"/>
            <w:gridSpan w:val="3"/>
          </w:tcPr>
          <w:p w14:paraId="670ED469" w14:textId="43175F6A" w:rsidR="5CE86F64" w:rsidRDefault="5CE86F64" w:rsidP="5CE86F64">
            <w:pPr>
              <w:jc w:val="center"/>
              <w:rPr>
                <w:b/>
                <w:bCs/>
                <w:sz w:val="20"/>
                <w:szCs w:val="20"/>
                <w:lang w:val="vi-VN"/>
              </w:rPr>
            </w:pPr>
            <w:r w:rsidRPr="5CE86F64">
              <w:rPr>
                <w:b/>
                <w:bCs/>
                <w:sz w:val="20"/>
                <w:szCs w:val="20"/>
                <w:lang w:val="vi-VN"/>
              </w:rPr>
              <w:t>Test</w:t>
            </w:r>
          </w:p>
        </w:tc>
        <w:tc>
          <w:tcPr>
            <w:tcW w:w="1356" w:type="dxa"/>
            <w:vMerge w:val="restart"/>
          </w:tcPr>
          <w:p w14:paraId="4C5DE211" w14:textId="4A6A7362" w:rsidR="5CE86F64" w:rsidRDefault="5CE86F64" w:rsidP="5CE86F64">
            <w:pPr>
              <w:jc w:val="center"/>
              <w:rPr>
                <w:b/>
                <w:bCs/>
                <w:sz w:val="20"/>
                <w:szCs w:val="20"/>
                <w:lang w:val="vi-VN"/>
              </w:rPr>
            </w:pPr>
            <w:r w:rsidRPr="5CE86F64">
              <w:rPr>
                <w:b/>
                <w:bCs/>
                <w:sz w:val="20"/>
                <w:szCs w:val="20"/>
                <w:lang w:val="vi-VN"/>
              </w:rPr>
              <w:t>Trung bình thời gian chạy 1 epoch (Giây)</w:t>
            </w:r>
          </w:p>
        </w:tc>
      </w:tr>
      <w:tr w:rsidR="5CE86F64" w14:paraId="547A62C5" w14:textId="77777777" w:rsidTr="5CE86F64">
        <w:trPr>
          <w:trHeight w:val="300"/>
          <w:jc w:val="center"/>
        </w:trPr>
        <w:tc>
          <w:tcPr>
            <w:tcW w:w="1245" w:type="dxa"/>
            <w:vMerge/>
          </w:tcPr>
          <w:p w14:paraId="20F02336" w14:textId="77777777" w:rsidR="001A4233" w:rsidRDefault="001A4233"/>
        </w:tc>
        <w:tc>
          <w:tcPr>
            <w:tcW w:w="1095" w:type="dxa"/>
          </w:tcPr>
          <w:p w14:paraId="232CB9CE" w14:textId="3D08547B" w:rsidR="5CE86F64" w:rsidRDefault="5CE86F64" w:rsidP="5CE86F64">
            <w:pPr>
              <w:jc w:val="center"/>
              <w:rPr>
                <w:b/>
                <w:bCs/>
                <w:sz w:val="20"/>
                <w:szCs w:val="20"/>
                <w:lang w:val="vi-VN"/>
              </w:rPr>
            </w:pPr>
            <w:r w:rsidRPr="5CE86F64">
              <w:rPr>
                <w:b/>
                <w:bCs/>
                <w:sz w:val="20"/>
                <w:szCs w:val="20"/>
                <w:lang w:val="vi-VN"/>
              </w:rPr>
              <w:t>Accuracy</w:t>
            </w:r>
          </w:p>
        </w:tc>
        <w:tc>
          <w:tcPr>
            <w:tcW w:w="990" w:type="dxa"/>
          </w:tcPr>
          <w:p w14:paraId="0DEB53A7" w14:textId="49288377" w:rsidR="5CE86F64" w:rsidRDefault="5CE86F64" w:rsidP="5CE86F64">
            <w:pPr>
              <w:jc w:val="center"/>
              <w:rPr>
                <w:b/>
                <w:bCs/>
                <w:sz w:val="20"/>
                <w:szCs w:val="20"/>
                <w:lang w:val="vi-VN"/>
              </w:rPr>
            </w:pPr>
            <w:r w:rsidRPr="5CE86F64">
              <w:rPr>
                <w:b/>
                <w:bCs/>
                <w:sz w:val="20"/>
                <w:szCs w:val="20"/>
                <w:lang w:val="vi-VN"/>
              </w:rPr>
              <w:t>F1-Macro</w:t>
            </w:r>
          </w:p>
        </w:tc>
        <w:tc>
          <w:tcPr>
            <w:tcW w:w="975" w:type="dxa"/>
          </w:tcPr>
          <w:p w14:paraId="3B011638" w14:textId="2E87D916" w:rsidR="5CE86F64" w:rsidRDefault="5CE86F64" w:rsidP="5CE86F64">
            <w:pPr>
              <w:jc w:val="center"/>
              <w:rPr>
                <w:b/>
                <w:bCs/>
                <w:sz w:val="20"/>
                <w:szCs w:val="20"/>
                <w:lang w:val="vi-VN"/>
              </w:rPr>
            </w:pPr>
            <w:r w:rsidRPr="5CE86F64">
              <w:rPr>
                <w:b/>
                <w:bCs/>
                <w:sz w:val="20"/>
                <w:szCs w:val="20"/>
                <w:lang w:val="vi-VN"/>
              </w:rPr>
              <w:t>F1-Micro</w:t>
            </w:r>
          </w:p>
        </w:tc>
        <w:tc>
          <w:tcPr>
            <w:tcW w:w="1080" w:type="dxa"/>
          </w:tcPr>
          <w:p w14:paraId="1D7DF428" w14:textId="3B826480" w:rsidR="5CE86F64" w:rsidRDefault="5CE86F64" w:rsidP="5CE86F64">
            <w:pPr>
              <w:jc w:val="center"/>
              <w:rPr>
                <w:b/>
                <w:bCs/>
                <w:sz w:val="20"/>
                <w:szCs w:val="20"/>
                <w:lang w:val="vi-VN"/>
              </w:rPr>
            </w:pPr>
            <w:r w:rsidRPr="5CE86F64">
              <w:rPr>
                <w:b/>
                <w:bCs/>
                <w:sz w:val="20"/>
                <w:szCs w:val="20"/>
                <w:lang w:val="vi-VN"/>
              </w:rPr>
              <w:t>Accuracy</w:t>
            </w:r>
          </w:p>
        </w:tc>
        <w:tc>
          <w:tcPr>
            <w:tcW w:w="1044" w:type="dxa"/>
          </w:tcPr>
          <w:p w14:paraId="0856F84C" w14:textId="5623EBFD" w:rsidR="5CE86F64" w:rsidRDefault="5CE86F64" w:rsidP="5CE86F64">
            <w:pPr>
              <w:jc w:val="center"/>
              <w:rPr>
                <w:b/>
                <w:bCs/>
                <w:sz w:val="20"/>
                <w:szCs w:val="20"/>
                <w:lang w:val="vi-VN"/>
              </w:rPr>
            </w:pPr>
            <w:r w:rsidRPr="5CE86F64">
              <w:rPr>
                <w:b/>
                <w:bCs/>
                <w:sz w:val="20"/>
                <w:szCs w:val="20"/>
                <w:lang w:val="vi-VN"/>
              </w:rPr>
              <w:t>F1-Macro</w:t>
            </w:r>
          </w:p>
        </w:tc>
        <w:tc>
          <w:tcPr>
            <w:tcW w:w="990" w:type="dxa"/>
          </w:tcPr>
          <w:p w14:paraId="54CE4C16" w14:textId="3714463A" w:rsidR="5CE86F64" w:rsidRDefault="5CE86F64" w:rsidP="5CE86F64">
            <w:pPr>
              <w:jc w:val="center"/>
              <w:rPr>
                <w:b/>
                <w:bCs/>
                <w:sz w:val="20"/>
                <w:szCs w:val="20"/>
                <w:lang w:val="vi-VN"/>
              </w:rPr>
            </w:pPr>
            <w:r w:rsidRPr="5CE86F64">
              <w:rPr>
                <w:b/>
                <w:bCs/>
                <w:sz w:val="20"/>
                <w:szCs w:val="20"/>
                <w:lang w:val="vi-VN"/>
              </w:rPr>
              <w:t>F1-Micro</w:t>
            </w:r>
          </w:p>
        </w:tc>
        <w:tc>
          <w:tcPr>
            <w:tcW w:w="1356" w:type="dxa"/>
            <w:vMerge/>
          </w:tcPr>
          <w:p w14:paraId="65AF8ED4" w14:textId="77777777" w:rsidR="001A4233" w:rsidRDefault="001A4233"/>
        </w:tc>
      </w:tr>
      <w:tr w:rsidR="5CE86F64" w14:paraId="523B859C" w14:textId="77777777" w:rsidTr="5CE86F64">
        <w:trPr>
          <w:trHeight w:val="300"/>
          <w:jc w:val="center"/>
        </w:trPr>
        <w:tc>
          <w:tcPr>
            <w:tcW w:w="1245" w:type="dxa"/>
          </w:tcPr>
          <w:p w14:paraId="42ED6688" w14:textId="13C6C691" w:rsidR="5CE86F64" w:rsidRDefault="5CE86F64" w:rsidP="5CE86F64">
            <w:pPr>
              <w:jc w:val="center"/>
              <w:rPr>
                <w:b/>
                <w:bCs/>
                <w:sz w:val="20"/>
                <w:szCs w:val="20"/>
                <w:lang w:val="vi-VN"/>
              </w:rPr>
            </w:pPr>
            <w:r w:rsidRPr="5CE86F64">
              <w:rPr>
                <w:b/>
                <w:bCs/>
                <w:sz w:val="20"/>
                <w:szCs w:val="20"/>
                <w:lang w:val="vi-VN"/>
              </w:rPr>
              <w:t>TC</w:t>
            </w:r>
          </w:p>
        </w:tc>
        <w:tc>
          <w:tcPr>
            <w:tcW w:w="1095" w:type="dxa"/>
          </w:tcPr>
          <w:p w14:paraId="11473FF5" w14:textId="31DC605C" w:rsidR="5CE86F64" w:rsidRDefault="5CE86F64" w:rsidP="5CE86F64">
            <w:pPr>
              <w:jc w:val="center"/>
              <w:rPr>
                <w:sz w:val="20"/>
                <w:szCs w:val="20"/>
                <w:lang w:val="vi-VN"/>
              </w:rPr>
            </w:pPr>
            <w:r w:rsidRPr="5CE86F64">
              <w:rPr>
                <w:sz w:val="20"/>
                <w:szCs w:val="20"/>
                <w:lang w:val="vi-VN"/>
              </w:rPr>
              <w:t>0.2438</w:t>
            </w:r>
          </w:p>
        </w:tc>
        <w:tc>
          <w:tcPr>
            <w:tcW w:w="990" w:type="dxa"/>
          </w:tcPr>
          <w:p w14:paraId="0AC4107E" w14:textId="2B3D5C3A" w:rsidR="5CE86F64" w:rsidRDefault="5CE86F64" w:rsidP="5CE86F64">
            <w:pPr>
              <w:jc w:val="center"/>
              <w:rPr>
                <w:sz w:val="20"/>
                <w:szCs w:val="20"/>
                <w:lang w:val="vi-VN"/>
              </w:rPr>
            </w:pPr>
            <w:r w:rsidRPr="5CE86F64">
              <w:rPr>
                <w:sz w:val="20"/>
                <w:szCs w:val="20"/>
                <w:lang w:val="vi-VN"/>
              </w:rPr>
              <w:t>0.1765</w:t>
            </w:r>
          </w:p>
        </w:tc>
        <w:tc>
          <w:tcPr>
            <w:tcW w:w="975" w:type="dxa"/>
          </w:tcPr>
          <w:p w14:paraId="3A463715" w14:textId="7C8A0420" w:rsidR="5CE86F64" w:rsidRDefault="5CE86F64" w:rsidP="5CE86F64">
            <w:pPr>
              <w:jc w:val="center"/>
              <w:rPr>
                <w:sz w:val="20"/>
                <w:szCs w:val="20"/>
                <w:lang w:val="vi-VN"/>
              </w:rPr>
            </w:pPr>
            <w:r w:rsidRPr="5CE86F64">
              <w:rPr>
                <w:sz w:val="20"/>
                <w:szCs w:val="20"/>
                <w:lang w:val="vi-VN"/>
              </w:rPr>
              <w:t>0.2274</w:t>
            </w:r>
          </w:p>
        </w:tc>
        <w:tc>
          <w:tcPr>
            <w:tcW w:w="1080" w:type="dxa"/>
          </w:tcPr>
          <w:p w14:paraId="6E1ED529" w14:textId="50136DE8" w:rsidR="5CE86F64" w:rsidRDefault="5CE86F64" w:rsidP="5CE86F64">
            <w:pPr>
              <w:jc w:val="center"/>
              <w:rPr>
                <w:sz w:val="20"/>
                <w:szCs w:val="20"/>
                <w:lang w:val="vi-VN"/>
              </w:rPr>
            </w:pPr>
            <w:r w:rsidRPr="5CE86F64">
              <w:rPr>
                <w:sz w:val="20"/>
                <w:szCs w:val="20"/>
                <w:lang w:val="vi-VN"/>
              </w:rPr>
              <w:t>0.2399</w:t>
            </w:r>
          </w:p>
        </w:tc>
        <w:tc>
          <w:tcPr>
            <w:tcW w:w="1044" w:type="dxa"/>
          </w:tcPr>
          <w:p w14:paraId="28FE6A9B" w14:textId="6DACEB58" w:rsidR="5CE86F64" w:rsidRDefault="5CE86F64" w:rsidP="5CE86F64">
            <w:pPr>
              <w:jc w:val="center"/>
              <w:rPr>
                <w:sz w:val="20"/>
                <w:szCs w:val="20"/>
                <w:lang w:val="vi-VN"/>
              </w:rPr>
            </w:pPr>
            <w:r w:rsidRPr="5CE86F64">
              <w:rPr>
                <w:sz w:val="20"/>
                <w:szCs w:val="20"/>
                <w:lang w:val="vi-VN"/>
              </w:rPr>
              <w:t>0.1923</w:t>
            </w:r>
          </w:p>
        </w:tc>
        <w:tc>
          <w:tcPr>
            <w:tcW w:w="990" w:type="dxa"/>
          </w:tcPr>
          <w:p w14:paraId="5F2F849F" w14:textId="4FD15BAB" w:rsidR="5CE86F64" w:rsidRDefault="5CE86F64" w:rsidP="5CE86F64">
            <w:pPr>
              <w:jc w:val="center"/>
              <w:rPr>
                <w:sz w:val="20"/>
                <w:szCs w:val="20"/>
                <w:lang w:val="vi-VN"/>
              </w:rPr>
            </w:pPr>
            <w:r w:rsidRPr="5CE86F64">
              <w:rPr>
                <w:sz w:val="20"/>
                <w:szCs w:val="20"/>
                <w:lang w:val="vi-VN"/>
              </w:rPr>
              <w:t>0.2399</w:t>
            </w:r>
          </w:p>
        </w:tc>
        <w:tc>
          <w:tcPr>
            <w:tcW w:w="1356" w:type="dxa"/>
          </w:tcPr>
          <w:p w14:paraId="1ACF9FE4" w14:textId="6ECFE680" w:rsidR="5CE86F64" w:rsidRDefault="5CE86F64" w:rsidP="5CE86F64">
            <w:pPr>
              <w:jc w:val="center"/>
              <w:rPr>
                <w:sz w:val="20"/>
                <w:szCs w:val="20"/>
                <w:lang w:val="vi-VN"/>
              </w:rPr>
            </w:pPr>
            <w:r w:rsidRPr="5CE86F64">
              <w:rPr>
                <w:sz w:val="20"/>
                <w:szCs w:val="20"/>
                <w:lang w:val="vi-VN"/>
              </w:rPr>
              <w:t>4.502</w:t>
            </w:r>
          </w:p>
        </w:tc>
      </w:tr>
      <w:tr w:rsidR="5CE86F64" w14:paraId="000AAFEC" w14:textId="77777777" w:rsidTr="5CE86F64">
        <w:trPr>
          <w:trHeight w:val="300"/>
          <w:jc w:val="center"/>
        </w:trPr>
        <w:tc>
          <w:tcPr>
            <w:tcW w:w="1245" w:type="dxa"/>
          </w:tcPr>
          <w:p w14:paraId="752B8DE0" w14:textId="645F8B53" w:rsidR="5CE86F64" w:rsidRDefault="5CE86F64" w:rsidP="5CE86F64">
            <w:pPr>
              <w:jc w:val="center"/>
              <w:rPr>
                <w:b/>
                <w:bCs/>
                <w:sz w:val="20"/>
                <w:szCs w:val="20"/>
                <w:lang w:val="vi-VN"/>
              </w:rPr>
            </w:pPr>
            <w:r w:rsidRPr="5CE86F64">
              <w:rPr>
                <w:b/>
                <w:bCs/>
                <w:sz w:val="20"/>
                <w:szCs w:val="20"/>
                <w:lang w:val="vi-VN"/>
              </w:rPr>
              <w:t>TC + FZ</w:t>
            </w:r>
          </w:p>
        </w:tc>
        <w:tc>
          <w:tcPr>
            <w:tcW w:w="1095" w:type="dxa"/>
          </w:tcPr>
          <w:p w14:paraId="0AB73618" w14:textId="5CE462DF" w:rsidR="5CE86F64" w:rsidRDefault="5CE86F64" w:rsidP="5CE86F64">
            <w:pPr>
              <w:jc w:val="center"/>
              <w:rPr>
                <w:sz w:val="20"/>
                <w:szCs w:val="20"/>
                <w:lang w:val="vi-VN"/>
              </w:rPr>
            </w:pPr>
            <w:r w:rsidRPr="5CE86F64">
              <w:rPr>
                <w:sz w:val="20"/>
                <w:szCs w:val="20"/>
                <w:lang w:val="vi-VN"/>
              </w:rPr>
              <w:t>0.2484</w:t>
            </w:r>
          </w:p>
        </w:tc>
        <w:tc>
          <w:tcPr>
            <w:tcW w:w="990" w:type="dxa"/>
          </w:tcPr>
          <w:p w14:paraId="0DEED28E" w14:textId="0CD0502B" w:rsidR="5CE86F64" w:rsidRDefault="5CE86F64" w:rsidP="5CE86F64">
            <w:pPr>
              <w:jc w:val="center"/>
              <w:rPr>
                <w:sz w:val="20"/>
                <w:szCs w:val="20"/>
                <w:lang w:val="vi-VN"/>
              </w:rPr>
            </w:pPr>
            <w:r w:rsidRPr="5CE86F64">
              <w:rPr>
                <w:sz w:val="20"/>
                <w:szCs w:val="20"/>
                <w:lang w:val="vi-VN"/>
              </w:rPr>
              <w:t>0.1756</w:t>
            </w:r>
          </w:p>
        </w:tc>
        <w:tc>
          <w:tcPr>
            <w:tcW w:w="975" w:type="dxa"/>
          </w:tcPr>
          <w:p w14:paraId="61E79AA9" w14:textId="0E306334" w:rsidR="5CE86F64" w:rsidRDefault="5CE86F64" w:rsidP="5CE86F64">
            <w:pPr>
              <w:jc w:val="center"/>
              <w:rPr>
                <w:sz w:val="20"/>
                <w:szCs w:val="20"/>
                <w:lang w:val="vi-VN"/>
              </w:rPr>
            </w:pPr>
            <w:r w:rsidRPr="5CE86F64">
              <w:rPr>
                <w:sz w:val="20"/>
                <w:szCs w:val="20"/>
                <w:lang w:val="vi-VN"/>
              </w:rPr>
              <w:t>0.2422</w:t>
            </w:r>
          </w:p>
        </w:tc>
        <w:tc>
          <w:tcPr>
            <w:tcW w:w="1080" w:type="dxa"/>
          </w:tcPr>
          <w:p w14:paraId="16E38313" w14:textId="02AC10D9" w:rsidR="5CE86F64" w:rsidRDefault="5CE86F64" w:rsidP="5CE86F64">
            <w:pPr>
              <w:jc w:val="center"/>
              <w:rPr>
                <w:sz w:val="20"/>
                <w:szCs w:val="20"/>
                <w:lang w:val="vi-VN"/>
              </w:rPr>
            </w:pPr>
            <w:r w:rsidRPr="5CE86F64">
              <w:rPr>
                <w:sz w:val="20"/>
                <w:szCs w:val="20"/>
                <w:lang w:val="vi-VN"/>
              </w:rPr>
              <w:t>0.2518</w:t>
            </w:r>
          </w:p>
        </w:tc>
        <w:tc>
          <w:tcPr>
            <w:tcW w:w="1044" w:type="dxa"/>
          </w:tcPr>
          <w:p w14:paraId="4507B519" w14:textId="357AC99D" w:rsidR="5CE86F64" w:rsidRDefault="5CE86F64" w:rsidP="5CE86F64">
            <w:pPr>
              <w:jc w:val="center"/>
              <w:rPr>
                <w:sz w:val="20"/>
                <w:szCs w:val="20"/>
                <w:lang w:val="vi-VN"/>
              </w:rPr>
            </w:pPr>
            <w:r w:rsidRPr="5CE86F64">
              <w:rPr>
                <w:sz w:val="20"/>
                <w:szCs w:val="20"/>
                <w:lang w:val="vi-VN"/>
              </w:rPr>
              <w:t>0.1844</w:t>
            </w:r>
          </w:p>
        </w:tc>
        <w:tc>
          <w:tcPr>
            <w:tcW w:w="990" w:type="dxa"/>
          </w:tcPr>
          <w:p w14:paraId="68718BE2" w14:textId="42388B08" w:rsidR="5CE86F64" w:rsidRDefault="5CE86F64" w:rsidP="5CE86F64">
            <w:pPr>
              <w:jc w:val="center"/>
              <w:rPr>
                <w:sz w:val="20"/>
                <w:szCs w:val="20"/>
                <w:lang w:val="vi-VN"/>
              </w:rPr>
            </w:pPr>
            <w:r w:rsidRPr="5CE86F64">
              <w:rPr>
                <w:sz w:val="20"/>
                <w:szCs w:val="20"/>
                <w:lang w:val="vi-VN"/>
              </w:rPr>
              <w:t>0.2518</w:t>
            </w:r>
          </w:p>
        </w:tc>
        <w:tc>
          <w:tcPr>
            <w:tcW w:w="1356" w:type="dxa"/>
          </w:tcPr>
          <w:p w14:paraId="264D8E01" w14:textId="03DB55F7" w:rsidR="5CE86F64" w:rsidRDefault="5CE86F64" w:rsidP="5CE86F64">
            <w:pPr>
              <w:jc w:val="center"/>
              <w:rPr>
                <w:sz w:val="20"/>
                <w:szCs w:val="20"/>
                <w:lang w:val="vi-VN"/>
              </w:rPr>
            </w:pPr>
            <w:r w:rsidRPr="5CE86F64">
              <w:rPr>
                <w:sz w:val="20"/>
                <w:szCs w:val="20"/>
                <w:lang w:val="vi-VN"/>
              </w:rPr>
              <w:t>4.420</w:t>
            </w:r>
          </w:p>
        </w:tc>
      </w:tr>
      <w:tr w:rsidR="5CE86F64" w14:paraId="2C32E767" w14:textId="77777777" w:rsidTr="5CE86F64">
        <w:trPr>
          <w:trHeight w:val="300"/>
          <w:jc w:val="center"/>
        </w:trPr>
        <w:tc>
          <w:tcPr>
            <w:tcW w:w="1245" w:type="dxa"/>
          </w:tcPr>
          <w:p w14:paraId="299813D9" w14:textId="01CB2AED" w:rsidR="5CE86F64" w:rsidRDefault="5CE86F64" w:rsidP="5CE86F64">
            <w:pPr>
              <w:jc w:val="center"/>
              <w:rPr>
                <w:b/>
                <w:bCs/>
                <w:sz w:val="20"/>
                <w:szCs w:val="20"/>
                <w:lang w:val="vi-VN"/>
              </w:rPr>
            </w:pPr>
            <w:r w:rsidRPr="5CE86F64">
              <w:rPr>
                <w:b/>
                <w:bCs/>
                <w:sz w:val="20"/>
                <w:szCs w:val="20"/>
                <w:lang w:val="vi-VN"/>
              </w:rPr>
              <w:t>BT + TC + CB</w:t>
            </w:r>
          </w:p>
        </w:tc>
        <w:tc>
          <w:tcPr>
            <w:tcW w:w="1095" w:type="dxa"/>
          </w:tcPr>
          <w:p w14:paraId="47CCCFF4" w14:textId="217DD0C0" w:rsidR="5CE86F64" w:rsidRDefault="5CE86F64" w:rsidP="5CE86F64">
            <w:pPr>
              <w:jc w:val="center"/>
              <w:rPr>
                <w:sz w:val="20"/>
                <w:szCs w:val="20"/>
                <w:lang w:val="vi-VN"/>
              </w:rPr>
            </w:pPr>
            <w:r w:rsidRPr="5CE86F64">
              <w:rPr>
                <w:sz w:val="20"/>
                <w:szCs w:val="20"/>
                <w:lang w:val="vi-VN"/>
              </w:rPr>
              <w:t>0.4260</w:t>
            </w:r>
          </w:p>
        </w:tc>
        <w:tc>
          <w:tcPr>
            <w:tcW w:w="990" w:type="dxa"/>
          </w:tcPr>
          <w:p w14:paraId="35729476" w14:textId="7E59E2B0" w:rsidR="5CE86F64" w:rsidRDefault="5CE86F64" w:rsidP="5CE86F64">
            <w:pPr>
              <w:jc w:val="center"/>
              <w:rPr>
                <w:sz w:val="20"/>
                <w:szCs w:val="20"/>
                <w:lang w:val="vi-VN"/>
              </w:rPr>
            </w:pPr>
            <w:r w:rsidRPr="5CE86F64">
              <w:rPr>
                <w:sz w:val="20"/>
                <w:szCs w:val="20"/>
                <w:lang w:val="vi-VN"/>
              </w:rPr>
              <w:t>0.3965</w:t>
            </w:r>
          </w:p>
        </w:tc>
        <w:tc>
          <w:tcPr>
            <w:tcW w:w="975" w:type="dxa"/>
          </w:tcPr>
          <w:p w14:paraId="1190687A" w14:textId="4AFBCE35" w:rsidR="5CE86F64" w:rsidRDefault="5CE86F64" w:rsidP="5CE86F64">
            <w:pPr>
              <w:jc w:val="center"/>
              <w:rPr>
                <w:sz w:val="20"/>
                <w:szCs w:val="20"/>
                <w:lang w:val="vi-VN"/>
              </w:rPr>
            </w:pPr>
            <w:r w:rsidRPr="5CE86F64">
              <w:rPr>
                <w:sz w:val="20"/>
                <w:szCs w:val="20"/>
                <w:lang w:val="vi-VN"/>
              </w:rPr>
              <w:t>0.4024</w:t>
            </w:r>
          </w:p>
        </w:tc>
        <w:tc>
          <w:tcPr>
            <w:tcW w:w="1080" w:type="dxa"/>
          </w:tcPr>
          <w:p w14:paraId="76742E68" w14:textId="17F605E3" w:rsidR="5CE86F64" w:rsidRDefault="5CE86F64" w:rsidP="5CE86F64">
            <w:pPr>
              <w:jc w:val="center"/>
              <w:rPr>
                <w:sz w:val="20"/>
                <w:szCs w:val="20"/>
                <w:lang w:val="vi-VN"/>
              </w:rPr>
            </w:pPr>
            <w:r w:rsidRPr="5CE86F64">
              <w:rPr>
                <w:sz w:val="20"/>
                <w:szCs w:val="20"/>
                <w:lang w:val="vi-VN"/>
              </w:rPr>
              <w:t>0.4199</w:t>
            </w:r>
          </w:p>
        </w:tc>
        <w:tc>
          <w:tcPr>
            <w:tcW w:w="1044" w:type="dxa"/>
          </w:tcPr>
          <w:p w14:paraId="067D0F69" w14:textId="062F3FA6" w:rsidR="5CE86F64" w:rsidRDefault="5CE86F64" w:rsidP="5CE86F64">
            <w:pPr>
              <w:jc w:val="center"/>
              <w:rPr>
                <w:sz w:val="20"/>
                <w:szCs w:val="20"/>
                <w:lang w:val="vi-VN"/>
              </w:rPr>
            </w:pPr>
            <w:r w:rsidRPr="5CE86F64">
              <w:rPr>
                <w:sz w:val="20"/>
                <w:szCs w:val="20"/>
                <w:lang w:val="vi-VN"/>
              </w:rPr>
              <w:t>0.4269</w:t>
            </w:r>
          </w:p>
        </w:tc>
        <w:tc>
          <w:tcPr>
            <w:tcW w:w="990" w:type="dxa"/>
          </w:tcPr>
          <w:p w14:paraId="40C3436E" w14:textId="702184E9" w:rsidR="5CE86F64" w:rsidRDefault="5CE86F64" w:rsidP="5CE86F64">
            <w:pPr>
              <w:jc w:val="center"/>
              <w:rPr>
                <w:sz w:val="20"/>
                <w:szCs w:val="20"/>
                <w:lang w:val="vi-VN"/>
              </w:rPr>
            </w:pPr>
            <w:r w:rsidRPr="5CE86F64">
              <w:rPr>
                <w:sz w:val="20"/>
                <w:szCs w:val="20"/>
                <w:lang w:val="vi-VN"/>
              </w:rPr>
              <w:t>0.4199</w:t>
            </w:r>
          </w:p>
        </w:tc>
        <w:tc>
          <w:tcPr>
            <w:tcW w:w="1356" w:type="dxa"/>
          </w:tcPr>
          <w:p w14:paraId="31DDDA5A" w14:textId="40E5187A" w:rsidR="5CE86F64" w:rsidRDefault="5CE86F64" w:rsidP="5CE86F64">
            <w:pPr>
              <w:jc w:val="center"/>
              <w:rPr>
                <w:sz w:val="20"/>
                <w:szCs w:val="20"/>
                <w:lang w:val="vi-VN"/>
              </w:rPr>
            </w:pPr>
            <w:r w:rsidRPr="5CE86F64">
              <w:rPr>
                <w:sz w:val="20"/>
                <w:szCs w:val="20"/>
                <w:lang w:val="vi-VN"/>
              </w:rPr>
              <w:t>927.327</w:t>
            </w:r>
          </w:p>
        </w:tc>
      </w:tr>
      <w:tr w:rsidR="5CE86F64" w14:paraId="6BBA221A" w14:textId="77777777" w:rsidTr="5CE86F64">
        <w:trPr>
          <w:trHeight w:val="300"/>
          <w:jc w:val="center"/>
        </w:trPr>
        <w:tc>
          <w:tcPr>
            <w:tcW w:w="1245" w:type="dxa"/>
          </w:tcPr>
          <w:p w14:paraId="04427A55" w14:textId="54E70180" w:rsidR="5CE86F64" w:rsidRDefault="5CE86F64" w:rsidP="5CE86F64">
            <w:pPr>
              <w:jc w:val="center"/>
              <w:rPr>
                <w:b/>
                <w:bCs/>
                <w:sz w:val="20"/>
                <w:szCs w:val="20"/>
                <w:lang w:val="vi-VN"/>
              </w:rPr>
            </w:pPr>
            <w:r w:rsidRPr="5CE86F64">
              <w:rPr>
                <w:b/>
                <w:bCs/>
                <w:sz w:val="20"/>
                <w:szCs w:val="20"/>
                <w:lang w:val="vi-VN"/>
              </w:rPr>
              <w:t>BT + TC + CB + FZ</w:t>
            </w:r>
          </w:p>
        </w:tc>
        <w:tc>
          <w:tcPr>
            <w:tcW w:w="1095" w:type="dxa"/>
          </w:tcPr>
          <w:p w14:paraId="10ED0228" w14:textId="06948440" w:rsidR="5CE86F64" w:rsidRDefault="5CE86F64" w:rsidP="5CE86F64">
            <w:pPr>
              <w:jc w:val="center"/>
              <w:rPr>
                <w:sz w:val="20"/>
                <w:szCs w:val="20"/>
                <w:lang w:val="vi-VN"/>
              </w:rPr>
            </w:pPr>
            <w:r w:rsidRPr="5CE86F64">
              <w:rPr>
                <w:sz w:val="20"/>
                <w:szCs w:val="20"/>
                <w:lang w:val="vi-VN"/>
              </w:rPr>
              <w:t>0.4525</w:t>
            </w:r>
          </w:p>
        </w:tc>
        <w:tc>
          <w:tcPr>
            <w:tcW w:w="990" w:type="dxa"/>
          </w:tcPr>
          <w:p w14:paraId="02CE9374" w14:textId="5D7974C7" w:rsidR="5CE86F64" w:rsidRDefault="5CE86F64" w:rsidP="5CE86F64">
            <w:pPr>
              <w:jc w:val="center"/>
              <w:rPr>
                <w:sz w:val="20"/>
                <w:szCs w:val="20"/>
                <w:lang w:val="vi-VN"/>
              </w:rPr>
            </w:pPr>
            <w:r w:rsidRPr="5CE86F64">
              <w:rPr>
                <w:sz w:val="20"/>
                <w:szCs w:val="20"/>
                <w:lang w:val="vi-VN"/>
              </w:rPr>
              <w:t>0.4098</w:t>
            </w:r>
          </w:p>
        </w:tc>
        <w:tc>
          <w:tcPr>
            <w:tcW w:w="975" w:type="dxa"/>
          </w:tcPr>
          <w:p w14:paraId="38284875" w14:textId="312E0B60" w:rsidR="5CE86F64" w:rsidRDefault="5CE86F64" w:rsidP="5CE86F64">
            <w:pPr>
              <w:jc w:val="center"/>
              <w:rPr>
                <w:sz w:val="20"/>
                <w:szCs w:val="20"/>
                <w:lang w:val="vi-VN"/>
              </w:rPr>
            </w:pPr>
            <w:r w:rsidRPr="5CE86F64">
              <w:rPr>
                <w:sz w:val="20"/>
                <w:szCs w:val="20"/>
                <w:lang w:val="vi-VN"/>
              </w:rPr>
              <w:t>0.4171</w:t>
            </w:r>
          </w:p>
        </w:tc>
        <w:tc>
          <w:tcPr>
            <w:tcW w:w="1080" w:type="dxa"/>
          </w:tcPr>
          <w:p w14:paraId="5656CD10" w14:textId="765D34FC" w:rsidR="5CE86F64" w:rsidRDefault="5CE86F64" w:rsidP="5CE86F64">
            <w:pPr>
              <w:jc w:val="center"/>
              <w:rPr>
                <w:sz w:val="20"/>
                <w:szCs w:val="20"/>
                <w:lang w:val="vi-VN"/>
              </w:rPr>
            </w:pPr>
            <w:r w:rsidRPr="5CE86F64">
              <w:rPr>
                <w:sz w:val="20"/>
                <w:szCs w:val="20"/>
                <w:lang w:val="vi-VN"/>
              </w:rPr>
              <w:t>0.4294</w:t>
            </w:r>
          </w:p>
        </w:tc>
        <w:tc>
          <w:tcPr>
            <w:tcW w:w="1044" w:type="dxa"/>
          </w:tcPr>
          <w:p w14:paraId="4688AD39" w14:textId="75A11C30" w:rsidR="5CE86F64" w:rsidRDefault="5CE86F64" w:rsidP="5CE86F64">
            <w:pPr>
              <w:jc w:val="center"/>
              <w:rPr>
                <w:sz w:val="20"/>
                <w:szCs w:val="20"/>
                <w:lang w:val="vi-VN"/>
              </w:rPr>
            </w:pPr>
            <w:r w:rsidRPr="5CE86F64">
              <w:rPr>
                <w:sz w:val="20"/>
                <w:szCs w:val="20"/>
                <w:lang w:val="vi-VN"/>
              </w:rPr>
              <w:t>0.4393</w:t>
            </w:r>
          </w:p>
        </w:tc>
        <w:tc>
          <w:tcPr>
            <w:tcW w:w="990" w:type="dxa"/>
          </w:tcPr>
          <w:p w14:paraId="5E983DF0" w14:textId="5DE64C9D" w:rsidR="5CE86F64" w:rsidRDefault="5CE86F64" w:rsidP="5CE86F64">
            <w:pPr>
              <w:jc w:val="center"/>
              <w:rPr>
                <w:sz w:val="20"/>
                <w:szCs w:val="20"/>
                <w:lang w:val="vi-VN"/>
              </w:rPr>
            </w:pPr>
            <w:r w:rsidRPr="5CE86F64">
              <w:rPr>
                <w:sz w:val="20"/>
                <w:szCs w:val="20"/>
                <w:lang w:val="vi-VN"/>
              </w:rPr>
              <w:t>0.4294</w:t>
            </w:r>
          </w:p>
        </w:tc>
        <w:tc>
          <w:tcPr>
            <w:tcW w:w="1356" w:type="dxa"/>
          </w:tcPr>
          <w:p w14:paraId="7A472637" w14:textId="5DCA8DAB" w:rsidR="5CE86F64" w:rsidRDefault="5CE86F64" w:rsidP="5CE86F64">
            <w:pPr>
              <w:jc w:val="center"/>
              <w:rPr>
                <w:sz w:val="20"/>
                <w:szCs w:val="20"/>
                <w:lang w:val="vi-VN"/>
              </w:rPr>
            </w:pPr>
            <w:r w:rsidRPr="5CE86F64">
              <w:rPr>
                <w:sz w:val="20"/>
                <w:szCs w:val="20"/>
                <w:lang w:val="vi-VN"/>
              </w:rPr>
              <w:t>943.259</w:t>
            </w:r>
          </w:p>
        </w:tc>
      </w:tr>
      <w:tr w:rsidR="5CE86F64" w14:paraId="3682BB6E" w14:textId="77777777" w:rsidTr="5CE86F64">
        <w:trPr>
          <w:trHeight w:val="300"/>
          <w:jc w:val="center"/>
        </w:trPr>
        <w:tc>
          <w:tcPr>
            <w:tcW w:w="1245" w:type="dxa"/>
            <w:shd w:val="clear" w:color="auto" w:fill="FFFFFF" w:themeFill="background1"/>
          </w:tcPr>
          <w:p w14:paraId="4C80B41F" w14:textId="61762DF4" w:rsidR="5CE86F64" w:rsidRDefault="5CE86F64" w:rsidP="5CE86F64">
            <w:pPr>
              <w:jc w:val="center"/>
              <w:rPr>
                <w:b/>
                <w:bCs/>
                <w:sz w:val="20"/>
                <w:szCs w:val="20"/>
                <w:lang w:val="vi-VN"/>
              </w:rPr>
            </w:pPr>
            <w:r w:rsidRPr="5CE86F64">
              <w:rPr>
                <w:b/>
                <w:bCs/>
                <w:sz w:val="20"/>
                <w:szCs w:val="20"/>
                <w:lang w:val="vi-VN"/>
              </w:rPr>
              <w:t xml:space="preserve">TC + TC + </w:t>
            </w:r>
            <w:r w:rsidRPr="5CE86F64">
              <w:rPr>
                <w:b/>
                <w:bCs/>
                <w:sz w:val="20"/>
                <w:szCs w:val="20"/>
                <w:lang w:val="vi-VN"/>
              </w:rPr>
              <w:lastRenderedPageBreak/>
              <w:t>CB</w:t>
            </w:r>
          </w:p>
        </w:tc>
        <w:tc>
          <w:tcPr>
            <w:tcW w:w="1095" w:type="dxa"/>
            <w:shd w:val="clear" w:color="auto" w:fill="FFFFFF" w:themeFill="background1"/>
          </w:tcPr>
          <w:p w14:paraId="2B4F20ED" w14:textId="4E3E8D9A" w:rsidR="5CE86F64" w:rsidRDefault="5CE86F64" w:rsidP="5CE86F64">
            <w:pPr>
              <w:jc w:val="center"/>
              <w:rPr>
                <w:sz w:val="20"/>
                <w:szCs w:val="20"/>
                <w:lang w:val="vi-VN"/>
              </w:rPr>
            </w:pPr>
            <w:r w:rsidRPr="5CE86F64">
              <w:rPr>
                <w:sz w:val="20"/>
                <w:szCs w:val="20"/>
                <w:lang w:val="vi-VN"/>
              </w:rPr>
              <w:lastRenderedPageBreak/>
              <w:t>0.4603</w:t>
            </w:r>
          </w:p>
        </w:tc>
        <w:tc>
          <w:tcPr>
            <w:tcW w:w="990" w:type="dxa"/>
            <w:shd w:val="clear" w:color="auto" w:fill="FFFFFF" w:themeFill="background1"/>
          </w:tcPr>
          <w:p w14:paraId="3C2BB41D" w14:textId="4AFB8F2B" w:rsidR="5CE86F64" w:rsidRDefault="5CE86F64" w:rsidP="5CE86F64">
            <w:pPr>
              <w:jc w:val="center"/>
              <w:rPr>
                <w:sz w:val="20"/>
                <w:szCs w:val="20"/>
                <w:lang w:val="vi-VN"/>
              </w:rPr>
            </w:pPr>
            <w:r w:rsidRPr="5CE86F64">
              <w:rPr>
                <w:sz w:val="20"/>
                <w:szCs w:val="20"/>
                <w:lang w:val="vi-VN"/>
              </w:rPr>
              <w:t>0.4202</w:t>
            </w:r>
          </w:p>
        </w:tc>
        <w:tc>
          <w:tcPr>
            <w:tcW w:w="975" w:type="dxa"/>
            <w:shd w:val="clear" w:color="auto" w:fill="FFFFFF" w:themeFill="background1"/>
          </w:tcPr>
          <w:p w14:paraId="37D58293" w14:textId="7A62F81F" w:rsidR="5CE86F64" w:rsidRDefault="5CE86F64" w:rsidP="5CE86F64">
            <w:pPr>
              <w:jc w:val="center"/>
              <w:rPr>
                <w:sz w:val="20"/>
                <w:szCs w:val="20"/>
                <w:lang w:val="vi-VN"/>
              </w:rPr>
            </w:pPr>
            <w:r w:rsidRPr="5CE86F64">
              <w:rPr>
                <w:sz w:val="20"/>
                <w:szCs w:val="20"/>
                <w:lang w:val="vi-VN"/>
              </w:rPr>
              <w:t>0.4372</w:t>
            </w:r>
          </w:p>
        </w:tc>
        <w:tc>
          <w:tcPr>
            <w:tcW w:w="1080" w:type="dxa"/>
            <w:shd w:val="clear" w:color="auto" w:fill="FFFFFF" w:themeFill="background1"/>
          </w:tcPr>
          <w:p w14:paraId="4D2F358E" w14:textId="6720AD48" w:rsidR="5CE86F64" w:rsidRDefault="5CE86F64" w:rsidP="5CE86F64">
            <w:pPr>
              <w:jc w:val="center"/>
              <w:rPr>
                <w:sz w:val="20"/>
                <w:szCs w:val="20"/>
                <w:lang w:val="vi-VN"/>
              </w:rPr>
            </w:pPr>
            <w:r w:rsidRPr="5CE86F64">
              <w:rPr>
                <w:sz w:val="20"/>
                <w:szCs w:val="20"/>
                <w:lang w:val="vi-VN"/>
              </w:rPr>
              <w:t>0.4380</w:t>
            </w:r>
          </w:p>
        </w:tc>
        <w:tc>
          <w:tcPr>
            <w:tcW w:w="1044" w:type="dxa"/>
            <w:shd w:val="clear" w:color="auto" w:fill="FFFFFF" w:themeFill="background1"/>
          </w:tcPr>
          <w:p w14:paraId="720F9191" w14:textId="6C1BD9C1" w:rsidR="5CE86F64" w:rsidRDefault="5CE86F64" w:rsidP="5CE86F64">
            <w:pPr>
              <w:jc w:val="center"/>
              <w:rPr>
                <w:sz w:val="20"/>
                <w:szCs w:val="20"/>
                <w:lang w:val="vi-VN"/>
              </w:rPr>
            </w:pPr>
            <w:r w:rsidRPr="5CE86F64">
              <w:rPr>
                <w:sz w:val="20"/>
                <w:szCs w:val="20"/>
                <w:lang w:val="vi-VN"/>
              </w:rPr>
              <w:t>0.4311</w:t>
            </w:r>
          </w:p>
        </w:tc>
        <w:tc>
          <w:tcPr>
            <w:tcW w:w="990" w:type="dxa"/>
            <w:shd w:val="clear" w:color="auto" w:fill="FFFFFF" w:themeFill="background1"/>
          </w:tcPr>
          <w:p w14:paraId="06C8522C" w14:textId="683FF33C" w:rsidR="5CE86F64" w:rsidRDefault="5CE86F64" w:rsidP="5CE86F64">
            <w:pPr>
              <w:jc w:val="center"/>
              <w:rPr>
                <w:sz w:val="20"/>
                <w:szCs w:val="20"/>
                <w:lang w:val="vi-VN"/>
              </w:rPr>
            </w:pPr>
            <w:r w:rsidRPr="5CE86F64">
              <w:rPr>
                <w:sz w:val="20"/>
                <w:szCs w:val="20"/>
                <w:lang w:val="vi-VN"/>
              </w:rPr>
              <w:t>0.4380</w:t>
            </w:r>
          </w:p>
        </w:tc>
        <w:tc>
          <w:tcPr>
            <w:tcW w:w="1356" w:type="dxa"/>
            <w:shd w:val="clear" w:color="auto" w:fill="FFFFFF" w:themeFill="background1"/>
          </w:tcPr>
          <w:p w14:paraId="62D0414F" w14:textId="57E17835" w:rsidR="5CE86F64" w:rsidRDefault="5CE86F64" w:rsidP="5CE86F64">
            <w:pPr>
              <w:jc w:val="center"/>
              <w:rPr>
                <w:sz w:val="20"/>
                <w:szCs w:val="20"/>
                <w:lang w:val="vi-VN"/>
              </w:rPr>
            </w:pPr>
            <w:r w:rsidRPr="5CE86F64">
              <w:rPr>
                <w:sz w:val="20"/>
                <w:szCs w:val="20"/>
                <w:lang w:val="vi-VN"/>
              </w:rPr>
              <w:t>5.311</w:t>
            </w:r>
          </w:p>
        </w:tc>
      </w:tr>
      <w:tr w:rsidR="5CE86F64" w14:paraId="76E61DAF" w14:textId="77777777" w:rsidTr="5CE86F64">
        <w:trPr>
          <w:trHeight w:val="300"/>
          <w:jc w:val="center"/>
        </w:trPr>
        <w:tc>
          <w:tcPr>
            <w:tcW w:w="1245" w:type="dxa"/>
            <w:shd w:val="clear" w:color="auto" w:fill="C4FFDF"/>
          </w:tcPr>
          <w:p w14:paraId="7B7E9CA5" w14:textId="2611E637" w:rsidR="5CE86F64" w:rsidRDefault="5CE86F64" w:rsidP="5CE86F64">
            <w:pPr>
              <w:jc w:val="center"/>
              <w:rPr>
                <w:b/>
                <w:bCs/>
                <w:sz w:val="20"/>
                <w:szCs w:val="20"/>
                <w:lang w:val="vi-VN"/>
              </w:rPr>
            </w:pPr>
            <w:r w:rsidRPr="5CE86F64">
              <w:rPr>
                <w:b/>
                <w:bCs/>
                <w:sz w:val="20"/>
                <w:szCs w:val="20"/>
                <w:lang w:val="vi-VN"/>
              </w:rPr>
              <w:t>TC + TC + CB + FZ</w:t>
            </w:r>
          </w:p>
        </w:tc>
        <w:tc>
          <w:tcPr>
            <w:tcW w:w="1095" w:type="dxa"/>
            <w:shd w:val="clear" w:color="auto" w:fill="C4FFDF"/>
          </w:tcPr>
          <w:p w14:paraId="4A34C9A1" w14:textId="52B51887" w:rsidR="5CE86F64" w:rsidRDefault="5CE86F64" w:rsidP="5CE86F64">
            <w:pPr>
              <w:jc w:val="center"/>
              <w:rPr>
                <w:sz w:val="20"/>
                <w:szCs w:val="20"/>
                <w:lang w:val="vi-VN"/>
              </w:rPr>
            </w:pPr>
            <w:r w:rsidRPr="5CE86F64">
              <w:rPr>
                <w:sz w:val="20"/>
                <w:szCs w:val="20"/>
                <w:lang w:val="vi-VN"/>
              </w:rPr>
              <w:t>0.4572</w:t>
            </w:r>
          </w:p>
        </w:tc>
        <w:tc>
          <w:tcPr>
            <w:tcW w:w="990" w:type="dxa"/>
            <w:shd w:val="clear" w:color="auto" w:fill="C4FFDF"/>
          </w:tcPr>
          <w:p w14:paraId="6C018A53" w14:textId="71702F9A" w:rsidR="5CE86F64" w:rsidRDefault="5CE86F64" w:rsidP="5CE86F64">
            <w:pPr>
              <w:jc w:val="center"/>
              <w:rPr>
                <w:sz w:val="20"/>
                <w:szCs w:val="20"/>
                <w:lang w:val="vi-VN"/>
              </w:rPr>
            </w:pPr>
            <w:r w:rsidRPr="5CE86F64">
              <w:rPr>
                <w:sz w:val="20"/>
                <w:szCs w:val="20"/>
                <w:lang w:val="vi-VN"/>
              </w:rPr>
              <w:t>0.4327</w:t>
            </w:r>
          </w:p>
        </w:tc>
        <w:tc>
          <w:tcPr>
            <w:tcW w:w="975" w:type="dxa"/>
            <w:shd w:val="clear" w:color="auto" w:fill="C4FFDF"/>
          </w:tcPr>
          <w:p w14:paraId="48FEA17F" w14:textId="549E5243" w:rsidR="5CE86F64" w:rsidRDefault="5CE86F64" w:rsidP="5CE86F64">
            <w:pPr>
              <w:jc w:val="center"/>
              <w:rPr>
                <w:sz w:val="20"/>
                <w:szCs w:val="20"/>
                <w:lang w:val="vi-VN"/>
              </w:rPr>
            </w:pPr>
            <w:r w:rsidRPr="5CE86F64">
              <w:rPr>
                <w:sz w:val="20"/>
                <w:szCs w:val="20"/>
                <w:lang w:val="vi-VN"/>
              </w:rPr>
              <w:t>0.4463</w:t>
            </w:r>
          </w:p>
        </w:tc>
        <w:tc>
          <w:tcPr>
            <w:tcW w:w="1080" w:type="dxa"/>
            <w:shd w:val="clear" w:color="auto" w:fill="C4FFDF"/>
          </w:tcPr>
          <w:p w14:paraId="3CF54A8A" w14:textId="024038CE" w:rsidR="5CE86F64" w:rsidRDefault="5CE86F64" w:rsidP="5CE86F64">
            <w:pPr>
              <w:jc w:val="center"/>
              <w:rPr>
                <w:sz w:val="20"/>
                <w:szCs w:val="20"/>
                <w:lang w:val="vi-VN"/>
              </w:rPr>
            </w:pPr>
            <w:r w:rsidRPr="5CE86F64">
              <w:rPr>
                <w:sz w:val="20"/>
                <w:szCs w:val="20"/>
                <w:lang w:val="vi-VN"/>
              </w:rPr>
              <w:t>0.4451</w:t>
            </w:r>
          </w:p>
        </w:tc>
        <w:tc>
          <w:tcPr>
            <w:tcW w:w="1044" w:type="dxa"/>
            <w:shd w:val="clear" w:color="auto" w:fill="C4FFDF"/>
          </w:tcPr>
          <w:p w14:paraId="612D021E" w14:textId="6B89ADD8" w:rsidR="5CE86F64" w:rsidRDefault="5CE86F64" w:rsidP="5CE86F64">
            <w:pPr>
              <w:jc w:val="center"/>
              <w:rPr>
                <w:sz w:val="20"/>
                <w:szCs w:val="20"/>
                <w:lang w:val="vi-VN"/>
              </w:rPr>
            </w:pPr>
            <w:r w:rsidRPr="5CE86F64">
              <w:rPr>
                <w:sz w:val="20"/>
                <w:szCs w:val="20"/>
                <w:lang w:val="vi-VN"/>
              </w:rPr>
              <w:t>0.4425</w:t>
            </w:r>
          </w:p>
        </w:tc>
        <w:tc>
          <w:tcPr>
            <w:tcW w:w="990" w:type="dxa"/>
            <w:shd w:val="clear" w:color="auto" w:fill="C4FFDF"/>
          </w:tcPr>
          <w:p w14:paraId="38A84138" w14:textId="337DD542" w:rsidR="5CE86F64" w:rsidRDefault="5CE86F64" w:rsidP="5CE86F64">
            <w:pPr>
              <w:jc w:val="center"/>
              <w:rPr>
                <w:sz w:val="20"/>
                <w:szCs w:val="20"/>
                <w:lang w:val="vi-VN"/>
              </w:rPr>
            </w:pPr>
            <w:r w:rsidRPr="5CE86F64">
              <w:rPr>
                <w:sz w:val="20"/>
                <w:szCs w:val="20"/>
                <w:lang w:val="vi-VN"/>
              </w:rPr>
              <w:t>0.4451</w:t>
            </w:r>
          </w:p>
        </w:tc>
        <w:tc>
          <w:tcPr>
            <w:tcW w:w="1356" w:type="dxa"/>
            <w:shd w:val="clear" w:color="auto" w:fill="C4FFDF"/>
          </w:tcPr>
          <w:p w14:paraId="0009228F" w14:textId="417F566E" w:rsidR="5CE86F64" w:rsidRDefault="5CE86F64" w:rsidP="5CE86F64">
            <w:pPr>
              <w:jc w:val="center"/>
              <w:rPr>
                <w:sz w:val="20"/>
                <w:szCs w:val="20"/>
                <w:lang w:val="vi-VN"/>
              </w:rPr>
            </w:pPr>
            <w:r w:rsidRPr="5CE86F64">
              <w:rPr>
                <w:sz w:val="20"/>
                <w:szCs w:val="20"/>
                <w:lang w:val="vi-VN"/>
              </w:rPr>
              <w:t>5.318</w:t>
            </w:r>
          </w:p>
        </w:tc>
      </w:tr>
    </w:tbl>
    <w:p w14:paraId="038DE4C1" w14:textId="6209B890" w:rsidR="5CE86F64" w:rsidRDefault="5CE86F64" w:rsidP="5CE86F64">
      <w:pPr>
        <w:rPr>
          <w:lang w:val="en-US"/>
        </w:rPr>
      </w:pPr>
    </w:p>
    <w:p w14:paraId="06E76505" w14:textId="6D42FBC2" w:rsidR="61D1000D" w:rsidRDefault="61D1000D" w:rsidP="5CE86F64">
      <w:pPr>
        <w:jc w:val="left"/>
        <w:rPr>
          <w:lang w:val="vi-VN"/>
        </w:rPr>
      </w:pPr>
      <w:r w:rsidRPr="5CE86F64">
        <w:rPr>
          <w:lang w:val="vi-VN"/>
        </w:rPr>
        <w:t>+</w:t>
      </w:r>
      <w:r>
        <w:tab/>
      </w:r>
      <w:r w:rsidRPr="5CE86F64">
        <w:rPr>
          <w:lang w:val="vi-VN"/>
        </w:rPr>
        <w:t xml:space="preserve"> Kết quả sau cùng sau khi thực hiện lại các mô hình thì tuy nhóm chúng em khác với nhóm tác giả bài báo khi mà mô hình TextCNN + TextCNN + CNNBiLSTM với Validation Accuracy = 0.4603 (là cao nhất trong toàn bộ mô hình) nhưng xét đến hiệu suất mô hình ở các chỉ số F1 macro, F1 micro và cả Test Accuracy thì mô hình TextCNN + TextCNN + CNNBiLSTM + Fuzzy</w:t>
      </w:r>
      <w:r w:rsidR="0E88E1F5" w:rsidRPr="5CE86F64">
        <w:rPr>
          <w:lang w:val="vi-VN"/>
        </w:rPr>
        <w:t xml:space="preserve"> là cao nhất trong tất cả dẫn đến mô hình này là tốt nhất</w:t>
      </w:r>
      <w:r w:rsidRPr="5CE86F64">
        <w:rPr>
          <w:lang w:val="vi-VN"/>
        </w:rPr>
        <w:t xml:space="preserve">. </w:t>
      </w:r>
    </w:p>
    <w:p w14:paraId="3B3B3E78" w14:textId="00A96501" w:rsidR="61D1000D" w:rsidRDefault="61D1000D" w:rsidP="5CE86F64">
      <w:pPr>
        <w:jc w:val="left"/>
        <w:rPr>
          <w:lang w:val="vi-VN"/>
        </w:rPr>
      </w:pPr>
      <w:r w:rsidRPr="5CE86F64">
        <w:rPr>
          <w:lang w:val="vi-VN"/>
        </w:rPr>
        <w:t xml:space="preserve">+ </w:t>
      </w:r>
      <w:r>
        <w:tab/>
      </w:r>
      <w:r w:rsidRPr="5CE86F64">
        <w:rPr>
          <w:lang w:val="vi-VN"/>
        </w:rPr>
        <w:t xml:space="preserve">Và thứ tự các mô hình tốt nhất đến kém nhất của nhóm em là: </w:t>
      </w:r>
    </w:p>
    <w:p w14:paraId="42F2E9E9" w14:textId="10815258" w:rsidR="61D1000D" w:rsidRDefault="61D1000D" w:rsidP="5CE86F64">
      <w:pPr>
        <w:pStyle w:val="ListParagraph"/>
        <w:numPr>
          <w:ilvl w:val="0"/>
          <w:numId w:val="0"/>
        </w:numPr>
        <w:ind w:left="720"/>
        <w:jc w:val="left"/>
        <w:rPr>
          <w:b/>
          <w:bCs/>
          <w:lang w:val="vi-VN"/>
        </w:rPr>
      </w:pPr>
      <w:r w:rsidRPr="5CE86F64">
        <w:rPr>
          <w:b/>
          <w:bCs/>
          <w:lang w:val="vi-VN"/>
        </w:rPr>
        <w:t xml:space="preserve">3.2. TC + TC + CB + FZ </w:t>
      </w:r>
    </w:p>
    <w:p w14:paraId="6F190A45" w14:textId="7C374942" w:rsidR="61D1000D" w:rsidRDefault="61D1000D" w:rsidP="5CE86F64">
      <w:pPr>
        <w:jc w:val="left"/>
        <w:rPr>
          <w:lang w:val="vi-VN"/>
        </w:rPr>
      </w:pPr>
      <w:r w:rsidRPr="5CE86F64">
        <w:rPr>
          <w:lang w:val="vi-VN"/>
        </w:rPr>
        <w:t>&gt; 3.1. TC + TC + CB</w:t>
      </w:r>
    </w:p>
    <w:p w14:paraId="28063A5F" w14:textId="4109BDAB" w:rsidR="61D1000D" w:rsidRDefault="61D1000D" w:rsidP="5CE86F64">
      <w:pPr>
        <w:jc w:val="left"/>
        <w:rPr>
          <w:lang w:val="vi-VN"/>
        </w:rPr>
      </w:pPr>
      <w:r w:rsidRPr="5CE86F64">
        <w:rPr>
          <w:lang w:val="vi-VN"/>
        </w:rPr>
        <w:t>&gt; 2.2. BT + TC + CB +</w:t>
      </w:r>
      <w:r w:rsidRPr="5CE86F64">
        <w:rPr>
          <w:b/>
          <w:bCs/>
          <w:lang w:val="vi-VN"/>
        </w:rPr>
        <w:t xml:space="preserve"> FZ</w:t>
      </w:r>
    </w:p>
    <w:p w14:paraId="5E9E1B42" w14:textId="5E196EA3" w:rsidR="61D1000D" w:rsidRDefault="61D1000D" w:rsidP="5CE86F64">
      <w:pPr>
        <w:jc w:val="left"/>
        <w:rPr>
          <w:lang w:val="vi-VN"/>
        </w:rPr>
      </w:pPr>
      <w:r w:rsidRPr="5CE86F64">
        <w:rPr>
          <w:lang w:val="vi-VN"/>
        </w:rPr>
        <w:t>&gt; 2.1. BT + TC + CB</w:t>
      </w:r>
    </w:p>
    <w:p w14:paraId="503013D0" w14:textId="74A47FFE" w:rsidR="61D1000D" w:rsidRDefault="61D1000D" w:rsidP="5CE86F64">
      <w:pPr>
        <w:jc w:val="left"/>
        <w:rPr>
          <w:lang w:val="vi-VN"/>
        </w:rPr>
      </w:pPr>
      <w:r w:rsidRPr="5CE86F64">
        <w:rPr>
          <w:lang w:val="vi-VN"/>
        </w:rPr>
        <w:t>&gt; 1.2. TC +</w:t>
      </w:r>
      <w:r w:rsidRPr="5CE86F64">
        <w:rPr>
          <w:b/>
          <w:bCs/>
          <w:lang w:val="vi-VN"/>
        </w:rPr>
        <w:t xml:space="preserve"> FZ</w:t>
      </w:r>
    </w:p>
    <w:p w14:paraId="3E259726" w14:textId="2EED9B89" w:rsidR="61D1000D" w:rsidRDefault="61D1000D" w:rsidP="5CE86F64">
      <w:pPr>
        <w:jc w:val="left"/>
        <w:rPr>
          <w:lang w:val="vi-VN"/>
        </w:rPr>
      </w:pPr>
      <w:r w:rsidRPr="5CE86F64">
        <w:rPr>
          <w:lang w:val="vi-VN"/>
        </w:rPr>
        <w:t>&gt; 1.1. TC</w:t>
      </w:r>
    </w:p>
    <w:p w14:paraId="42098A76" w14:textId="5EA3D847" w:rsidR="61D1000D" w:rsidRDefault="61D1000D" w:rsidP="5CE86F64">
      <w:pPr>
        <w:jc w:val="left"/>
        <w:rPr>
          <w:lang w:val="vi-VN"/>
        </w:rPr>
      </w:pPr>
      <w:r w:rsidRPr="5CE86F64">
        <w:rPr>
          <w:lang w:val="vi-VN"/>
        </w:rPr>
        <w:t>Thứ tự hoàn toàn khớp với nhóm tác giả.</w:t>
      </w:r>
    </w:p>
    <w:p w14:paraId="3FC14D8E" w14:textId="747D30AB" w:rsidR="61D1000D" w:rsidRDefault="61D1000D" w:rsidP="5CE86F64">
      <w:pPr>
        <w:jc w:val="left"/>
        <w:rPr>
          <w:lang w:val="vi-VN"/>
        </w:rPr>
      </w:pPr>
      <w:r w:rsidRPr="5CE86F64">
        <w:rPr>
          <w:lang w:val="vi-VN"/>
        </w:rPr>
        <w:t xml:space="preserve">+ </w:t>
      </w:r>
      <w:r>
        <w:tab/>
      </w:r>
      <w:r w:rsidRPr="5CE86F64">
        <w:rPr>
          <w:lang w:val="vi-VN"/>
        </w:rPr>
        <w:t>Nhìn chung, việc kết hợp thêm Fuzzy Layer vào mô hình đã giúp mô hình chạy tốt hơn và việc thay thế mô hình BERT với TextCNN đầu tiên của mô hình 3.1. TC + TC + CB nhằm xử lý news text không mang lại kết quả khả quan, thậm chí là kém hơn (hoàn toàn giống với kết luận của nhóm tác giả bài báo).</w:t>
      </w:r>
    </w:p>
    <w:p w14:paraId="2D2926D6" w14:textId="666EF9DD" w:rsidR="61D1000D" w:rsidRDefault="61D1000D" w:rsidP="5CE86F64">
      <w:pPr>
        <w:jc w:val="left"/>
        <w:rPr>
          <w:lang w:val="vi-VN"/>
        </w:rPr>
      </w:pPr>
      <w:r w:rsidRPr="5CE86F64">
        <w:rPr>
          <w:lang w:val="vi-VN"/>
        </w:rPr>
        <w:t>+</w:t>
      </w:r>
      <w:r>
        <w:tab/>
      </w:r>
      <w:r w:rsidRPr="5CE86F64">
        <w:rPr>
          <w:lang w:val="vi-VN"/>
        </w:rPr>
        <w:t xml:space="preserve"> Về mặt tổng quát, kết quả sau khi chạy lại các mô hình thì có phần kém hơn so với nhóm tác giả khoảng 0.1 đến 0.2. Thời gian chạy lại cũng lâu hơn gấp 4 đến 5 lần so với nhóm tác giả (do vấn đề thiết bị).</w:t>
      </w:r>
    </w:p>
    <w:p w14:paraId="3409F954" w14:textId="383C8DE2" w:rsidR="61D1000D" w:rsidRDefault="61D1000D" w:rsidP="5CE86F64">
      <w:pPr>
        <w:jc w:val="left"/>
        <w:rPr>
          <w:lang w:val="vi-VN"/>
        </w:rPr>
      </w:pPr>
      <w:r w:rsidRPr="5CE86F64">
        <w:rPr>
          <w:lang w:val="vi-VN"/>
        </w:rPr>
        <w:t xml:space="preserve">+ </w:t>
      </w:r>
      <w:r>
        <w:tab/>
      </w:r>
      <w:r w:rsidRPr="5CE86F64">
        <w:rPr>
          <w:lang w:val="vi-VN"/>
        </w:rPr>
        <w:t xml:space="preserve">Do các mô hình của bài báo còn ở dạng cơ bản (như mô hình TC - TextCNN) và phải xử lý văn bản ở mức khá phức tạp (nhiều lớp) nên các chỉ số đánh giá F1 micro và F1 macro đều ở mức 0.4 thì chấp nhận được. Khi xử lý với mô hình phù hợp hơn thì F1 micro và F1 macro đều tăng cùng với Accuracy. Và </w:t>
      </w:r>
      <w:r w:rsidRPr="5CE86F64">
        <w:rPr>
          <w:lang w:val="vi-VN"/>
        </w:rPr>
        <w:lastRenderedPageBreak/>
        <w:t>nhóm em nhận thấy F1 micro và F1 macro luôn gần bằng nhau trong cùng 1 mô hình, chứng tỏ các mô hình đều có hiệu suất khá đồng đều ở  6 lớp khác nhau.</w:t>
      </w:r>
    </w:p>
    <w:p w14:paraId="5853E851" w14:textId="4C006A6F" w:rsidR="5CE86F64" w:rsidRDefault="5CE86F64" w:rsidP="5CE86F64">
      <w:pPr>
        <w:rPr>
          <w:lang w:val="en-US"/>
        </w:rPr>
      </w:pPr>
    </w:p>
    <w:p w14:paraId="717310B5" w14:textId="40BDF546" w:rsidR="1CB96BD7" w:rsidRDefault="3B1BDF34" w:rsidP="5398344C">
      <w:pPr>
        <w:rPr>
          <w:b/>
          <w:lang w:val="en-US"/>
        </w:rPr>
      </w:pPr>
      <w:r w:rsidRPr="5398344C">
        <w:rPr>
          <w:b/>
          <w:bCs/>
          <w:lang w:val="en-US"/>
        </w:rPr>
        <w:t xml:space="preserve">5.3. </w:t>
      </w:r>
      <w:r w:rsidR="2EBDB723" w:rsidRPr="1CB96BD7">
        <w:rPr>
          <w:b/>
          <w:bCs/>
          <w:lang w:val="en-US"/>
        </w:rPr>
        <w:t xml:space="preserve">Thử nghiệm </w:t>
      </w:r>
      <w:r w:rsidR="65F4FD25" w:rsidRPr="5398344C">
        <w:rPr>
          <w:b/>
          <w:bCs/>
          <w:lang w:val="en-US"/>
        </w:rPr>
        <w:t>dự đoán</w:t>
      </w:r>
      <w:r w:rsidR="06E5DA5D" w:rsidRPr="5398344C">
        <w:rPr>
          <w:b/>
          <w:bCs/>
          <w:lang w:val="en-US"/>
        </w:rPr>
        <w:t xml:space="preserve"> </w:t>
      </w:r>
      <w:r w:rsidR="2EBDB723" w:rsidRPr="1CB96BD7">
        <w:rPr>
          <w:b/>
          <w:bCs/>
          <w:lang w:val="en-US"/>
        </w:rPr>
        <w:t>trên bộ dữ liệu mới</w:t>
      </w:r>
    </w:p>
    <w:p w14:paraId="652EA446" w14:textId="125CE551" w:rsidR="2EBDB723" w:rsidRDefault="2EBDB723" w:rsidP="1CB96BD7">
      <w:pPr>
        <w:pStyle w:val="ListParagraph"/>
        <w:rPr>
          <w:lang w:val="en-US"/>
        </w:rPr>
      </w:pPr>
      <w:r w:rsidRPr="5398344C">
        <w:rPr>
          <w:lang w:val="en-US"/>
        </w:rPr>
        <w:t>Nguồn bộ dữ liệu</w:t>
      </w:r>
    </w:p>
    <w:p w14:paraId="54144E92" w14:textId="3E18EE73" w:rsidR="11F16475" w:rsidRDefault="11F16475" w:rsidP="5398344C">
      <w:pPr>
        <w:rPr>
          <w:lang w:val="en-US"/>
        </w:rPr>
      </w:pPr>
      <w:r w:rsidRPr="5398344C">
        <w:rPr>
          <w:lang w:val="en-US"/>
        </w:rPr>
        <w:t>+ Thực hiện cào dữ liệu (crawl</w:t>
      </w:r>
      <w:r w:rsidR="743EE01C" w:rsidRPr="5398344C">
        <w:rPr>
          <w:lang w:val="en-US"/>
        </w:rPr>
        <w:t xml:space="preserve"> data</w:t>
      </w:r>
      <w:r w:rsidRPr="5398344C">
        <w:rPr>
          <w:lang w:val="en-US"/>
        </w:rPr>
        <w:t xml:space="preserve">) từ trang Politifact (nguồn của bộ dữ </w:t>
      </w:r>
      <w:r w:rsidR="332323FE" w:rsidRPr="5398344C">
        <w:rPr>
          <w:lang w:val="en-US"/>
        </w:rPr>
        <w:t>liệu LIAR trước đó)</w:t>
      </w:r>
    </w:p>
    <w:p w14:paraId="78289DAD" w14:textId="0FD3ED79" w:rsidR="01732AB8" w:rsidRDefault="01732AB8" w:rsidP="5398344C">
      <w:pPr>
        <w:jc w:val="center"/>
      </w:pPr>
      <w:r>
        <w:rPr>
          <w:noProof/>
        </w:rPr>
        <w:drawing>
          <wp:inline distT="0" distB="0" distL="0" distR="0" wp14:anchorId="2696CA2D" wp14:editId="155B2026">
            <wp:extent cx="5581648" cy="2266950"/>
            <wp:effectExtent l="0" t="0" r="0" b="0"/>
            <wp:docPr id="2042611081" name="Picture 204261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1648" cy="2266950"/>
                    </a:xfrm>
                    <a:prstGeom prst="rect">
                      <a:avLst/>
                    </a:prstGeom>
                  </pic:spPr>
                </pic:pic>
              </a:graphicData>
            </a:graphic>
          </wp:inline>
        </w:drawing>
      </w:r>
    </w:p>
    <w:p w14:paraId="3BBF28D9" w14:textId="0DA77507" w:rsidR="5398344C" w:rsidRDefault="5398344C" w:rsidP="5398344C">
      <w:pPr>
        <w:rPr>
          <w:lang w:val="en-US"/>
        </w:rPr>
      </w:pPr>
    </w:p>
    <w:p w14:paraId="44305417" w14:textId="0117A741" w:rsidR="2EBDB723" w:rsidRDefault="2EBDB723" w:rsidP="1CB96BD7">
      <w:pPr>
        <w:pStyle w:val="ListParagraph"/>
        <w:rPr>
          <w:lang w:val="en-US"/>
        </w:rPr>
      </w:pPr>
      <w:r w:rsidRPr="5398344C">
        <w:rPr>
          <w:lang w:val="en-US"/>
        </w:rPr>
        <w:t>Tiền xử lý dữ liệu:</w:t>
      </w:r>
    </w:p>
    <w:p w14:paraId="0A92A931" w14:textId="0061DE59" w:rsidR="039C423A" w:rsidRDefault="039C423A" w:rsidP="423CAEB1">
      <w:pPr>
        <w:ind w:firstLine="720"/>
        <w:rPr>
          <w:lang w:val="en-US"/>
        </w:rPr>
      </w:pPr>
      <w:r w:rsidRPr="5398344C">
        <w:rPr>
          <w:lang w:val="en-US"/>
        </w:rPr>
        <w:t>+ Dữ liệu đã được gán nhãn sẵn bởi Politifact</w:t>
      </w:r>
      <w:r w:rsidR="21863122" w:rsidRPr="423CAEB1">
        <w:rPr>
          <w:lang w:val="en-US"/>
        </w:rPr>
        <w:t>.</w:t>
      </w:r>
    </w:p>
    <w:p w14:paraId="667A4D05" w14:textId="2300C206" w:rsidR="52436ED1" w:rsidRDefault="52436ED1" w:rsidP="423CAEB1">
      <w:pPr>
        <w:ind w:firstLine="720"/>
        <w:rPr>
          <w:lang w:val="en-US"/>
        </w:rPr>
      </w:pPr>
      <w:r w:rsidRPr="5398344C">
        <w:rPr>
          <w:lang w:val="en-US"/>
        </w:rPr>
        <w:t xml:space="preserve">+ Thực hiện tạo </w:t>
      </w:r>
      <w:r w:rsidR="0573FEB8" w:rsidRPr="5398344C">
        <w:rPr>
          <w:lang w:val="en-US"/>
        </w:rPr>
        <w:t>14</w:t>
      </w:r>
      <w:r w:rsidRPr="5398344C">
        <w:rPr>
          <w:lang w:val="en-US"/>
        </w:rPr>
        <w:t xml:space="preserve"> cột thuộc tính cho dữ liệu</w:t>
      </w:r>
      <w:r w:rsidR="71A083FB" w:rsidRPr="423CAEB1">
        <w:rPr>
          <w:lang w:val="en-US"/>
        </w:rPr>
        <w:t>:</w:t>
      </w:r>
    </w:p>
    <w:tbl>
      <w:tblPr>
        <w:tblStyle w:val="TableGrid"/>
        <w:tblW w:w="0" w:type="auto"/>
        <w:tblLayout w:type="fixed"/>
        <w:tblLook w:val="06A0" w:firstRow="1" w:lastRow="0" w:firstColumn="1" w:lastColumn="0" w:noHBand="1" w:noVBand="1"/>
      </w:tblPr>
      <w:tblGrid>
        <w:gridCol w:w="1365"/>
        <w:gridCol w:w="2565"/>
        <w:gridCol w:w="4845"/>
      </w:tblGrid>
      <w:tr w:rsidR="5398344C" w14:paraId="194AC8ED" w14:textId="77777777" w:rsidTr="5398344C">
        <w:trPr>
          <w:trHeight w:val="300"/>
        </w:trPr>
        <w:tc>
          <w:tcPr>
            <w:tcW w:w="1365" w:type="dxa"/>
          </w:tcPr>
          <w:p w14:paraId="50770C41" w14:textId="20FBBDCE" w:rsidR="7504542B" w:rsidRDefault="7504542B" w:rsidP="5398344C">
            <w:pPr>
              <w:jc w:val="center"/>
              <w:rPr>
                <w:b/>
                <w:bCs/>
                <w:lang w:val="en-US"/>
              </w:rPr>
            </w:pPr>
            <w:r w:rsidRPr="5398344C">
              <w:rPr>
                <w:b/>
                <w:bCs/>
                <w:lang w:val="en-US"/>
              </w:rPr>
              <w:t>STT</w:t>
            </w:r>
          </w:p>
        </w:tc>
        <w:tc>
          <w:tcPr>
            <w:tcW w:w="2565" w:type="dxa"/>
          </w:tcPr>
          <w:p w14:paraId="70A60C26" w14:textId="15841687" w:rsidR="7504542B" w:rsidRDefault="7504542B" w:rsidP="5398344C">
            <w:pPr>
              <w:jc w:val="center"/>
              <w:rPr>
                <w:b/>
                <w:bCs/>
                <w:lang w:val="en-US"/>
              </w:rPr>
            </w:pPr>
            <w:r w:rsidRPr="5398344C">
              <w:rPr>
                <w:b/>
                <w:bCs/>
                <w:lang w:val="en-US"/>
              </w:rPr>
              <w:t>Tên thuộc tính</w:t>
            </w:r>
          </w:p>
        </w:tc>
        <w:tc>
          <w:tcPr>
            <w:tcW w:w="4845" w:type="dxa"/>
          </w:tcPr>
          <w:p w14:paraId="2C78FEC1" w14:textId="550B392C" w:rsidR="7504542B" w:rsidRDefault="7504542B" w:rsidP="5398344C">
            <w:pPr>
              <w:jc w:val="center"/>
              <w:rPr>
                <w:b/>
                <w:bCs/>
                <w:lang w:val="en-US"/>
              </w:rPr>
            </w:pPr>
            <w:r w:rsidRPr="5398344C">
              <w:rPr>
                <w:b/>
                <w:bCs/>
                <w:lang w:val="en-US"/>
              </w:rPr>
              <w:t>Cách xử lý</w:t>
            </w:r>
          </w:p>
        </w:tc>
      </w:tr>
      <w:tr w:rsidR="5398344C" w14:paraId="39870BB6" w14:textId="77777777" w:rsidTr="5398344C">
        <w:trPr>
          <w:trHeight w:val="300"/>
        </w:trPr>
        <w:tc>
          <w:tcPr>
            <w:tcW w:w="1365" w:type="dxa"/>
          </w:tcPr>
          <w:p w14:paraId="0286BE0F" w14:textId="6990AB0F" w:rsidR="7504542B" w:rsidRDefault="7504542B" w:rsidP="5398344C">
            <w:pPr>
              <w:jc w:val="center"/>
              <w:rPr>
                <w:b/>
                <w:bCs/>
                <w:lang w:val="en-US"/>
              </w:rPr>
            </w:pPr>
            <w:r w:rsidRPr="5398344C">
              <w:rPr>
                <w:b/>
                <w:bCs/>
                <w:lang w:val="en-US"/>
              </w:rPr>
              <w:t>1</w:t>
            </w:r>
          </w:p>
        </w:tc>
        <w:tc>
          <w:tcPr>
            <w:tcW w:w="2565" w:type="dxa"/>
          </w:tcPr>
          <w:p w14:paraId="48F96205" w14:textId="1736EE87" w:rsidR="02A45D8C" w:rsidRDefault="02A45D8C" w:rsidP="5398344C">
            <w:pPr>
              <w:jc w:val="center"/>
              <w:rPr>
                <w:lang w:val="en-US"/>
              </w:rPr>
            </w:pPr>
            <w:r w:rsidRPr="5398344C">
              <w:rPr>
                <w:lang w:val="en-US"/>
              </w:rPr>
              <w:t>id</w:t>
            </w:r>
          </w:p>
        </w:tc>
        <w:tc>
          <w:tcPr>
            <w:tcW w:w="4845" w:type="dxa"/>
          </w:tcPr>
          <w:p w14:paraId="20C494DE" w14:textId="12946DC4" w:rsidR="7083D16C" w:rsidRDefault="7083D16C" w:rsidP="5398344C">
            <w:pPr>
              <w:rPr>
                <w:lang w:val="en-US"/>
              </w:rPr>
            </w:pPr>
            <w:r w:rsidRPr="5398344C">
              <w:rPr>
                <w:lang w:val="en-US"/>
              </w:rPr>
              <w:t>Mã của mỗi dòng dữ liệu là độc nhất và là tên tệp json.</w:t>
            </w:r>
          </w:p>
        </w:tc>
      </w:tr>
      <w:tr w:rsidR="5398344C" w14:paraId="74B9B7A8" w14:textId="77777777" w:rsidTr="5398344C">
        <w:trPr>
          <w:trHeight w:val="300"/>
        </w:trPr>
        <w:tc>
          <w:tcPr>
            <w:tcW w:w="1365" w:type="dxa"/>
          </w:tcPr>
          <w:p w14:paraId="76404A3D" w14:textId="75588AA1" w:rsidR="7504542B" w:rsidRDefault="7504542B" w:rsidP="5398344C">
            <w:pPr>
              <w:jc w:val="center"/>
              <w:rPr>
                <w:b/>
                <w:bCs/>
                <w:lang w:val="en-US"/>
              </w:rPr>
            </w:pPr>
            <w:r w:rsidRPr="5398344C">
              <w:rPr>
                <w:b/>
                <w:bCs/>
                <w:lang w:val="en-US"/>
              </w:rPr>
              <w:t>2</w:t>
            </w:r>
          </w:p>
        </w:tc>
        <w:tc>
          <w:tcPr>
            <w:tcW w:w="2565" w:type="dxa"/>
          </w:tcPr>
          <w:p w14:paraId="133C4A8C" w14:textId="756BB9B5" w:rsidR="2ACA0D9E" w:rsidRDefault="2ACA0D9E" w:rsidP="5398344C">
            <w:pPr>
              <w:jc w:val="center"/>
              <w:rPr>
                <w:lang w:val="en-US"/>
              </w:rPr>
            </w:pPr>
            <w:r w:rsidRPr="5398344C">
              <w:rPr>
                <w:lang w:val="en-US"/>
              </w:rPr>
              <w:t>label</w:t>
            </w:r>
          </w:p>
        </w:tc>
        <w:tc>
          <w:tcPr>
            <w:tcW w:w="4845" w:type="dxa"/>
          </w:tcPr>
          <w:p w14:paraId="03696FCD" w14:textId="142B6B68" w:rsidR="03336277" w:rsidRDefault="03336277" w:rsidP="5398344C">
            <w:pPr>
              <w:rPr>
                <w:lang w:val="en-US"/>
              </w:rPr>
            </w:pPr>
            <w:r w:rsidRPr="5398344C">
              <w:rPr>
                <w:lang w:val="en-US"/>
              </w:rPr>
              <w:t>Nhãn đã được dán bởi Politifact</w:t>
            </w:r>
          </w:p>
        </w:tc>
      </w:tr>
      <w:tr w:rsidR="5398344C" w14:paraId="13E613BE" w14:textId="77777777" w:rsidTr="5398344C">
        <w:trPr>
          <w:trHeight w:val="300"/>
        </w:trPr>
        <w:tc>
          <w:tcPr>
            <w:tcW w:w="1365" w:type="dxa"/>
          </w:tcPr>
          <w:p w14:paraId="02CED926" w14:textId="36BA8E4B" w:rsidR="7504542B" w:rsidRDefault="7504542B" w:rsidP="5398344C">
            <w:pPr>
              <w:jc w:val="center"/>
              <w:rPr>
                <w:b/>
                <w:bCs/>
                <w:lang w:val="en-US"/>
              </w:rPr>
            </w:pPr>
            <w:r w:rsidRPr="5398344C">
              <w:rPr>
                <w:b/>
                <w:bCs/>
                <w:lang w:val="en-US"/>
              </w:rPr>
              <w:t>3</w:t>
            </w:r>
          </w:p>
        </w:tc>
        <w:tc>
          <w:tcPr>
            <w:tcW w:w="2565" w:type="dxa"/>
          </w:tcPr>
          <w:p w14:paraId="04DA2A0B" w14:textId="69160030" w:rsidR="6066FC3C" w:rsidRDefault="6066FC3C" w:rsidP="5398344C">
            <w:pPr>
              <w:jc w:val="center"/>
              <w:rPr>
                <w:lang w:val="en-US"/>
              </w:rPr>
            </w:pPr>
            <w:r w:rsidRPr="5398344C">
              <w:rPr>
                <w:lang w:val="en-US"/>
              </w:rPr>
              <w:t>statement</w:t>
            </w:r>
          </w:p>
        </w:tc>
        <w:tc>
          <w:tcPr>
            <w:tcW w:w="4845" w:type="dxa"/>
          </w:tcPr>
          <w:p w14:paraId="18E4743E" w14:textId="5BB47435" w:rsidR="79926453" w:rsidRDefault="79926453" w:rsidP="5398344C">
            <w:pPr>
              <w:rPr>
                <w:lang w:val="en-US"/>
              </w:rPr>
            </w:pPr>
            <w:r w:rsidRPr="5398344C">
              <w:rPr>
                <w:lang w:val="en-US"/>
              </w:rPr>
              <w:t xml:space="preserve">Nội dung chính của tin tức, thường là tiêu đề. </w:t>
            </w:r>
          </w:p>
        </w:tc>
      </w:tr>
      <w:tr w:rsidR="5398344C" w14:paraId="134EB7E8" w14:textId="77777777" w:rsidTr="5398344C">
        <w:trPr>
          <w:trHeight w:val="300"/>
        </w:trPr>
        <w:tc>
          <w:tcPr>
            <w:tcW w:w="1365" w:type="dxa"/>
          </w:tcPr>
          <w:p w14:paraId="1D744D03" w14:textId="002F7518" w:rsidR="7504542B" w:rsidRDefault="7504542B" w:rsidP="5398344C">
            <w:pPr>
              <w:jc w:val="center"/>
              <w:rPr>
                <w:b/>
                <w:bCs/>
                <w:lang w:val="en-US"/>
              </w:rPr>
            </w:pPr>
            <w:r w:rsidRPr="5398344C">
              <w:rPr>
                <w:b/>
                <w:bCs/>
                <w:lang w:val="en-US"/>
              </w:rPr>
              <w:t>4</w:t>
            </w:r>
          </w:p>
        </w:tc>
        <w:tc>
          <w:tcPr>
            <w:tcW w:w="2565" w:type="dxa"/>
          </w:tcPr>
          <w:p w14:paraId="31E69769" w14:textId="5F4F7292" w:rsidR="3761B818" w:rsidRDefault="3761B818" w:rsidP="5398344C">
            <w:pPr>
              <w:jc w:val="center"/>
              <w:rPr>
                <w:lang w:val="en-US"/>
              </w:rPr>
            </w:pPr>
            <w:r w:rsidRPr="5398344C">
              <w:rPr>
                <w:lang w:val="en-US"/>
              </w:rPr>
              <w:t>subject</w:t>
            </w:r>
          </w:p>
        </w:tc>
        <w:tc>
          <w:tcPr>
            <w:tcW w:w="4845" w:type="dxa"/>
          </w:tcPr>
          <w:p w14:paraId="7B5684AF" w14:textId="0AAB2DF1" w:rsidR="26B5F8A5" w:rsidRDefault="26B5F8A5" w:rsidP="5398344C">
            <w:pPr>
              <w:rPr>
                <w:lang w:val="en-US"/>
              </w:rPr>
            </w:pPr>
            <w:r w:rsidRPr="5398344C">
              <w:rPr>
                <w:lang w:val="en-US"/>
              </w:rPr>
              <w:t>Lĩnh vực của nội dung tin tức, mỗi tin tức sẽ được gắn với các lĩnh vực phù hợp</w:t>
            </w:r>
          </w:p>
        </w:tc>
      </w:tr>
      <w:tr w:rsidR="5398344C" w14:paraId="64995AC8" w14:textId="77777777" w:rsidTr="5398344C">
        <w:trPr>
          <w:trHeight w:val="300"/>
        </w:trPr>
        <w:tc>
          <w:tcPr>
            <w:tcW w:w="1365" w:type="dxa"/>
          </w:tcPr>
          <w:p w14:paraId="79E36266" w14:textId="3CEEF30B" w:rsidR="7504542B" w:rsidRDefault="7504542B" w:rsidP="5398344C">
            <w:pPr>
              <w:jc w:val="center"/>
              <w:rPr>
                <w:b/>
                <w:bCs/>
                <w:lang w:val="en-US"/>
              </w:rPr>
            </w:pPr>
            <w:r w:rsidRPr="5398344C">
              <w:rPr>
                <w:b/>
                <w:bCs/>
                <w:lang w:val="en-US"/>
              </w:rPr>
              <w:t>5</w:t>
            </w:r>
          </w:p>
        </w:tc>
        <w:tc>
          <w:tcPr>
            <w:tcW w:w="2565" w:type="dxa"/>
          </w:tcPr>
          <w:p w14:paraId="655834D0" w14:textId="4377144D" w:rsidR="23D61D15" w:rsidRDefault="23D61D15" w:rsidP="5398344C">
            <w:pPr>
              <w:jc w:val="center"/>
              <w:rPr>
                <w:lang w:val="en-US"/>
              </w:rPr>
            </w:pPr>
            <w:r w:rsidRPr="5398344C">
              <w:rPr>
                <w:lang w:val="en-US"/>
              </w:rPr>
              <w:t>speaker</w:t>
            </w:r>
          </w:p>
        </w:tc>
        <w:tc>
          <w:tcPr>
            <w:tcW w:w="4845" w:type="dxa"/>
          </w:tcPr>
          <w:p w14:paraId="44D242B1" w14:textId="6BC9919D" w:rsidR="396589AF" w:rsidRDefault="396589AF" w:rsidP="5398344C">
            <w:pPr>
              <w:rPr>
                <w:lang w:val="en-US"/>
              </w:rPr>
            </w:pPr>
            <w:r w:rsidRPr="5398344C">
              <w:rPr>
                <w:lang w:val="en-US"/>
              </w:rPr>
              <w:t>Nhân vật chính hoặc đối tượng tạo nên tin tức</w:t>
            </w:r>
            <w:r w:rsidR="12D59806" w:rsidRPr="5398344C">
              <w:rPr>
                <w:lang w:val="en-US"/>
              </w:rPr>
              <w:t xml:space="preserve"> (thường tên chính trị gia).</w:t>
            </w:r>
          </w:p>
        </w:tc>
      </w:tr>
      <w:tr w:rsidR="5398344C" w14:paraId="2E1B97B4" w14:textId="77777777" w:rsidTr="5398344C">
        <w:trPr>
          <w:trHeight w:val="300"/>
        </w:trPr>
        <w:tc>
          <w:tcPr>
            <w:tcW w:w="1365" w:type="dxa"/>
          </w:tcPr>
          <w:p w14:paraId="315F6D22" w14:textId="406E2F69" w:rsidR="7504542B" w:rsidRDefault="7504542B" w:rsidP="5398344C">
            <w:pPr>
              <w:jc w:val="center"/>
              <w:rPr>
                <w:b/>
                <w:bCs/>
                <w:lang w:val="en-US"/>
              </w:rPr>
            </w:pPr>
            <w:r w:rsidRPr="5398344C">
              <w:rPr>
                <w:b/>
                <w:bCs/>
                <w:lang w:val="en-US"/>
              </w:rPr>
              <w:lastRenderedPageBreak/>
              <w:t>6</w:t>
            </w:r>
          </w:p>
        </w:tc>
        <w:tc>
          <w:tcPr>
            <w:tcW w:w="2565" w:type="dxa"/>
          </w:tcPr>
          <w:p w14:paraId="15173FC2" w14:textId="350B3D9F" w:rsidR="68A94EE2" w:rsidRDefault="68A94EE2" w:rsidP="5398344C">
            <w:pPr>
              <w:jc w:val="center"/>
              <w:rPr>
                <w:lang w:val="en-US"/>
              </w:rPr>
            </w:pPr>
            <w:r w:rsidRPr="5398344C">
              <w:rPr>
                <w:lang w:val="en-US"/>
              </w:rPr>
              <w:t>job_title</w:t>
            </w:r>
          </w:p>
        </w:tc>
        <w:tc>
          <w:tcPr>
            <w:tcW w:w="4845" w:type="dxa"/>
          </w:tcPr>
          <w:p w14:paraId="0FC1F657" w14:textId="4F88172D" w:rsidR="03429AD0" w:rsidRDefault="03429AD0" w:rsidP="5398344C">
            <w:pPr>
              <w:rPr>
                <w:lang w:val="en-US"/>
              </w:rPr>
            </w:pPr>
            <w:r w:rsidRPr="5398344C">
              <w:rPr>
                <w:lang w:val="en-US"/>
              </w:rPr>
              <w:t>Chức vụ, vị trí của người phát ngôn của tin.</w:t>
            </w:r>
            <w:r w:rsidR="2A66596C" w:rsidRPr="5398344C">
              <w:rPr>
                <w:lang w:val="en-US"/>
              </w:rPr>
              <w:t xml:space="preserve"> (thường không đổi, dữ liệu có thể lấy từ bộ dữ liệu cũ ).</w:t>
            </w:r>
          </w:p>
        </w:tc>
      </w:tr>
      <w:tr w:rsidR="5398344C" w14:paraId="5E3D6929" w14:textId="77777777" w:rsidTr="5398344C">
        <w:trPr>
          <w:trHeight w:val="300"/>
        </w:trPr>
        <w:tc>
          <w:tcPr>
            <w:tcW w:w="1365" w:type="dxa"/>
          </w:tcPr>
          <w:p w14:paraId="5066F995" w14:textId="7D7FC0FF" w:rsidR="7504542B" w:rsidRDefault="7504542B" w:rsidP="5398344C">
            <w:pPr>
              <w:jc w:val="center"/>
              <w:rPr>
                <w:b/>
                <w:bCs/>
                <w:lang w:val="en-US"/>
              </w:rPr>
            </w:pPr>
            <w:r w:rsidRPr="5398344C">
              <w:rPr>
                <w:b/>
                <w:bCs/>
                <w:lang w:val="en-US"/>
              </w:rPr>
              <w:t>7</w:t>
            </w:r>
          </w:p>
        </w:tc>
        <w:tc>
          <w:tcPr>
            <w:tcW w:w="2565" w:type="dxa"/>
          </w:tcPr>
          <w:p w14:paraId="05C7F5B5" w14:textId="329C8376" w:rsidR="0300CA9C" w:rsidRDefault="0300CA9C" w:rsidP="5398344C">
            <w:pPr>
              <w:jc w:val="center"/>
              <w:rPr>
                <w:lang w:val="en-US"/>
              </w:rPr>
            </w:pPr>
            <w:r w:rsidRPr="5398344C">
              <w:rPr>
                <w:lang w:val="en-US"/>
              </w:rPr>
              <w:t>state_info</w:t>
            </w:r>
          </w:p>
        </w:tc>
        <w:tc>
          <w:tcPr>
            <w:tcW w:w="4845" w:type="dxa"/>
          </w:tcPr>
          <w:p w14:paraId="13D12C8D" w14:textId="3841A477" w:rsidR="23FFC308" w:rsidRDefault="23FFC308" w:rsidP="5398344C">
            <w:pPr>
              <w:rPr>
                <w:lang w:val="en-US"/>
              </w:rPr>
            </w:pPr>
            <w:r w:rsidRPr="5398344C">
              <w:rPr>
                <w:lang w:val="en-US"/>
              </w:rPr>
              <w:t>Bang mà người phát ngôn đang hoạt động.</w:t>
            </w:r>
            <w:r w:rsidR="66D20AC4" w:rsidRPr="5398344C">
              <w:rPr>
                <w:lang w:val="en-US"/>
              </w:rPr>
              <w:t xml:space="preserve"> (thông tin có thể lấy từ bộ dữ liệu cũ)</w:t>
            </w:r>
          </w:p>
        </w:tc>
      </w:tr>
      <w:tr w:rsidR="5398344C" w14:paraId="56340D3D" w14:textId="77777777" w:rsidTr="5398344C">
        <w:trPr>
          <w:trHeight w:val="300"/>
        </w:trPr>
        <w:tc>
          <w:tcPr>
            <w:tcW w:w="1365" w:type="dxa"/>
          </w:tcPr>
          <w:p w14:paraId="5956C037" w14:textId="7B200340" w:rsidR="7504542B" w:rsidRDefault="7504542B" w:rsidP="5398344C">
            <w:pPr>
              <w:jc w:val="center"/>
              <w:rPr>
                <w:b/>
                <w:bCs/>
                <w:lang w:val="en-US"/>
              </w:rPr>
            </w:pPr>
            <w:r w:rsidRPr="5398344C">
              <w:rPr>
                <w:b/>
                <w:bCs/>
                <w:lang w:val="en-US"/>
              </w:rPr>
              <w:t>8</w:t>
            </w:r>
          </w:p>
        </w:tc>
        <w:tc>
          <w:tcPr>
            <w:tcW w:w="2565" w:type="dxa"/>
          </w:tcPr>
          <w:p w14:paraId="3127E415" w14:textId="77777777" w:rsidR="5398344C" w:rsidRDefault="5398344C" w:rsidP="5398344C">
            <w:pPr>
              <w:jc w:val="center"/>
              <w:rPr>
                <w:lang w:val="vi-VN"/>
              </w:rPr>
            </w:pPr>
            <w:r w:rsidRPr="5398344C">
              <w:rPr>
                <w:color w:val="1D2125"/>
                <w:lang w:val="vi-VN"/>
              </w:rPr>
              <w:t>party_affiliation</w:t>
            </w:r>
          </w:p>
        </w:tc>
        <w:tc>
          <w:tcPr>
            <w:tcW w:w="4845" w:type="dxa"/>
          </w:tcPr>
          <w:p w14:paraId="39E7D8F2" w14:textId="5E903A29" w:rsidR="74D383B7" w:rsidRDefault="74D383B7" w:rsidP="5398344C">
            <w:pPr>
              <w:rPr>
                <w:lang w:val="en-US"/>
              </w:rPr>
            </w:pPr>
            <w:r w:rsidRPr="5398344C">
              <w:rPr>
                <w:lang w:val="en-US"/>
              </w:rPr>
              <w:t>Đảng phái của người phát ngôn.</w:t>
            </w:r>
            <w:r w:rsidR="3D1CEDC8" w:rsidRPr="5398344C">
              <w:rPr>
                <w:lang w:val="en-US"/>
              </w:rPr>
              <w:t xml:space="preserve"> (thông tin có thể lấy từ bộ dữ liệu cũ)</w:t>
            </w:r>
          </w:p>
        </w:tc>
      </w:tr>
      <w:tr w:rsidR="5398344C" w14:paraId="14C4A77B" w14:textId="77777777" w:rsidTr="5398344C">
        <w:trPr>
          <w:trHeight w:val="300"/>
        </w:trPr>
        <w:tc>
          <w:tcPr>
            <w:tcW w:w="1365" w:type="dxa"/>
          </w:tcPr>
          <w:p w14:paraId="29BF5668" w14:textId="2720269A" w:rsidR="7504542B" w:rsidRDefault="7504542B" w:rsidP="5398344C">
            <w:pPr>
              <w:jc w:val="center"/>
              <w:rPr>
                <w:b/>
                <w:bCs/>
                <w:lang w:val="en-US"/>
              </w:rPr>
            </w:pPr>
            <w:r w:rsidRPr="5398344C">
              <w:rPr>
                <w:b/>
                <w:bCs/>
                <w:lang w:val="en-US"/>
              </w:rPr>
              <w:t>9</w:t>
            </w:r>
          </w:p>
        </w:tc>
        <w:tc>
          <w:tcPr>
            <w:tcW w:w="2565" w:type="dxa"/>
          </w:tcPr>
          <w:p w14:paraId="39BDE261" w14:textId="77777777" w:rsidR="5398344C" w:rsidRDefault="5398344C" w:rsidP="5398344C">
            <w:pPr>
              <w:jc w:val="center"/>
              <w:rPr>
                <w:lang w:val="vi-VN"/>
              </w:rPr>
            </w:pPr>
            <w:r w:rsidRPr="5398344C">
              <w:rPr>
                <w:color w:val="1D2125"/>
                <w:lang w:val="vi-VN"/>
              </w:rPr>
              <w:t>barely_true_counts</w:t>
            </w:r>
          </w:p>
        </w:tc>
        <w:tc>
          <w:tcPr>
            <w:tcW w:w="4845" w:type="dxa"/>
          </w:tcPr>
          <w:p w14:paraId="0ECABEE0" w14:textId="5B5A05CC" w:rsidR="2D928811" w:rsidRDefault="2D928811" w:rsidP="5398344C">
            <w:pPr>
              <w:rPr>
                <w:lang w:val="en-US"/>
              </w:rPr>
            </w:pPr>
            <w:r w:rsidRPr="5398344C">
              <w:rPr>
                <w:lang w:val="en-US"/>
              </w:rPr>
              <w:t xml:space="preserve">Số lần người phát ngôn được dán nhãn barely_true trước đó. </w:t>
            </w:r>
            <w:r w:rsidR="2A7C4699" w:rsidRPr="5398344C">
              <w:rPr>
                <w:lang w:val="en-US"/>
              </w:rPr>
              <w:t>(dựa vào dữ liệu của người này trong tập dữ liệu đã dùng để huấn luyện</w:t>
            </w:r>
            <w:r w:rsidRPr="5398344C">
              <w:rPr>
                <w:lang w:val="en-US"/>
              </w:rPr>
              <w:t>)</w:t>
            </w:r>
          </w:p>
        </w:tc>
      </w:tr>
      <w:tr w:rsidR="5398344C" w14:paraId="5C9F349A" w14:textId="77777777" w:rsidTr="5398344C">
        <w:trPr>
          <w:trHeight w:val="300"/>
        </w:trPr>
        <w:tc>
          <w:tcPr>
            <w:tcW w:w="1365" w:type="dxa"/>
          </w:tcPr>
          <w:p w14:paraId="6374CEB5" w14:textId="0670FFD4" w:rsidR="7504542B" w:rsidRDefault="7504542B" w:rsidP="5398344C">
            <w:pPr>
              <w:jc w:val="center"/>
              <w:rPr>
                <w:b/>
                <w:bCs/>
                <w:lang w:val="en-US"/>
              </w:rPr>
            </w:pPr>
            <w:r w:rsidRPr="5398344C">
              <w:rPr>
                <w:b/>
                <w:bCs/>
                <w:lang w:val="en-US"/>
              </w:rPr>
              <w:t>10</w:t>
            </w:r>
          </w:p>
        </w:tc>
        <w:tc>
          <w:tcPr>
            <w:tcW w:w="2565" w:type="dxa"/>
          </w:tcPr>
          <w:p w14:paraId="41CC2A2A" w14:textId="77777777" w:rsidR="5398344C" w:rsidRDefault="5398344C" w:rsidP="5398344C">
            <w:pPr>
              <w:jc w:val="center"/>
              <w:rPr>
                <w:lang w:val="vi-VN"/>
              </w:rPr>
            </w:pPr>
            <w:r w:rsidRPr="5398344C">
              <w:rPr>
                <w:color w:val="1D2125"/>
                <w:lang w:val="vi-VN"/>
              </w:rPr>
              <w:t>false_counts</w:t>
            </w:r>
          </w:p>
        </w:tc>
        <w:tc>
          <w:tcPr>
            <w:tcW w:w="4845" w:type="dxa"/>
          </w:tcPr>
          <w:p w14:paraId="11648A61" w14:textId="14248623" w:rsidR="21CDBF8D" w:rsidRDefault="21CDBF8D" w:rsidP="5398344C">
            <w:pPr>
              <w:rPr>
                <w:lang w:val="en-US"/>
              </w:rPr>
            </w:pPr>
            <w:r w:rsidRPr="5398344C">
              <w:rPr>
                <w:lang w:val="en-US"/>
              </w:rPr>
              <w:t xml:space="preserve">Dữ liệu lấy từ </w:t>
            </w:r>
            <w:r w:rsidR="56719AC0" w:rsidRPr="5398344C">
              <w:rPr>
                <w:lang w:val="en-US"/>
              </w:rPr>
              <w:t>tập dữ liệu cũ</w:t>
            </w:r>
            <w:r w:rsidRPr="5398344C">
              <w:rPr>
                <w:lang w:val="en-US"/>
              </w:rPr>
              <w:t>.</w:t>
            </w:r>
          </w:p>
        </w:tc>
      </w:tr>
      <w:tr w:rsidR="5398344C" w14:paraId="752FFD9F" w14:textId="77777777" w:rsidTr="5398344C">
        <w:trPr>
          <w:trHeight w:val="300"/>
        </w:trPr>
        <w:tc>
          <w:tcPr>
            <w:tcW w:w="1365" w:type="dxa"/>
          </w:tcPr>
          <w:p w14:paraId="6BC5F2F5" w14:textId="333F92FA" w:rsidR="7504542B" w:rsidRDefault="7504542B" w:rsidP="5398344C">
            <w:pPr>
              <w:jc w:val="center"/>
              <w:rPr>
                <w:b/>
                <w:bCs/>
                <w:lang w:val="en-US"/>
              </w:rPr>
            </w:pPr>
            <w:r w:rsidRPr="5398344C">
              <w:rPr>
                <w:b/>
                <w:bCs/>
                <w:lang w:val="en-US"/>
              </w:rPr>
              <w:t>11</w:t>
            </w:r>
          </w:p>
        </w:tc>
        <w:tc>
          <w:tcPr>
            <w:tcW w:w="2565" w:type="dxa"/>
          </w:tcPr>
          <w:p w14:paraId="64CE89E0" w14:textId="77777777" w:rsidR="5398344C" w:rsidRDefault="5398344C" w:rsidP="5398344C">
            <w:pPr>
              <w:jc w:val="center"/>
              <w:rPr>
                <w:lang w:val="vi-VN"/>
              </w:rPr>
            </w:pPr>
            <w:r w:rsidRPr="5398344C">
              <w:rPr>
                <w:color w:val="1D2125"/>
                <w:lang w:val="vi-VN"/>
              </w:rPr>
              <w:t>half_true_counts</w:t>
            </w:r>
          </w:p>
        </w:tc>
        <w:tc>
          <w:tcPr>
            <w:tcW w:w="4845" w:type="dxa"/>
          </w:tcPr>
          <w:p w14:paraId="44B617C1" w14:textId="7428D21F" w:rsidR="2D8004A9" w:rsidRDefault="2D8004A9" w:rsidP="5398344C">
            <w:pPr>
              <w:rPr>
                <w:lang w:val="en-US"/>
              </w:rPr>
            </w:pPr>
            <w:r w:rsidRPr="5398344C">
              <w:rPr>
                <w:lang w:val="en-US"/>
              </w:rPr>
              <w:t>Dữ liệu lấy từ tập dữ liệu cũ.</w:t>
            </w:r>
          </w:p>
        </w:tc>
      </w:tr>
      <w:tr w:rsidR="5398344C" w14:paraId="656EE77F" w14:textId="77777777" w:rsidTr="5398344C">
        <w:trPr>
          <w:trHeight w:val="300"/>
        </w:trPr>
        <w:tc>
          <w:tcPr>
            <w:tcW w:w="1365" w:type="dxa"/>
          </w:tcPr>
          <w:p w14:paraId="4DE56A4C" w14:textId="53F01738" w:rsidR="7504542B" w:rsidRDefault="7504542B" w:rsidP="5398344C">
            <w:pPr>
              <w:jc w:val="center"/>
              <w:rPr>
                <w:b/>
                <w:bCs/>
                <w:lang w:val="en-US"/>
              </w:rPr>
            </w:pPr>
            <w:r w:rsidRPr="5398344C">
              <w:rPr>
                <w:b/>
                <w:bCs/>
                <w:lang w:val="en-US"/>
              </w:rPr>
              <w:t>12</w:t>
            </w:r>
          </w:p>
        </w:tc>
        <w:tc>
          <w:tcPr>
            <w:tcW w:w="2565" w:type="dxa"/>
          </w:tcPr>
          <w:p w14:paraId="4529F069" w14:textId="77777777" w:rsidR="5398344C" w:rsidRDefault="5398344C" w:rsidP="5398344C">
            <w:pPr>
              <w:jc w:val="center"/>
              <w:rPr>
                <w:lang w:val="vi-VN"/>
              </w:rPr>
            </w:pPr>
            <w:r w:rsidRPr="5398344C">
              <w:rPr>
                <w:color w:val="1D2125"/>
                <w:lang w:val="vi-VN"/>
              </w:rPr>
              <w:t>mostly_true_counts</w:t>
            </w:r>
          </w:p>
        </w:tc>
        <w:tc>
          <w:tcPr>
            <w:tcW w:w="4845" w:type="dxa"/>
          </w:tcPr>
          <w:p w14:paraId="22C6343E" w14:textId="46E71CD3" w:rsidR="3A2FFE03" w:rsidRDefault="3A2FFE03" w:rsidP="5398344C">
            <w:pPr>
              <w:rPr>
                <w:lang w:val="en-US"/>
              </w:rPr>
            </w:pPr>
            <w:r w:rsidRPr="5398344C">
              <w:rPr>
                <w:lang w:val="en-US"/>
              </w:rPr>
              <w:t>Dữ liệu lấy từ tập dữ liệu cũ.</w:t>
            </w:r>
          </w:p>
        </w:tc>
      </w:tr>
      <w:tr w:rsidR="5398344C" w14:paraId="78B986CD" w14:textId="77777777" w:rsidTr="5398344C">
        <w:trPr>
          <w:trHeight w:val="300"/>
        </w:trPr>
        <w:tc>
          <w:tcPr>
            <w:tcW w:w="1365" w:type="dxa"/>
          </w:tcPr>
          <w:p w14:paraId="12D45B7E" w14:textId="38A56A1D" w:rsidR="05D08C31" w:rsidRDefault="05D08C31" w:rsidP="5398344C">
            <w:pPr>
              <w:jc w:val="center"/>
              <w:rPr>
                <w:b/>
                <w:bCs/>
                <w:lang w:val="en-US"/>
              </w:rPr>
            </w:pPr>
            <w:r w:rsidRPr="5398344C">
              <w:rPr>
                <w:b/>
                <w:bCs/>
                <w:lang w:val="en-US"/>
              </w:rPr>
              <w:t>13</w:t>
            </w:r>
          </w:p>
        </w:tc>
        <w:tc>
          <w:tcPr>
            <w:tcW w:w="2565" w:type="dxa"/>
          </w:tcPr>
          <w:p w14:paraId="6C9D2226" w14:textId="77777777" w:rsidR="5398344C" w:rsidRDefault="5398344C" w:rsidP="5398344C">
            <w:pPr>
              <w:jc w:val="center"/>
              <w:rPr>
                <w:lang w:val="vi-VN"/>
              </w:rPr>
            </w:pPr>
            <w:r w:rsidRPr="5398344C">
              <w:rPr>
                <w:color w:val="1D2125"/>
                <w:lang w:val="vi-VN"/>
              </w:rPr>
              <w:t>pants_on_fire_counts</w:t>
            </w:r>
          </w:p>
        </w:tc>
        <w:tc>
          <w:tcPr>
            <w:tcW w:w="4845" w:type="dxa"/>
          </w:tcPr>
          <w:p w14:paraId="13FC5B7F" w14:textId="46E0A034" w:rsidR="42C8F121" w:rsidRDefault="42C8F121" w:rsidP="5398344C">
            <w:pPr>
              <w:rPr>
                <w:lang w:val="en-US"/>
              </w:rPr>
            </w:pPr>
            <w:r w:rsidRPr="5398344C">
              <w:rPr>
                <w:lang w:val="en-US"/>
              </w:rPr>
              <w:t>Dữ liệu lấy từ tập dữ liệu cũ.</w:t>
            </w:r>
          </w:p>
        </w:tc>
      </w:tr>
      <w:tr w:rsidR="5398344C" w14:paraId="54CE1C5E" w14:textId="77777777" w:rsidTr="5398344C">
        <w:trPr>
          <w:trHeight w:val="300"/>
        </w:trPr>
        <w:tc>
          <w:tcPr>
            <w:tcW w:w="1365" w:type="dxa"/>
          </w:tcPr>
          <w:p w14:paraId="011D87EF" w14:textId="197A4A47" w:rsidR="05D08C31" w:rsidRDefault="05D08C31" w:rsidP="5398344C">
            <w:pPr>
              <w:jc w:val="center"/>
              <w:rPr>
                <w:b/>
                <w:bCs/>
                <w:lang w:val="en-US"/>
              </w:rPr>
            </w:pPr>
            <w:r w:rsidRPr="5398344C">
              <w:rPr>
                <w:b/>
                <w:bCs/>
                <w:lang w:val="en-US"/>
              </w:rPr>
              <w:t>14</w:t>
            </w:r>
          </w:p>
        </w:tc>
        <w:tc>
          <w:tcPr>
            <w:tcW w:w="2565" w:type="dxa"/>
          </w:tcPr>
          <w:p w14:paraId="03AB3881" w14:textId="77777777" w:rsidR="5398344C" w:rsidRDefault="5398344C" w:rsidP="5398344C">
            <w:pPr>
              <w:jc w:val="center"/>
              <w:rPr>
                <w:lang w:val="vi-VN"/>
              </w:rPr>
            </w:pPr>
            <w:r w:rsidRPr="5398344C">
              <w:rPr>
                <w:color w:val="1D2125"/>
                <w:lang w:val="vi-VN"/>
              </w:rPr>
              <w:t>context</w:t>
            </w:r>
          </w:p>
        </w:tc>
        <w:tc>
          <w:tcPr>
            <w:tcW w:w="4845" w:type="dxa"/>
          </w:tcPr>
          <w:p w14:paraId="02FFFC63" w14:textId="5846F5B5" w:rsidR="43C12FEA" w:rsidRDefault="43C12FEA" w:rsidP="5398344C">
            <w:pPr>
              <w:rPr>
                <w:lang w:val="en-US"/>
              </w:rPr>
            </w:pPr>
            <w:r w:rsidRPr="5398344C">
              <w:rPr>
                <w:lang w:val="en-US"/>
              </w:rPr>
              <w:t xml:space="preserve">Nguồn tin lấy được tin tức này (dữ liệu này cũng có ở tin tức tại </w:t>
            </w:r>
            <w:r w:rsidR="5B51F150" w:rsidRPr="5398344C">
              <w:rPr>
                <w:lang w:val="en-US"/>
              </w:rPr>
              <w:t>Politifact như “An interview on “Fox &amp; Friends” ”</w:t>
            </w:r>
            <w:r w:rsidR="7B22CC34" w:rsidRPr="5398344C">
              <w:rPr>
                <w:lang w:val="en-US"/>
              </w:rPr>
              <w:t>)</w:t>
            </w:r>
          </w:p>
        </w:tc>
      </w:tr>
    </w:tbl>
    <w:p w14:paraId="12723601" w14:textId="0504268C" w:rsidR="5398344C" w:rsidRDefault="5398344C" w:rsidP="5398344C">
      <w:pPr>
        <w:jc w:val="center"/>
        <w:rPr>
          <w:lang w:val="en-US"/>
        </w:rPr>
      </w:pPr>
    </w:p>
    <w:p w14:paraId="09BF47B8" w14:textId="37E7C606" w:rsidR="67D16F14" w:rsidRDefault="67D16F14" w:rsidP="5398344C">
      <w:pPr>
        <w:jc w:val="left"/>
        <w:rPr>
          <w:lang w:val="en-US"/>
        </w:rPr>
      </w:pPr>
      <w:r w:rsidRPr="5398344C">
        <w:rPr>
          <w:lang w:val="en-US"/>
        </w:rPr>
        <w:t xml:space="preserve">+ Một số hình ảnh minh họa về nguồn dữ </w:t>
      </w:r>
      <w:r w:rsidR="00D9B380" w:rsidRPr="5398344C">
        <w:rPr>
          <w:lang w:val="en-US"/>
        </w:rPr>
        <w:t>liệu:</w:t>
      </w:r>
    </w:p>
    <w:p w14:paraId="20AC8E69" w14:textId="215DD479" w:rsidR="0A2D872B" w:rsidRDefault="0A2D872B" w:rsidP="5398344C">
      <w:pPr>
        <w:jc w:val="center"/>
      </w:pPr>
      <w:r>
        <w:rPr>
          <w:noProof/>
        </w:rPr>
        <w:drawing>
          <wp:inline distT="0" distB="0" distL="0" distR="0" wp14:anchorId="72C0E341" wp14:editId="37A622A9">
            <wp:extent cx="5581648" cy="1638300"/>
            <wp:effectExtent l="0" t="0" r="0" b="0"/>
            <wp:docPr id="2019561633" name="Picture 201956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581648" cy="1638300"/>
                    </a:xfrm>
                    <a:prstGeom prst="rect">
                      <a:avLst/>
                    </a:prstGeom>
                  </pic:spPr>
                </pic:pic>
              </a:graphicData>
            </a:graphic>
          </wp:inline>
        </w:drawing>
      </w:r>
    </w:p>
    <w:p w14:paraId="471EB55E" w14:textId="5E6A24C9" w:rsidR="17012AFB" w:rsidRDefault="3B591DF2" w:rsidP="423CAEB1">
      <w:pPr>
        <w:jc w:val="left"/>
      </w:pPr>
      <w:r>
        <w:rPr>
          <w:noProof/>
        </w:rPr>
        <w:lastRenderedPageBreak/>
        <w:drawing>
          <wp:inline distT="0" distB="0" distL="0" distR="0" wp14:anchorId="4BEE49DB" wp14:editId="11133B81">
            <wp:extent cx="5581648" cy="3933825"/>
            <wp:effectExtent l="0" t="0" r="0" b="0"/>
            <wp:docPr id="1878447863" name="Picture 1878447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8447863"/>
                    <pic:cNvPicPr/>
                  </pic:nvPicPr>
                  <pic:blipFill>
                    <a:blip r:embed="rId49">
                      <a:extLst>
                        <a:ext uri="{28A0092B-C50C-407E-A947-70E740481C1C}">
                          <a14:useLocalDpi xmlns:a14="http://schemas.microsoft.com/office/drawing/2010/main" val="0"/>
                        </a:ext>
                      </a:extLst>
                    </a:blip>
                    <a:stretch>
                      <a:fillRect/>
                    </a:stretch>
                  </pic:blipFill>
                  <pic:spPr>
                    <a:xfrm>
                      <a:off x="0" y="0"/>
                      <a:ext cx="5581648" cy="3933825"/>
                    </a:xfrm>
                    <a:prstGeom prst="rect">
                      <a:avLst/>
                    </a:prstGeom>
                  </pic:spPr>
                </pic:pic>
              </a:graphicData>
            </a:graphic>
          </wp:inline>
        </w:drawing>
      </w:r>
    </w:p>
    <w:p w14:paraId="21BD08B6" w14:textId="60D51A93" w:rsidR="5398344C" w:rsidRDefault="0012359D" w:rsidP="423CAEB1">
      <w:pPr>
        <w:jc w:val="left"/>
        <w:rPr>
          <w:lang w:val="en-US"/>
        </w:rPr>
      </w:pPr>
      <w:r>
        <w:rPr>
          <w:lang w:val="en-US"/>
        </w:rPr>
        <w:t>+ Cào tất cả url bài phát ngôn bằng lệnh Javascript</w:t>
      </w:r>
    </w:p>
    <w:p w14:paraId="660A35EE" w14:textId="16612261" w:rsidR="0012359D" w:rsidRPr="0012359D" w:rsidRDefault="006D5651" w:rsidP="423CAEB1">
      <w:pPr>
        <w:jc w:val="left"/>
        <w:rPr>
          <w:lang w:val="en-US"/>
        </w:rPr>
      </w:pPr>
      <w:r w:rsidRPr="006D5651">
        <w:rPr>
          <w:noProof/>
          <w:lang w:val="en-US"/>
        </w:rPr>
        <w:drawing>
          <wp:inline distT="0" distB="0" distL="0" distR="0" wp14:anchorId="2770AE65" wp14:editId="28CCD3B4">
            <wp:extent cx="5580380" cy="3557270"/>
            <wp:effectExtent l="0" t="0" r="1270" b="5080"/>
            <wp:docPr id="126816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65140" name=""/>
                    <pic:cNvPicPr/>
                  </pic:nvPicPr>
                  <pic:blipFill>
                    <a:blip r:embed="rId50"/>
                    <a:stretch>
                      <a:fillRect/>
                    </a:stretch>
                  </pic:blipFill>
                  <pic:spPr>
                    <a:xfrm>
                      <a:off x="0" y="0"/>
                      <a:ext cx="5580380" cy="3557270"/>
                    </a:xfrm>
                    <a:prstGeom prst="rect">
                      <a:avLst/>
                    </a:prstGeom>
                  </pic:spPr>
                </pic:pic>
              </a:graphicData>
            </a:graphic>
          </wp:inline>
        </w:drawing>
      </w:r>
    </w:p>
    <w:p w14:paraId="1680C106" w14:textId="76396F1E" w:rsidR="5398344C" w:rsidRDefault="4EC0D48A" w:rsidP="423CAEB1">
      <w:pPr>
        <w:jc w:val="left"/>
      </w:pPr>
      <w:r>
        <w:t xml:space="preserve">+ Cào dữ liệu từ </w:t>
      </w:r>
      <w:r w:rsidR="006D5651">
        <w:rPr>
          <w:lang w:val="en-US"/>
        </w:rPr>
        <w:t xml:space="preserve">từng url bài phát biểu trong </w:t>
      </w:r>
      <w:r w:rsidR="5BCF6394">
        <w:t xml:space="preserve">trang Politifact với hàm BeautifulShop </w:t>
      </w:r>
      <w:r w:rsidR="5BCF6394">
        <w:lastRenderedPageBreak/>
        <w:t>của thư viện bs4</w:t>
      </w:r>
    </w:p>
    <w:p w14:paraId="2BC9DA73" w14:textId="4FBF516E" w:rsidR="5398344C" w:rsidRDefault="2E6E5601" w:rsidP="423CAEB1">
      <w:pPr>
        <w:jc w:val="left"/>
      </w:pPr>
      <w:r>
        <w:rPr>
          <w:noProof/>
        </w:rPr>
        <w:drawing>
          <wp:inline distT="0" distB="0" distL="0" distR="0" wp14:anchorId="60C64181" wp14:editId="16D7B56B">
            <wp:extent cx="5581648" cy="3933825"/>
            <wp:effectExtent l="0" t="0" r="0" b="0"/>
            <wp:docPr id="219252473" name="Picture 21925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581648" cy="3933825"/>
                    </a:xfrm>
                    <a:prstGeom prst="rect">
                      <a:avLst/>
                    </a:prstGeom>
                  </pic:spPr>
                </pic:pic>
              </a:graphicData>
            </a:graphic>
          </wp:inline>
        </w:drawing>
      </w:r>
    </w:p>
    <w:p w14:paraId="6319CFE9" w14:textId="42C5A6CB" w:rsidR="5398344C" w:rsidRDefault="0D4DBF25" w:rsidP="423CAEB1">
      <w:pPr>
        <w:ind w:firstLine="720"/>
        <w:jc w:val="left"/>
      </w:pPr>
      <w:r>
        <w:t>+ Chuẩn hóa văn bản</w:t>
      </w:r>
    </w:p>
    <w:p w14:paraId="3D515A49" w14:textId="6BD07B0C" w:rsidR="5398344C" w:rsidRDefault="0D4DBF25" w:rsidP="423CAEB1">
      <w:pPr>
        <w:jc w:val="center"/>
      </w:pPr>
      <w:r>
        <w:rPr>
          <w:noProof/>
        </w:rPr>
        <w:drawing>
          <wp:inline distT="0" distB="0" distL="0" distR="0" wp14:anchorId="0164B45D" wp14:editId="275666DB">
            <wp:extent cx="4810124" cy="2495355"/>
            <wp:effectExtent l="0" t="0" r="0" b="0"/>
            <wp:docPr id="418163481" name="Picture 41816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810124" cy="2495355"/>
                    </a:xfrm>
                    <a:prstGeom prst="rect">
                      <a:avLst/>
                    </a:prstGeom>
                  </pic:spPr>
                </pic:pic>
              </a:graphicData>
            </a:graphic>
          </wp:inline>
        </w:drawing>
      </w:r>
    </w:p>
    <w:p w14:paraId="135D8DAD" w14:textId="49844BC5" w:rsidR="5398344C" w:rsidRDefault="0D4DBF25" w:rsidP="423CAEB1">
      <w:pPr>
        <w:jc w:val="center"/>
      </w:pPr>
      <w:r>
        <w:rPr>
          <w:noProof/>
        </w:rPr>
        <w:lastRenderedPageBreak/>
        <w:drawing>
          <wp:inline distT="0" distB="0" distL="0" distR="0" wp14:anchorId="607C099A" wp14:editId="77E0583A">
            <wp:extent cx="4724398" cy="3531206"/>
            <wp:effectExtent l="0" t="0" r="0" b="0"/>
            <wp:docPr id="2145633730" name="Picture 214563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724398" cy="3531206"/>
                    </a:xfrm>
                    <a:prstGeom prst="rect">
                      <a:avLst/>
                    </a:prstGeom>
                  </pic:spPr>
                </pic:pic>
              </a:graphicData>
            </a:graphic>
          </wp:inline>
        </w:drawing>
      </w:r>
    </w:p>
    <w:p w14:paraId="5216F5F3" w14:textId="408DA80D" w:rsidR="5398344C" w:rsidRDefault="0D4DBF25" w:rsidP="423CAEB1">
      <w:pPr>
        <w:jc w:val="center"/>
      </w:pPr>
      <w:r>
        <w:rPr>
          <w:noProof/>
        </w:rPr>
        <w:drawing>
          <wp:inline distT="0" distB="0" distL="0" distR="0" wp14:anchorId="11D37D3D" wp14:editId="5A19004E">
            <wp:extent cx="3929309" cy="480833"/>
            <wp:effectExtent l="0" t="0" r="0" b="0"/>
            <wp:docPr id="25613708" name="Picture 2561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929309" cy="480833"/>
                    </a:xfrm>
                    <a:prstGeom prst="rect">
                      <a:avLst/>
                    </a:prstGeom>
                  </pic:spPr>
                </pic:pic>
              </a:graphicData>
            </a:graphic>
          </wp:inline>
        </w:drawing>
      </w:r>
    </w:p>
    <w:p w14:paraId="3D6108D4" w14:textId="264322A3" w:rsidR="5398344C" w:rsidRDefault="3E1FD19F" w:rsidP="423CAEB1">
      <w:pPr>
        <w:jc w:val="center"/>
      </w:pPr>
      <w:r>
        <w:rPr>
          <w:noProof/>
        </w:rPr>
        <w:drawing>
          <wp:inline distT="0" distB="0" distL="0" distR="0" wp14:anchorId="71B03DEE" wp14:editId="39BFEF2F">
            <wp:extent cx="5581648" cy="1266825"/>
            <wp:effectExtent l="0" t="0" r="0" b="0"/>
            <wp:docPr id="953716034" name="Picture 95371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581648" cy="1266825"/>
                    </a:xfrm>
                    <a:prstGeom prst="rect">
                      <a:avLst/>
                    </a:prstGeom>
                  </pic:spPr>
                </pic:pic>
              </a:graphicData>
            </a:graphic>
          </wp:inline>
        </w:drawing>
      </w:r>
    </w:p>
    <w:p w14:paraId="7AFAA0BD" w14:textId="442B920F" w:rsidR="5398344C" w:rsidRDefault="0D4DBF25" w:rsidP="423CAEB1">
      <w:pPr>
        <w:ind w:firstLine="720"/>
        <w:jc w:val="left"/>
      </w:pPr>
      <w:r>
        <w:t xml:space="preserve">+ </w:t>
      </w:r>
      <w:r w:rsidR="3744B3B0">
        <w:t>Ánh xạ dữ liệu cũ và điền khuyết dữ liệu</w:t>
      </w:r>
    </w:p>
    <w:p w14:paraId="695DC531" w14:textId="01FC70B8" w:rsidR="5398344C" w:rsidRDefault="3744B3B0" w:rsidP="5398344C">
      <w:pPr>
        <w:jc w:val="center"/>
      </w:pPr>
      <w:r>
        <w:rPr>
          <w:noProof/>
        </w:rPr>
        <w:drawing>
          <wp:inline distT="0" distB="0" distL="0" distR="0" wp14:anchorId="6141F2CD" wp14:editId="4F761101">
            <wp:extent cx="5581648" cy="1895475"/>
            <wp:effectExtent l="0" t="0" r="0" b="0"/>
            <wp:docPr id="1962134317" name="Picture 196213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581648" cy="1895475"/>
                    </a:xfrm>
                    <a:prstGeom prst="rect">
                      <a:avLst/>
                    </a:prstGeom>
                  </pic:spPr>
                </pic:pic>
              </a:graphicData>
            </a:graphic>
          </wp:inline>
        </w:drawing>
      </w:r>
    </w:p>
    <w:p w14:paraId="512FF3F2" w14:textId="3504DFAC" w:rsidR="52436ED1" w:rsidRDefault="52436ED1" w:rsidP="423CAEB1">
      <w:pPr>
        <w:ind w:firstLine="720"/>
        <w:rPr>
          <w:lang w:val="en-US"/>
        </w:rPr>
      </w:pPr>
      <w:r w:rsidRPr="5398344C">
        <w:rPr>
          <w:lang w:val="en-US"/>
        </w:rPr>
        <w:t>+ Chuyển đổi sang dạng tệp tsv</w:t>
      </w:r>
      <w:r w:rsidR="6D942D32" w:rsidRPr="423CAEB1">
        <w:rPr>
          <w:lang w:val="en-US"/>
        </w:rPr>
        <w:t xml:space="preserve"> và lưu tệp thành công</w:t>
      </w:r>
    </w:p>
    <w:p w14:paraId="323754FC" w14:textId="03260062" w:rsidR="73CDF133" w:rsidRDefault="73CDF133" w:rsidP="423CAEB1">
      <w:pPr>
        <w:jc w:val="center"/>
      </w:pPr>
      <w:r>
        <w:rPr>
          <w:noProof/>
        </w:rPr>
        <w:lastRenderedPageBreak/>
        <w:drawing>
          <wp:inline distT="0" distB="0" distL="0" distR="0" wp14:anchorId="727ADA67" wp14:editId="6E69DCCF">
            <wp:extent cx="5581648" cy="409575"/>
            <wp:effectExtent l="0" t="0" r="0" b="0"/>
            <wp:docPr id="2101961261" name="Picture 210196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581648" cy="409575"/>
                    </a:xfrm>
                    <a:prstGeom prst="rect">
                      <a:avLst/>
                    </a:prstGeom>
                  </pic:spPr>
                </pic:pic>
              </a:graphicData>
            </a:graphic>
          </wp:inline>
        </w:drawing>
      </w:r>
      <w:r w:rsidR="7EB34E1C">
        <w:rPr>
          <w:noProof/>
        </w:rPr>
        <w:drawing>
          <wp:inline distT="0" distB="0" distL="0" distR="0" wp14:anchorId="1FA7F626" wp14:editId="06B27D92">
            <wp:extent cx="5581648" cy="1276350"/>
            <wp:effectExtent l="0" t="0" r="0" b="0"/>
            <wp:docPr id="1317136199" name="Picture 1317136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581648" cy="1276350"/>
                    </a:xfrm>
                    <a:prstGeom prst="rect">
                      <a:avLst/>
                    </a:prstGeom>
                  </pic:spPr>
                </pic:pic>
              </a:graphicData>
            </a:graphic>
          </wp:inline>
        </w:drawing>
      </w:r>
    </w:p>
    <w:p w14:paraId="6CC90CBD" w14:textId="7DD66DCB" w:rsidR="2EBDB723" w:rsidRDefault="10EF1754" w:rsidP="1CB96BD7">
      <w:pPr>
        <w:pStyle w:val="ListParagraph"/>
        <w:rPr>
          <w:lang w:val="en-US"/>
        </w:rPr>
      </w:pPr>
      <w:r w:rsidRPr="423CAEB1">
        <w:rPr>
          <w:lang w:val="en-US"/>
        </w:rPr>
        <w:t>Kết quả dự đoán</w:t>
      </w:r>
      <w:r w:rsidR="31158F8A" w:rsidRPr="423CAEB1">
        <w:rPr>
          <w:lang w:val="en-US"/>
        </w:rPr>
        <w:t xml:space="preserve"> với các mô hình đã huấn luyện</w:t>
      </w:r>
      <w:r w:rsidR="3BDA4413" w:rsidRPr="423CAEB1">
        <w:rPr>
          <w:lang w:val="en-US"/>
        </w:rPr>
        <w:t>:</w:t>
      </w:r>
    </w:p>
    <w:p w14:paraId="5439FF0E" w14:textId="5DB2B50B" w:rsidR="1E173C8F" w:rsidRDefault="1E173C8F" w:rsidP="423CAEB1">
      <w:pPr>
        <w:jc w:val="center"/>
      </w:pPr>
      <w:r>
        <w:t>Hình ảnh code đọc và dự đoán mô hình đã huấn luyện</w:t>
      </w:r>
    </w:p>
    <w:p w14:paraId="15F1769B" w14:textId="4287EB57" w:rsidR="4BCCB6AF" w:rsidRDefault="4BCCB6AF" w:rsidP="423CAEB1">
      <w:pPr>
        <w:jc w:val="center"/>
      </w:pPr>
      <w:r>
        <w:rPr>
          <w:noProof/>
        </w:rPr>
        <w:drawing>
          <wp:inline distT="0" distB="0" distL="0" distR="0" wp14:anchorId="696CD49B" wp14:editId="1CDE609D">
            <wp:extent cx="5514975" cy="5581648"/>
            <wp:effectExtent l="0" t="0" r="0" b="0"/>
            <wp:docPr id="1949843016" name="Picture 194984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514975" cy="5581648"/>
                    </a:xfrm>
                    <a:prstGeom prst="rect">
                      <a:avLst/>
                    </a:prstGeom>
                  </pic:spPr>
                </pic:pic>
              </a:graphicData>
            </a:graphic>
          </wp:inline>
        </w:drawing>
      </w:r>
    </w:p>
    <w:p w14:paraId="56B2F4B6" w14:textId="64636B9A" w:rsidR="5398344C" w:rsidRDefault="21D5D471" w:rsidP="423CAEB1">
      <w:pPr>
        <w:ind w:firstLine="720"/>
        <w:rPr>
          <w:lang w:val="en-US"/>
        </w:rPr>
      </w:pPr>
      <w:r w:rsidRPr="327A5934">
        <w:rPr>
          <w:lang w:val="en-US"/>
        </w:rPr>
        <w:lastRenderedPageBreak/>
        <w:t xml:space="preserve">+ </w:t>
      </w:r>
      <w:r w:rsidR="1A01723D" w:rsidRPr="327A5934">
        <w:rPr>
          <w:lang w:val="en-US"/>
        </w:rPr>
        <w:t xml:space="preserve">Với mô </w:t>
      </w:r>
      <w:r w:rsidR="1985515B" w:rsidRPr="327A5934">
        <w:rPr>
          <w:lang w:val="en-US"/>
        </w:rPr>
        <w:t>hình 1.</w:t>
      </w:r>
      <w:proofErr w:type="gramStart"/>
      <w:r w:rsidR="1985515B" w:rsidRPr="327A5934">
        <w:rPr>
          <w:lang w:val="en-US"/>
        </w:rPr>
        <w:t>1.TextCNN</w:t>
      </w:r>
      <w:proofErr w:type="gramEnd"/>
      <w:r w:rsidR="1985515B" w:rsidRPr="327A5934">
        <w:rPr>
          <w:lang w:val="en-US"/>
        </w:rPr>
        <w:t>:</w:t>
      </w:r>
    </w:p>
    <w:p w14:paraId="65F94306" w14:textId="32726518" w:rsidR="423CAEB1" w:rsidRDefault="6F5FA835" w:rsidP="327A5934">
      <w:pPr>
        <w:jc w:val="center"/>
      </w:pPr>
      <w:r>
        <w:rPr>
          <w:noProof/>
        </w:rPr>
        <w:drawing>
          <wp:inline distT="0" distB="0" distL="0" distR="0" wp14:anchorId="7CCE0A30" wp14:editId="61E138F8">
            <wp:extent cx="5343525" cy="5581648"/>
            <wp:effectExtent l="0" t="0" r="0" b="0"/>
            <wp:docPr id="1079816536" name="Picture 107981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343525" cy="5581648"/>
                    </a:xfrm>
                    <a:prstGeom prst="rect">
                      <a:avLst/>
                    </a:prstGeom>
                  </pic:spPr>
                </pic:pic>
              </a:graphicData>
            </a:graphic>
          </wp:inline>
        </w:drawing>
      </w:r>
    </w:p>
    <w:p w14:paraId="2A25617C" w14:textId="1E15AEF4" w:rsidR="1985515B" w:rsidRDefault="1985515B" w:rsidP="423CAEB1">
      <w:pPr>
        <w:ind w:firstLine="720"/>
        <w:rPr>
          <w:lang w:val="en-US"/>
        </w:rPr>
      </w:pPr>
      <w:r w:rsidRPr="327A5934">
        <w:rPr>
          <w:lang w:val="en-US"/>
        </w:rPr>
        <w:t>+ Với mô hình 1.</w:t>
      </w:r>
      <w:proofErr w:type="gramStart"/>
      <w:r w:rsidRPr="327A5934">
        <w:rPr>
          <w:lang w:val="en-US"/>
        </w:rPr>
        <w:t>2.TextCNN</w:t>
      </w:r>
      <w:proofErr w:type="gramEnd"/>
      <w:r w:rsidRPr="327A5934">
        <w:rPr>
          <w:lang w:val="en-US"/>
        </w:rPr>
        <w:t xml:space="preserve"> + Fuzzy:</w:t>
      </w:r>
    </w:p>
    <w:p w14:paraId="4983E230" w14:textId="699D10AC" w:rsidR="423CAEB1" w:rsidRDefault="2DD9417F" w:rsidP="327A5934">
      <w:pPr>
        <w:jc w:val="center"/>
      </w:pPr>
      <w:r>
        <w:rPr>
          <w:noProof/>
        </w:rPr>
        <w:lastRenderedPageBreak/>
        <w:drawing>
          <wp:inline distT="0" distB="0" distL="0" distR="0" wp14:anchorId="5D44E5B7" wp14:editId="12944A3B">
            <wp:extent cx="5324474" cy="5581648"/>
            <wp:effectExtent l="0" t="0" r="0" b="0"/>
            <wp:docPr id="1729184592" name="Picture 172918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324474" cy="5581648"/>
                    </a:xfrm>
                    <a:prstGeom prst="rect">
                      <a:avLst/>
                    </a:prstGeom>
                  </pic:spPr>
                </pic:pic>
              </a:graphicData>
            </a:graphic>
          </wp:inline>
        </w:drawing>
      </w:r>
    </w:p>
    <w:p w14:paraId="2E75ACA1" w14:textId="66BDB072" w:rsidR="1985515B" w:rsidRDefault="1985515B" w:rsidP="423CAEB1">
      <w:pPr>
        <w:ind w:firstLine="720"/>
        <w:rPr>
          <w:lang w:val="en-US"/>
        </w:rPr>
      </w:pPr>
      <w:r w:rsidRPr="327A5934">
        <w:rPr>
          <w:lang w:val="en-US"/>
        </w:rPr>
        <w:t>+ Với mô hình 2.</w:t>
      </w:r>
      <w:proofErr w:type="gramStart"/>
      <w:r w:rsidRPr="327A5934">
        <w:rPr>
          <w:lang w:val="en-US"/>
        </w:rPr>
        <w:t>1.BERT</w:t>
      </w:r>
      <w:proofErr w:type="gramEnd"/>
      <w:r w:rsidRPr="327A5934">
        <w:rPr>
          <w:lang w:val="en-US"/>
        </w:rPr>
        <w:t xml:space="preserve"> + TextCNN + CNNBiLSTM:</w:t>
      </w:r>
    </w:p>
    <w:p w14:paraId="097FE4AB" w14:textId="49959736" w:rsidR="423CAEB1" w:rsidRDefault="651687B2" w:rsidP="327A5934">
      <w:pPr>
        <w:jc w:val="center"/>
      </w:pPr>
      <w:r>
        <w:rPr>
          <w:noProof/>
        </w:rPr>
        <w:lastRenderedPageBreak/>
        <w:drawing>
          <wp:inline distT="0" distB="0" distL="0" distR="0" wp14:anchorId="428385DA" wp14:editId="050F0D89">
            <wp:extent cx="5381624" cy="5581648"/>
            <wp:effectExtent l="0" t="0" r="0" b="0"/>
            <wp:docPr id="1904593240" name="Picture 190459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381624" cy="5581648"/>
                    </a:xfrm>
                    <a:prstGeom prst="rect">
                      <a:avLst/>
                    </a:prstGeom>
                  </pic:spPr>
                </pic:pic>
              </a:graphicData>
            </a:graphic>
          </wp:inline>
        </w:drawing>
      </w:r>
    </w:p>
    <w:p w14:paraId="4DAF3A78" w14:textId="4D04E97C" w:rsidR="1985515B" w:rsidRDefault="1985515B" w:rsidP="423CAEB1">
      <w:pPr>
        <w:ind w:firstLine="720"/>
        <w:rPr>
          <w:lang w:val="en-US"/>
        </w:rPr>
      </w:pPr>
      <w:r w:rsidRPr="3A35FB3E">
        <w:rPr>
          <w:lang w:val="en-US"/>
        </w:rPr>
        <w:t>+ Với mô hình 2.</w:t>
      </w:r>
      <w:proofErr w:type="gramStart"/>
      <w:r w:rsidRPr="3A35FB3E">
        <w:rPr>
          <w:lang w:val="en-US"/>
        </w:rPr>
        <w:t>2.BERT</w:t>
      </w:r>
      <w:proofErr w:type="gramEnd"/>
      <w:r w:rsidRPr="3A35FB3E">
        <w:rPr>
          <w:lang w:val="en-US"/>
        </w:rPr>
        <w:t xml:space="preserve"> + TextCNN + CNNBiLSTM + Fuzzy:</w:t>
      </w:r>
    </w:p>
    <w:p w14:paraId="18896393" w14:textId="0AD6CEB5" w:rsidR="423CAEB1" w:rsidRDefault="7DE84E17" w:rsidP="3A35FB3E">
      <w:pPr>
        <w:jc w:val="center"/>
      </w:pPr>
      <w:r>
        <w:rPr>
          <w:noProof/>
        </w:rPr>
        <w:lastRenderedPageBreak/>
        <w:drawing>
          <wp:inline distT="0" distB="0" distL="0" distR="0" wp14:anchorId="443BE39E" wp14:editId="0A217CA1">
            <wp:extent cx="5372100" cy="5581648"/>
            <wp:effectExtent l="0" t="0" r="0" b="0"/>
            <wp:docPr id="1336690958" name="Picture 133669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372100" cy="5581648"/>
                    </a:xfrm>
                    <a:prstGeom prst="rect">
                      <a:avLst/>
                    </a:prstGeom>
                  </pic:spPr>
                </pic:pic>
              </a:graphicData>
            </a:graphic>
          </wp:inline>
        </w:drawing>
      </w:r>
    </w:p>
    <w:p w14:paraId="3EC4D769" w14:textId="69E7214C" w:rsidR="1985515B" w:rsidRDefault="1985515B" w:rsidP="423CAEB1">
      <w:pPr>
        <w:ind w:firstLine="720"/>
        <w:rPr>
          <w:lang w:val="en-US"/>
        </w:rPr>
      </w:pPr>
      <w:r w:rsidRPr="327A5934">
        <w:rPr>
          <w:lang w:val="en-US"/>
        </w:rPr>
        <w:t>+ Với mô hình 3.</w:t>
      </w:r>
      <w:proofErr w:type="gramStart"/>
      <w:r w:rsidRPr="327A5934">
        <w:rPr>
          <w:lang w:val="en-US"/>
        </w:rPr>
        <w:t>1.TextCNN</w:t>
      </w:r>
      <w:proofErr w:type="gramEnd"/>
      <w:r w:rsidRPr="327A5934">
        <w:rPr>
          <w:lang w:val="en-US"/>
        </w:rPr>
        <w:t xml:space="preserve"> + TextCNN + CNNBiLSTM:</w:t>
      </w:r>
    </w:p>
    <w:p w14:paraId="52C0C388" w14:textId="6DC4B24B" w:rsidR="423CAEB1" w:rsidRDefault="6EE432AC" w:rsidP="327A5934">
      <w:pPr>
        <w:jc w:val="center"/>
      </w:pPr>
      <w:r>
        <w:rPr>
          <w:noProof/>
        </w:rPr>
        <w:lastRenderedPageBreak/>
        <w:drawing>
          <wp:inline distT="0" distB="0" distL="0" distR="0" wp14:anchorId="58B33628" wp14:editId="696283EF">
            <wp:extent cx="5410198" cy="5581648"/>
            <wp:effectExtent l="0" t="0" r="0" b="0"/>
            <wp:docPr id="1596797874" name="Picture 1596797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410198" cy="5581648"/>
                    </a:xfrm>
                    <a:prstGeom prst="rect">
                      <a:avLst/>
                    </a:prstGeom>
                  </pic:spPr>
                </pic:pic>
              </a:graphicData>
            </a:graphic>
          </wp:inline>
        </w:drawing>
      </w:r>
    </w:p>
    <w:p w14:paraId="2A19DFFA" w14:textId="7C24BB0E" w:rsidR="497182C3" w:rsidRDefault="497182C3" w:rsidP="497182C3">
      <w:pPr>
        <w:jc w:val="center"/>
        <w:rPr>
          <w:lang w:val="en-US"/>
        </w:rPr>
      </w:pPr>
    </w:p>
    <w:p w14:paraId="017EFC50" w14:textId="209611D2" w:rsidR="1985515B" w:rsidRDefault="1985515B" w:rsidP="423CAEB1">
      <w:pPr>
        <w:ind w:firstLine="720"/>
        <w:rPr>
          <w:lang w:val="en-US"/>
        </w:rPr>
      </w:pPr>
      <w:r w:rsidRPr="327A5934">
        <w:rPr>
          <w:lang w:val="en-US"/>
        </w:rPr>
        <w:t>+ Với mô hình 3.</w:t>
      </w:r>
      <w:proofErr w:type="gramStart"/>
      <w:r w:rsidRPr="327A5934">
        <w:rPr>
          <w:lang w:val="en-US"/>
        </w:rPr>
        <w:t>2.TextCNN</w:t>
      </w:r>
      <w:proofErr w:type="gramEnd"/>
      <w:r w:rsidRPr="327A5934">
        <w:rPr>
          <w:lang w:val="en-US"/>
        </w:rPr>
        <w:t xml:space="preserve"> + TextCNN + CNNBiLSTM:</w:t>
      </w:r>
    </w:p>
    <w:p w14:paraId="1054BFB7" w14:textId="09F3C8D8" w:rsidR="1CB96BD7" w:rsidRDefault="6503DE72" w:rsidP="5CE86F64">
      <w:pPr>
        <w:jc w:val="center"/>
      </w:pPr>
      <w:r>
        <w:rPr>
          <w:noProof/>
        </w:rPr>
        <w:lastRenderedPageBreak/>
        <w:drawing>
          <wp:inline distT="0" distB="0" distL="0" distR="0" wp14:anchorId="73C30F72" wp14:editId="76A9D65B">
            <wp:extent cx="5524498" cy="5581648"/>
            <wp:effectExtent l="0" t="0" r="0" b="0"/>
            <wp:docPr id="249618156" name="Picture 249618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618156"/>
                    <pic:cNvPicPr/>
                  </pic:nvPicPr>
                  <pic:blipFill>
                    <a:blip r:embed="rId65">
                      <a:extLst>
                        <a:ext uri="{28A0092B-C50C-407E-A947-70E740481C1C}">
                          <a14:useLocalDpi xmlns:a14="http://schemas.microsoft.com/office/drawing/2010/main" val="0"/>
                        </a:ext>
                      </a:extLst>
                    </a:blip>
                    <a:stretch>
                      <a:fillRect/>
                    </a:stretch>
                  </pic:blipFill>
                  <pic:spPr>
                    <a:xfrm>
                      <a:off x="0" y="0"/>
                      <a:ext cx="5524498" cy="5581648"/>
                    </a:xfrm>
                    <a:prstGeom prst="rect">
                      <a:avLst/>
                    </a:prstGeom>
                  </pic:spPr>
                </pic:pic>
              </a:graphicData>
            </a:graphic>
          </wp:inline>
        </w:drawing>
      </w:r>
    </w:p>
    <w:p w14:paraId="47FBF362" w14:textId="5EF2BB2D" w:rsidR="3B23E47A" w:rsidRDefault="3B23E47A" w:rsidP="3B23E47A">
      <w:pPr>
        <w:pStyle w:val="ListParagraph"/>
        <w:numPr>
          <w:ilvl w:val="0"/>
          <w:numId w:val="0"/>
        </w:numPr>
        <w:ind w:left="720"/>
        <w:rPr>
          <w:lang w:val="vi-VN"/>
        </w:rPr>
      </w:pPr>
    </w:p>
    <w:p w14:paraId="614C4D04" w14:textId="725CF633" w:rsidR="306A0680" w:rsidRDefault="306A0680" w:rsidP="57047CF6">
      <w:pPr>
        <w:pStyle w:val="ListParagraph"/>
        <w:numPr>
          <w:ilvl w:val="0"/>
          <w:numId w:val="0"/>
        </w:numPr>
        <w:ind w:left="720"/>
        <w:rPr>
          <w:lang w:val="vi-VN"/>
        </w:rPr>
      </w:pPr>
      <w:r w:rsidRPr="57047CF6">
        <w:rPr>
          <w:lang w:val="vi-VN"/>
        </w:rPr>
        <w:t xml:space="preserve">+ Dự đoán </w:t>
      </w:r>
      <w:r w:rsidR="45B60C3A" w:rsidRPr="64A22392">
        <w:rPr>
          <w:lang w:val="vi-VN"/>
        </w:rPr>
        <w:t xml:space="preserve">1 </w:t>
      </w:r>
      <w:r w:rsidR="22FF092B" w:rsidRPr="07C407FA">
        <w:rPr>
          <w:lang w:val="vi-VN"/>
        </w:rPr>
        <w:t xml:space="preserve">nhãn khi </w:t>
      </w:r>
      <w:r w:rsidR="22FF092B" w:rsidRPr="3431CA54">
        <w:rPr>
          <w:lang w:val="vi-VN"/>
        </w:rPr>
        <w:t>đầu vào là một tin tức bất kỳ</w:t>
      </w:r>
      <w:r w:rsidR="1D62298E" w:rsidRPr="7BA996F7">
        <w:rPr>
          <w:lang w:val="vi-VN"/>
        </w:rPr>
        <w:t xml:space="preserve"> </w:t>
      </w:r>
      <w:r w:rsidR="1D62298E" w:rsidRPr="5A799176">
        <w:rPr>
          <w:lang w:val="vi-VN"/>
        </w:rPr>
        <w:t>với mô hình 3.3.</w:t>
      </w:r>
      <w:r w:rsidR="1D62298E" w:rsidRPr="6A16399D">
        <w:rPr>
          <w:lang w:val="vi-VN"/>
        </w:rPr>
        <w:t>TC+TC+CB+</w:t>
      </w:r>
      <w:r w:rsidR="1D62298E" w:rsidRPr="309D8A0C">
        <w:rPr>
          <w:lang w:val="vi-VN"/>
        </w:rPr>
        <w:t>FZ</w:t>
      </w:r>
    </w:p>
    <w:p w14:paraId="0E94EC1B" w14:textId="0FA29F79" w:rsidR="3431CA54" w:rsidRDefault="16370C14" w:rsidP="3431CA54">
      <w:pPr>
        <w:jc w:val="center"/>
      </w:pPr>
      <w:r>
        <w:rPr>
          <w:noProof/>
        </w:rPr>
        <w:drawing>
          <wp:inline distT="0" distB="0" distL="0" distR="0" wp14:anchorId="32EA4452" wp14:editId="3605BE5D">
            <wp:extent cx="5581648" cy="581025"/>
            <wp:effectExtent l="0" t="0" r="0" b="0"/>
            <wp:docPr id="899250811" name="Picture 89925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581648" cy="581025"/>
                    </a:xfrm>
                    <a:prstGeom prst="rect">
                      <a:avLst/>
                    </a:prstGeom>
                  </pic:spPr>
                </pic:pic>
              </a:graphicData>
            </a:graphic>
          </wp:inline>
        </w:drawing>
      </w:r>
      <w:r>
        <w:t>Hình ảnh tin tức được dự đoán</w:t>
      </w:r>
    </w:p>
    <w:p w14:paraId="612012AF" w14:textId="166E7490" w:rsidR="3B7963EF" w:rsidRDefault="3B7963EF" w:rsidP="3B7963EF">
      <w:pPr>
        <w:jc w:val="center"/>
      </w:pPr>
    </w:p>
    <w:tbl>
      <w:tblPr>
        <w:tblStyle w:val="TableGrid"/>
        <w:tblW w:w="8776" w:type="dxa"/>
        <w:jc w:val="center"/>
        <w:tblLayout w:type="fixed"/>
        <w:tblLook w:val="06A0" w:firstRow="1" w:lastRow="0" w:firstColumn="1" w:lastColumn="0" w:noHBand="1" w:noVBand="1"/>
      </w:tblPr>
      <w:tblGrid>
        <w:gridCol w:w="1425"/>
        <w:gridCol w:w="2963"/>
        <w:gridCol w:w="2625"/>
        <w:gridCol w:w="1763"/>
      </w:tblGrid>
      <w:tr w:rsidR="0A0BC255" w14:paraId="7AE4B86C" w14:textId="77777777" w:rsidTr="0588B659">
        <w:trPr>
          <w:trHeight w:val="300"/>
          <w:jc w:val="center"/>
        </w:trPr>
        <w:tc>
          <w:tcPr>
            <w:tcW w:w="1425" w:type="dxa"/>
          </w:tcPr>
          <w:p w14:paraId="68AC2889" w14:textId="5C286C07" w:rsidR="0A0BC255" w:rsidRDefault="6BE31F68" w:rsidP="755217B3">
            <w:pPr>
              <w:jc w:val="center"/>
              <w:rPr>
                <w:b/>
              </w:rPr>
            </w:pPr>
            <w:r w:rsidRPr="5414F4DB">
              <w:rPr>
                <w:b/>
                <w:bCs/>
              </w:rPr>
              <w:t xml:space="preserve">Tên thuộc </w:t>
            </w:r>
            <w:r w:rsidRPr="5414F4DB">
              <w:rPr>
                <w:b/>
                <w:bCs/>
              </w:rPr>
              <w:lastRenderedPageBreak/>
              <w:t>tính</w:t>
            </w:r>
          </w:p>
        </w:tc>
        <w:tc>
          <w:tcPr>
            <w:tcW w:w="2963" w:type="dxa"/>
          </w:tcPr>
          <w:p w14:paraId="3AC3D268" w14:textId="1C58C70A" w:rsidR="0A0BC255" w:rsidRDefault="6BE31F68" w:rsidP="755217B3">
            <w:pPr>
              <w:jc w:val="center"/>
              <w:rPr>
                <w:b/>
              </w:rPr>
            </w:pPr>
            <w:r w:rsidRPr="752E2DC0">
              <w:rPr>
                <w:b/>
              </w:rPr>
              <w:lastRenderedPageBreak/>
              <w:t>Nội dung</w:t>
            </w:r>
          </w:p>
        </w:tc>
        <w:tc>
          <w:tcPr>
            <w:tcW w:w="2625" w:type="dxa"/>
          </w:tcPr>
          <w:p w14:paraId="6175E3AF" w14:textId="48710138" w:rsidR="0A0BC255" w:rsidRDefault="6BE31F68" w:rsidP="755217B3">
            <w:pPr>
              <w:jc w:val="center"/>
              <w:rPr>
                <w:b/>
              </w:rPr>
            </w:pPr>
            <w:r w:rsidRPr="5414F4DB">
              <w:rPr>
                <w:b/>
                <w:bCs/>
              </w:rPr>
              <w:t>Tên thuộc tính</w:t>
            </w:r>
          </w:p>
        </w:tc>
        <w:tc>
          <w:tcPr>
            <w:tcW w:w="1763" w:type="dxa"/>
          </w:tcPr>
          <w:p w14:paraId="21B7AA5D" w14:textId="67B8D757" w:rsidR="0A0BC255" w:rsidRDefault="6BE31F68" w:rsidP="755217B3">
            <w:pPr>
              <w:jc w:val="center"/>
              <w:rPr>
                <w:b/>
              </w:rPr>
            </w:pPr>
            <w:r w:rsidRPr="752E2DC0">
              <w:rPr>
                <w:b/>
              </w:rPr>
              <w:t>Nội dung</w:t>
            </w:r>
          </w:p>
        </w:tc>
      </w:tr>
      <w:tr w:rsidR="0A0BC255" w14:paraId="4FE1DE5E" w14:textId="77777777" w:rsidTr="0588B659">
        <w:trPr>
          <w:trHeight w:val="300"/>
          <w:jc w:val="center"/>
        </w:trPr>
        <w:tc>
          <w:tcPr>
            <w:tcW w:w="1425" w:type="dxa"/>
          </w:tcPr>
          <w:p w14:paraId="35238AEC" w14:textId="2AA8C5EA" w:rsidR="0A0BC255" w:rsidRDefault="6BE31F68" w:rsidP="7BAC6F45">
            <w:pPr>
              <w:jc w:val="center"/>
              <w:rPr>
                <w:b/>
              </w:rPr>
            </w:pPr>
            <w:r w:rsidRPr="491C206F">
              <w:rPr>
                <w:b/>
                <w:bCs/>
              </w:rPr>
              <w:t>id</w:t>
            </w:r>
          </w:p>
        </w:tc>
        <w:tc>
          <w:tcPr>
            <w:tcW w:w="2963" w:type="dxa"/>
          </w:tcPr>
          <w:p w14:paraId="7D03B4D3" w14:textId="76B017D2" w:rsidR="0A0BC255" w:rsidRDefault="1D344CF6" w:rsidP="7BAC6F45">
            <w:pPr>
              <w:jc w:val="center"/>
            </w:pPr>
            <w:r>
              <w:t>20017.json</w:t>
            </w:r>
          </w:p>
        </w:tc>
        <w:tc>
          <w:tcPr>
            <w:tcW w:w="2625" w:type="dxa"/>
          </w:tcPr>
          <w:p w14:paraId="43B31C17" w14:textId="16161986" w:rsidR="0A0BC255" w:rsidRDefault="6BE31F68" w:rsidP="7BAC6F45">
            <w:pPr>
              <w:jc w:val="center"/>
              <w:rPr>
                <w:b/>
              </w:rPr>
            </w:pPr>
            <w:r w:rsidRPr="3311EB4A">
              <w:rPr>
                <w:b/>
                <w:bCs/>
              </w:rPr>
              <w:t>party_</w:t>
            </w:r>
            <w:r w:rsidRPr="1B19FD35">
              <w:rPr>
                <w:b/>
                <w:bCs/>
              </w:rPr>
              <w:t>affiliation</w:t>
            </w:r>
          </w:p>
        </w:tc>
        <w:tc>
          <w:tcPr>
            <w:tcW w:w="1763" w:type="dxa"/>
          </w:tcPr>
          <w:p w14:paraId="4BB0C1F3" w14:textId="3998DD0F" w:rsidR="0A0BC255" w:rsidRDefault="6F78E997" w:rsidP="7BAC6F45">
            <w:pPr>
              <w:jc w:val="center"/>
            </w:pPr>
            <w:r>
              <w:t>republican</w:t>
            </w:r>
          </w:p>
        </w:tc>
      </w:tr>
      <w:tr w:rsidR="0A0BC255" w14:paraId="1B501B5D" w14:textId="77777777" w:rsidTr="0588B659">
        <w:trPr>
          <w:trHeight w:val="300"/>
          <w:jc w:val="center"/>
        </w:trPr>
        <w:tc>
          <w:tcPr>
            <w:tcW w:w="1425" w:type="dxa"/>
          </w:tcPr>
          <w:p w14:paraId="6C0E7B63" w14:textId="6C27AD5B" w:rsidR="0A0BC255" w:rsidRDefault="6BE31F68" w:rsidP="7BAC6F45">
            <w:pPr>
              <w:jc w:val="center"/>
              <w:rPr>
                <w:b/>
              </w:rPr>
            </w:pPr>
            <w:r w:rsidRPr="61B00292">
              <w:rPr>
                <w:b/>
                <w:bCs/>
              </w:rPr>
              <w:t>label</w:t>
            </w:r>
          </w:p>
        </w:tc>
        <w:tc>
          <w:tcPr>
            <w:tcW w:w="2963" w:type="dxa"/>
          </w:tcPr>
          <w:p w14:paraId="17F12461" w14:textId="58E903E8" w:rsidR="0A0BC255" w:rsidRDefault="2B461856" w:rsidP="7BAC6F45">
            <w:pPr>
              <w:jc w:val="center"/>
            </w:pPr>
            <w:r>
              <w:t>pants-fire</w:t>
            </w:r>
          </w:p>
        </w:tc>
        <w:tc>
          <w:tcPr>
            <w:tcW w:w="2625" w:type="dxa"/>
          </w:tcPr>
          <w:p w14:paraId="0CB3795F" w14:textId="77777777" w:rsidR="23606426" w:rsidRDefault="23606426" w:rsidP="23606426">
            <w:pPr>
              <w:jc w:val="center"/>
              <w:rPr>
                <w:b/>
                <w:lang w:val="vi-VN"/>
              </w:rPr>
            </w:pPr>
            <w:r w:rsidRPr="30E39C2C">
              <w:rPr>
                <w:b/>
                <w:color w:val="1D2125"/>
                <w:lang w:val="vi-VN"/>
              </w:rPr>
              <w:t>barely_true_counts</w:t>
            </w:r>
          </w:p>
        </w:tc>
        <w:tc>
          <w:tcPr>
            <w:tcW w:w="1763" w:type="dxa"/>
          </w:tcPr>
          <w:p w14:paraId="409EC529" w14:textId="2D4C2DA6" w:rsidR="0A0BC255" w:rsidRDefault="00CAA5FD" w:rsidP="7BAC6F45">
            <w:pPr>
              <w:jc w:val="center"/>
            </w:pPr>
            <w:r>
              <w:t>63</w:t>
            </w:r>
          </w:p>
        </w:tc>
      </w:tr>
      <w:tr w:rsidR="0A0BC255" w14:paraId="68DE3B79" w14:textId="77777777" w:rsidTr="0588B659">
        <w:trPr>
          <w:trHeight w:val="300"/>
          <w:jc w:val="center"/>
        </w:trPr>
        <w:tc>
          <w:tcPr>
            <w:tcW w:w="1425" w:type="dxa"/>
          </w:tcPr>
          <w:p w14:paraId="40AFA188" w14:textId="19D7B8F6" w:rsidR="0A0BC255" w:rsidRDefault="6BE31F68" w:rsidP="7BAC6F45">
            <w:pPr>
              <w:jc w:val="center"/>
              <w:rPr>
                <w:b/>
              </w:rPr>
            </w:pPr>
            <w:r w:rsidRPr="61B00292">
              <w:rPr>
                <w:b/>
                <w:bCs/>
              </w:rPr>
              <w:t>statement</w:t>
            </w:r>
          </w:p>
        </w:tc>
        <w:tc>
          <w:tcPr>
            <w:tcW w:w="2963" w:type="dxa"/>
          </w:tcPr>
          <w:p w14:paraId="27D97750" w14:textId="46D328ED" w:rsidR="0A0BC255" w:rsidRDefault="5C6B2F17" w:rsidP="7BAC6F45">
            <w:pPr>
              <w:jc w:val="center"/>
            </w:pPr>
            <w:r>
              <w:t>Biden’s DOJ was authorized to use DEADLY FORCE in Mar-a-Lago raid. Biden was locked and loaded and ready to take me out.</w:t>
            </w:r>
          </w:p>
        </w:tc>
        <w:tc>
          <w:tcPr>
            <w:tcW w:w="2625" w:type="dxa"/>
          </w:tcPr>
          <w:p w14:paraId="397F2BE7" w14:textId="77777777" w:rsidR="23606426" w:rsidRDefault="23606426" w:rsidP="23606426">
            <w:pPr>
              <w:jc w:val="center"/>
              <w:rPr>
                <w:b/>
                <w:lang w:val="vi-VN"/>
              </w:rPr>
            </w:pPr>
            <w:r w:rsidRPr="30E39C2C">
              <w:rPr>
                <w:b/>
                <w:color w:val="1D2125"/>
                <w:lang w:val="vi-VN"/>
              </w:rPr>
              <w:t>false_counts</w:t>
            </w:r>
          </w:p>
        </w:tc>
        <w:tc>
          <w:tcPr>
            <w:tcW w:w="1763" w:type="dxa"/>
          </w:tcPr>
          <w:p w14:paraId="4EFA4EAA" w14:textId="37FE7DA8" w:rsidR="0A0BC255" w:rsidRDefault="4710673D" w:rsidP="7BAC6F45">
            <w:pPr>
              <w:jc w:val="center"/>
            </w:pPr>
            <w:r>
              <w:t>114</w:t>
            </w:r>
          </w:p>
        </w:tc>
      </w:tr>
      <w:tr w:rsidR="0A0BC255" w14:paraId="7CD6531E" w14:textId="77777777" w:rsidTr="0588B659">
        <w:trPr>
          <w:trHeight w:val="300"/>
          <w:jc w:val="center"/>
        </w:trPr>
        <w:tc>
          <w:tcPr>
            <w:tcW w:w="1425" w:type="dxa"/>
          </w:tcPr>
          <w:p w14:paraId="5A789F51" w14:textId="2368AA9A" w:rsidR="0A0BC255" w:rsidRDefault="6BE31F68" w:rsidP="7BAC6F45">
            <w:pPr>
              <w:jc w:val="center"/>
              <w:rPr>
                <w:b/>
              </w:rPr>
            </w:pPr>
            <w:r w:rsidRPr="61B00292">
              <w:rPr>
                <w:b/>
                <w:bCs/>
              </w:rPr>
              <w:t>subject</w:t>
            </w:r>
          </w:p>
        </w:tc>
        <w:tc>
          <w:tcPr>
            <w:tcW w:w="2963" w:type="dxa"/>
          </w:tcPr>
          <w:p w14:paraId="681D5FF9" w14:textId="3D10FBAA" w:rsidR="0A0BC255" w:rsidRDefault="17813FB7" w:rsidP="7BAC6F45">
            <w:pPr>
              <w:jc w:val="center"/>
            </w:pPr>
            <w:r>
              <w:t>national,elections,legal issues</w:t>
            </w:r>
          </w:p>
        </w:tc>
        <w:tc>
          <w:tcPr>
            <w:tcW w:w="2625" w:type="dxa"/>
          </w:tcPr>
          <w:p w14:paraId="29E5261F" w14:textId="77777777" w:rsidR="23606426" w:rsidRDefault="23606426" w:rsidP="23606426">
            <w:pPr>
              <w:jc w:val="center"/>
              <w:rPr>
                <w:b/>
                <w:lang w:val="vi-VN"/>
              </w:rPr>
            </w:pPr>
            <w:r w:rsidRPr="30E39C2C">
              <w:rPr>
                <w:b/>
                <w:color w:val="1D2125"/>
                <w:lang w:val="vi-VN"/>
              </w:rPr>
              <w:t>half_true_counts</w:t>
            </w:r>
          </w:p>
        </w:tc>
        <w:tc>
          <w:tcPr>
            <w:tcW w:w="1763" w:type="dxa"/>
          </w:tcPr>
          <w:p w14:paraId="7AE4A27C" w14:textId="53020F65" w:rsidR="0A0BC255" w:rsidRDefault="12342BC9" w:rsidP="7BAC6F45">
            <w:pPr>
              <w:jc w:val="center"/>
            </w:pPr>
            <w:r>
              <w:t>51</w:t>
            </w:r>
          </w:p>
        </w:tc>
      </w:tr>
      <w:tr w:rsidR="0A0BC255" w14:paraId="57C18987" w14:textId="77777777" w:rsidTr="0588B659">
        <w:trPr>
          <w:trHeight w:val="300"/>
          <w:jc w:val="center"/>
        </w:trPr>
        <w:tc>
          <w:tcPr>
            <w:tcW w:w="1425" w:type="dxa"/>
          </w:tcPr>
          <w:p w14:paraId="08E19BBE" w14:textId="5801929A" w:rsidR="0A0BC255" w:rsidRDefault="6BE31F68" w:rsidP="7BAC6F45">
            <w:pPr>
              <w:jc w:val="center"/>
              <w:rPr>
                <w:b/>
              </w:rPr>
            </w:pPr>
            <w:r w:rsidRPr="5D58422B">
              <w:rPr>
                <w:b/>
                <w:bCs/>
              </w:rPr>
              <w:t>speaker</w:t>
            </w:r>
          </w:p>
        </w:tc>
        <w:tc>
          <w:tcPr>
            <w:tcW w:w="2963" w:type="dxa"/>
          </w:tcPr>
          <w:p w14:paraId="1788AECB" w14:textId="7D9CEEA1" w:rsidR="0A0BC255" w:rsidRDefault="4C91E973" w:rsidP="7BAC6F45">
            <w:pPr>
              <w:jc w:val="center"/>
            </w:pPr>
            <w:r>
              <w:t>donald-trump</w:t>
            </w:r>
          </w:p>
        </w:tc>
        <w:tc>
          <w:tcPr>
            <w:tcW w:w="2625" w:type="dxa"/>
          </w:tcPr>
          <w:p w14:paraId="1A050C15" w14:textId="77777777" w:rsidR="23606426" w:rsidRDefault="23606426" w:rsidP="23606426">
            <w:pPr>
              <w:jc w:val="center"/>
              <w:rPr>
                <w:b/>
                <w:lang w:val="vi-VN"/>
              </w:rPr>
            </w:pPr>
            <w:r w:rsidRPr="30E39C2C">
              <w:rPr>
                <w:b/>
                <w:color w:val="1D2125"/>
                <w:lang w:val="vi-VN"/>
              </w:rPr>
              <w:t>mostly_true_counts</w:t>
            </w:r>
          </w:p>
        </w:tc>
        <w:tc>
          <w:tcPr>
            <w:tcW w:w="1763" w:type="dxa"/>
          </w:tcPr>
          <w:p w14:paraId="3064A26E" w14:textId="6592C479" w:rsidR="0A0BC255" w:rsidRDefault="527D9F85" w:rsidP="7BAC6F45">
            <w:pPr>
              <w:jc w:val="center"/>
            </w:pPr>
            <w:r>
              <w:t>37</w:t>
            </w:r>
          </w:p>
        </w:tc>
      </w:tr>
      <w:tr w:rsidR="0A0BC255" w14:paraId="58E3BEE8" w14:textId="77777777" w:rsidTr="0588B659">
        <w:trPr>
          <w:trHeight w:val="300"/>
          <w:jc w:val="center"/>
        </w:trPr>
        <w:tc>
          <w:tcPr>
            <w:tcW w:w="1425" w:type="dxa"/>
          </w:tcPr>
          <w:p w14:paraId="28BF0911" w14:textId="1740F643" w:rsidR="0A0BC255" w:rsidRDefault="6BE31F68" w:rsidP="7BAC6F45">
            <w:pPr>
              <w:jc w:val="center"/>
              <w:rPr>
                <w:b/>
              </w:rPr>
            </w:pPr>
            <w:r w:rsidRPr="5D58422B">
              <w:rPr>
                <w:b/>
                <w:bCs/>
              </w:rPr>
              <w:t>job_title</w:t>
            </w:r>
          </w:p>
        </w:tc>
        <w:tc>
          <w:tcPr>
            <w:tcW w:w="2963" w:type="dxa"/>
          </w:tcPr>
          <w:p w14:paraId="25D3D47A" w14:textId="3CE7605B" w:rsidR="0A0BC255" w:rsidRDefault="4D331CDE" w:rsidP="7BAC6F45">
            <w:pPr>
              <w:jc w:val="center"/>
            </w:pPr>
            <w:r>
              <w:t>President-Elect</w:t>
            </w:r>
          </w:p>
        </w:tc>
        <w:tc>
          <w:tcPr>
            <w:tcW w:w="2625" w:type="dxa"/>
          </w:tcPr>
          <w:p w14:paraId="12D58DDA" w14:textId="77777777" w:rsidR="23606426" w:rsidRDefault="23606426" w:rsidP="23606426">
            <w:pPr>
              <w:jc w:val="center"/>
              <w:rPr>
                <w:b/>
                <w:lang w:val="vi-VN"/>
              </w:rPr>
            </w:pPr>
            <w:r w:rsidRPr="30E39C2C">
              <w:rPr>
                <w:b/>
                <w:color w:val="1D2125"/>
                <w:lang w:val="vi-VN"/>
              </w:rPr>
              <w:t>pants_on_fire_counts</w:t>
            </w:r>
          </w:p>
        </w:tc>
        <w:tc>
          <w:tcPr>
            <w:tcW w:w="1763" w:type="dxa"/>
          </w:tcPr>
          <w:p w14:paraId="247B9051" w14:textId="5BFC1B4F" w:rsidR="0A0BC255" w:rsidRDefault="7FC3A69F" w:rsidP="7BAC6F45">
            <w:pPr>
              <w:jc w:val="center"/>
            </w:pPr>
            <w:r>
              <w:t>61</w:t>
            </w:r>
          </w:p>
        </w:tc>
      </w:tr>
      <w:tr w:rsidR="0A0BC255" w14:paraId="749664F7" w14:textId="77777777" w:rsidTr="0588B659">
        <w:trPr>
          <w:trHeight w:val="300"/>
          <w:jc w:val="center"/>
        </w:trPr>
        <w:tc>
          <w:tcPr>
            <w:tcW w:w="1425" w:type="dxa"/>
          </w:tcPr>
          <w:p w14:paraId="7B0FE0ED" w14:textId="05FA6144" w:rsidR="0A0BC255" w:rsidRDefault="6BE31F68" w:rsidP="7BAC6F45">
            <w:pPr>
              <w:jc w:val="center"/>
              <w:rPr>
                <w:b/>
              </w:rPr>
            </w:pPr>
            <w:r w:rsidRPr="7CEF0A86">
              <w:rPr>
                <w:b/>
                <w:bCs/>
              </w:rPr>
              <w:t>state</w:t>
            </w:r>
            <w:r w:rsidRPr="6DEFAF1B">
              <w:rPr>
                <w:b/>
                <w:bCs/>
              </w:rPr>
              <w:t>_</w:t>
            </w:r>
            <w:r w:rsidRPr="52BA632F">
              <w:rPr>
                <w:b/>
                <w:bCs/>
              </w:rPr>
              <w:t>info</w:t>
            </w:r>
          </w:p>
        </w:tc>
        <w:tc>
          <w:tcPr>
            <w:tcW w:w="2963" w:type="dxa"/>
          </w:tcPr>
          <w:p w14:paraId="57AD1112" w14:textId="02389CE2" w:rsidR="0A0BC255" w:rsidRDefault="1FF4E12C" w:rsidP="7BAC6F45">
            <w:pPr>
              <w:jc w:val="center"/>
            </w:pPr>
            <w:r>
              <w:t>New York</w:t>
            </w:r>
          </w:p>
        </w:tc>
        <w:tc>
          <w:tcPr>
            <w:tcW w:w="2625" w:type="dxa"/>
          </w:tcPr>
          <w:p w14:paraId="24F02CC2" w14:textId="77777777" w:rsidR="23606426" w:rsidRDefault="23606426" w:rsidP="23606426">
            <w:pPr>
              <w:jc w:val="center"/>
              <w:rPr>
                <w:b/>
                <w:lang w:val="vi-VN"/>
              </w:rPr>
            </w:pPr>
            <w:r w:rsidRPr="30E39C2C">
              <w:rPr>
                <w:b/>
                <w:color w:val="1D2125"/>
                <w:lang w:val="vi-VN"/>
              </w:rPr>
              <w:t>context</w:t>
            </w:r>
          </w:p>
        </w:tc>
        <w:tc>
          <w:tcPr>
            <w:tcW w:w="1763" w:type="dxa"/>
          </w:tcPr>
          <w:p w14:paraId="5A059DE0" w14:textId="057221F9" w:rsidR="0A0BC255" w:rsidRDefault="179E5FCA" w:rsidP="7BAC6F45">
            <w:pPr>
              <w:jc w:val="center"/>
            </w:pPr>
            <w:r>
              <w:t>a campain email</w:t>
            </w:r>
          </w:p>
        </w:tc>
      </w:tr>
    </w:tbl>
    <w:p w14:paraId="012F7A86" w14:textId="681E98B0" w:rsidR="57047CF6" w:rsidRDefault="179E5FCA" w:rsidP="00290F01">
      <w:pPr>
        <w:jc w:val="center"/>
        <w:rPr>
          <w:lang w:val="vi-VN"/>
        </w:rPr>
      </w:pPr>
      <w:r w:rsidRPr="6BA91968">
        <w:rPr>
          <w:lang w:val="vi-VN"/>
        </w:rPr>
        <w:t xml:space="preserve">Bảng nội dung một tin </w:t>
      </w:r>
      <w:r w:rsidRPr="525CA1E3">
        <w:rPr>
          <w:lang w:val="vi-VN"/>
        </w:rPr>
        <w:t xml:space="preserve">tức </w:t>
      </w:r>
      <w:r w:rsidRPr="1EB2E767">
        <w:rPr>
          <w:lang w:val="vi-VN"/>
        </w:rPr>
        <w:t xml:space="preserve">làm đầu vào </w:t>
      </w:r>
      <w:r w:rsidRPr="0F8BE3A4">
        <w:rPr>
          <w:lang w:val="vi-VN"/>
        </w:rPr>
        <w:t>để dự đoán</w:t>
      </w:r>
    </w:p>
    <w:p w14:paraId="00B40951" w14:textId="68E0A5D8" w:rsidR="2A11318C" w:rsidRDefault="2A11318C" w:rsidP="2A11318C">
      <w:pPr>
        <w:jc w:val="center"/>
        <w:rPr>
          <w:lang w:val="vi-VN"/>
        </w:rPr>
      </w:pPr>
    </w:p>
    <w:p w14:paraId="616202BB" w14:textId="156ECBFB" w:rsidR="6E4B5526" w:rsidRDefault="6E4B5526" w:rsidP="093BBAC6">
      <w:pPr>
        <w:jc w:val="center"/>
      </w:pPr>
      <w:r>
        <w:rPr>
          <w:noProof/>
        </w:rPr>
        <w:drawing>
          <wp:inline distT="0" distB="0" distL="0" distR="0" wp14:anchorId="681D3391" wp14:editId="03A5E178">
            <wp:extent cx="5581648" cy="762000"/>
            <wp:effectExtent l="0" t="0" r="0" b="0"/>
            <wp:docPr id="109722526" name="Picture 10972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581648" cy="762000"/>
                    </a:xfrm>
                    <a:prstGeom prst="rect">
                      <a:avLst/>
                    </a:prstGeom>
                  </pic:spPr>
                </pic:pic>
              </a:graphicData>
            </a:graphic>
          </wp:inline>
        </w:drawing>
      </w:r>
      <w:r>
        <w:t xml:space="preserve">Hình ảnh kết quả nhãn được dự đoán </w:t>
      </w:r>
      <w:r w:rsidR="2F7DD554">
        <w:t>là false</w:t>
      </w:r>
    </w:p>
    <w:p w14:paraId="30C3B72C" w14:textId="1A5671F3" w:rsidR="2A11318C" w:rsidRDefault="2A11318C" w:rsidP="2A11318C">
      <w:pPr>
        <w:jc w:val="center"/>
        <w:rPr>
          <w:lang w:val="vi-VN"/>
        </w:rPr>
      </w:pPr>
    </w:p>
    <w:p w14:paraId="36F7E012" w14:textId="3ADD7F73" w:rsidR="1CB96BD7" w:rsidRDefault="09960D66" w:rsidP="5CE86F64">
      <w:pPr>
        <w:pStyle w:val="ListParagraph"/>
        <w:rPr>
          <w:lang w:val="vi-VN"/>
        </w:rPr>
      </w:pPr>
      <w:r w:rsidRPr="5CE86F64">
        <w:rPr>
          <w:lang w:val="vi-VN"/>
        </w:rPr>
        <w:t xml:space="preserve">Đánh giá kết quả dự đoán với bộ dữ liệu </w:t>
      </w:r>
      <w:r w:rsidR="433FFD07" w:rsidRPr="5CE86F64">
        <w:rPr>
          <w:lang w:val="vi-VN"/>
        </w:rPr>
        <w:t>mới:</w:t>
      </w:r>
    </w:p>
    <w:p w14:paraId="1E9C67BD" w14:textId="510D92F7" w:rsidR="433FFD07" w:rsidRDefault="433FFD07" w:rsidP="5CE86F64">
      <w:pPr>
        <w:rPr>
          <w:lang w:val="vi-VN"/>
        </w:rPr>
      </w:pPr>
      <w:r w:rsidRPr="5CE86F64">
        <w:rPr>
          <w:lang w:val="vi-VN"/>
        </w:rPr>
        <w:t xml:space="preserve">+ </w:t>
      </w:r>
      <w:r>
        <w:tab/>
      </w:r>
      <w:r w:rsidRPr="5CE86F64">
        <w:rPr>
          <w:lang w:val="vi-VN"/>
        </w:rPr>
        <w:t xml:space="preserve">Nhãn được dự đoán chính xác nhiều nhất là nhãn “false” khi luôn ở mức 0.6, ít nhất (kém nhất) là </w:t>
      </w:r>
      <w:r w:rsidR="7CE03C5C" w:rsidRPr="5CE86F64">
        <w:rPr>
          <w:lang w:val="vi-VN"/>
        </w:rPr>
        <w:t>những dự đoán về nhãn “true” ở mức 0.07.</w:t>
      </w:r>
    </w:p>
    <w:p w14:paraId="0B68058F" w14:textId="36D3826F" w:rsidR="7CE03C5C" w:rsidRDefault="7CE03C5C" w:rsidP="5CE86F64">
      <w:pPr>
        <w:rPr>
          <w:lang w:val="vi-VN"/>
        </w:rPr>
      </w:pPr>
      <w:r w:rsidRPr="5CE86F64">
        <w:rPr>
          <w:lang w:val="vi-VN"/>
        </w:rPr>
        <w:t xml:space="preserve">+ </w:t>
      </w:r>
      <w:r>
        <w:tab/>
      </w:r>
      <w:r w:rsidRPr="5CE86F64">
        <w:rPr>
          <w:lang w:val="vi-VN"/>
        </w:rPr>
        <w:t>Các mô hình có kết hợp fuzzy có Accuracy cao hơn khi không kết hợp.</w:t>
      </w:r>
      <w:r w:rsidR="6CB3E2F1" w:rsidRPr="5CE86F64">
        <w:rPr>
          <w:lang w:val="vi-VN"/>
        </w:rPr>
        <w:t xml:space="preserve"> Và với mô hình càng phù hợp (theo đánh giá kết quả huấn luyện) thì độ chính xác dự đoán càng cao.</w:t>
      </w:r>
    </w:p>
    <w:p w14:paraId="07DBD8FC" w14:textId="129C226F" w:rsidR="5777A56D" w:rsidRDefault="5777A56D" w:rsidP="5CE86F64">
      <w:pPr>
        <w:rPr>
          <w:lang w:val="vi-VN"/>
        </w:rPr>
      </w:pPr>
      <w:r w:rsidRPr="5CE86F64">
        <w:rPr>
          <w:lang w:val="vi-VN"/>
        </w:rPr>
        <w:lastRenderedPageBreak/>
        <w:t>+</w:t>
      </w:r>
      <w:r>
        <w:tab/>
      </w:r>
      <w:r w:rsidRPr="5CE86F64">
        <w:rPr>
          <w:lang w:val="vi-VN"/>
        </w:rPr>
        <w:t xml:space="preserve">Khi xem xét đến đánh giá hiệu suất, chỉ số có trọng số (weighted avg) luôn cao </w:t>
      </w:r>
      <w:r w:rsidR="0F01E419" w:rsidRPr="5CE86F64">
        <w:rPr>
          <w:lang w:val="vi-VN"/>
        </w:rPr>
        <w:t xml:space="preserve">hơn </w:t>
      </w:r>
      <w:r w:rsidR="1DF576FB" w:rsidRPr="5CE86F64">
        <w:rPr>
          <w:lang w:val="vi-VN"/>
        </w:rPr>
        <w:t xml:space="preserve">không trọng số (macro avg), chứng tỏ hiệu suất mô hình có chịu ảnh hưởng của kích thước mẫu của các lớp được dự đoán, nhãn false có kích thước </w:t>
      </w:r>
      <w:r w:rsidR="7E444774" w:rsidRPr="5CE86F64">
        <w:rPr>
          <w:lang w:val="vi-VN"/>
        </w:rPr>
        <w:t>lớn nhất và chiếm khoảng 50% tổng kích thước mẫu dự đoán, đồng thời cũng là nhãn có mức dự đoán chính xác cao nhất</w:t>
      </w:r>
      <w:r w:rsidR="760CADA0" w:rsidRPr="5CE86F64">
        <w:rPr>
          <w:lang w:val="vi-VN"/>
        </w:rPr>
        <w:t xml:space="preserve"> nên đã làm cải hiện weighted avg.</w:t>
      </w:r>
    </w:p>
    <w:p w14:paraId="24F0ADFE" w14:textId="037A35F6" w:rsidR="5756FD68" w:rsidRDefault="5756FD68" w:rsidP="5CE86F64">
      <w:pPr>
        <w:rPr>
          <w:lang w:val="vi-VN"/>
        </w:rPr>
      </w:pPr>
      <w:r w:rsidRPr="5CE86F64">
        <w:rPr>
          <w:lang w:val="vi-VN"/>
        </w:rPr>
        <w:t>+</w:t>
      </w:r>
      <w:r>
        <w:tab/>
      </w:r>
      <w:r w:rsidRPr="5CE86F64">
        <w:rPr>
          <w:lang w:val="vi-VN"/>
        </w:rPr>
        <w:t xml:space="preserve">Tuy được dự đoán từ mô hình đã được huấn luyện nhưng </w:t>
      </w:r>
      <w:r w:rsidR="5B46C821" w:rsidRPr="5CE86F64">
        <w:rPr>
          <w:lang w:val="vi-VN"/>
        </w:rPr>
        <w:t>chỉ số macro lại thấp hơn đáng kể so với kết quả huấn luyện.</w:t>
      </w:r>
    </w:p>
    <w:p w14:paraId="253459DD" w14:textId="687D5875" w:rsidR="003E7777" w:rsidRDefault="003E7777">
      <w:pPr>
        <w:spacing w:line="240" w:lineRule="auto"/>
        <w:jc w:val="left"/>
        <w:rPr>
          <w:lang w:val="en-US"/>
        </w:rPr>
      </w:pPr>
      <w:r>
        <w:rPr>
          <w:lang w:val="en-US"/>
        </w:rPr>
        <w:br w:type="page"/>
      </w:r>
    </w:p>
    <w:p w14:paraId="68EAA09B" w14:textId="08BA6092" w:rsidR="004F2D07" w:rsidRDefault="52278503" w:rsidP="003E7777">
      <w:pPr>
        <w:pStyle w:val="Heading1"/>
        <w:rPr>
          <w:lang w:val="en-US"/>
        </w:rPr>
      </w:pPr>
      <w:r w:rsidRPr="1CB96BD7">
        <w:rPr>
          <w:lang w:val="vi-VN"/>
        </w:rPr>
        <w:lastRenderedPageBreak/>
        <w:t xml:space="preserve"> </w:t>
      </w:r>
      <w:bookmarkStart w:id="37" w:name="_Toc169779904"/>
      <w:r w:rsidR="00D04DFE">
        <w:rPr>
          <w:lang w:val="en-US"/>
        </w:rPr>
        <w:t xml:space="preserve">ƯU ĐIỂM, </w:t>
      </w:r>
      <w:r w:rsidRPr="1CB96BD7">
        <w:rPr>
          <w:lang w:val="vi-VN"/>
        </w:rPr>
        <w:t>HẠN CHẾ VÀ HƯỚNG PHÁT TRIỂN</w:t>
      </w:r>
      <w:bookmarkEnd w:id="37"/>
      <w:r w:rsidRPr="1CB96BD7">
        <w:rPr>
          <w:lang w:val="vi-VN"/>
        </w:rPr>
        <w:t xml:space="preserve"> </w:t>
      </w:r>
    </w:p>
    <w:p w14:paraId="60914ED8" w14:textId="531A7BC7" w:rsidR="003E7777" w:rsidRDefault="003E7777" w:rsidP="003E7777">
      <w:pPr>
        <w:pStyle w:val="Heading2"/>
        <w:rPr>
          <w:lang w:val="en-US"/>
        </w:rPr>
      </w:pPr>
      <w:bookmarkStart w:id="38" w:name="_Toc169779905"/>
      <w:r>
        <w:rPr>
          <w:lang w:val="en-US"/>
        </w:rPr>
        <w:t>Ưu điểm</w:t>
      </w:r>
      <w:bookmarkEnd w:id="38"/>
    </w:p>
    <w:p w14:paraId="76746CF3" w14:textId="77777777" w:rsidR="005E1A7D" w:rsidRPr="005E1A7D" w:rsidRDefault="005E1A7D" w:rsidP="005E1A7D">
      <w:pPr>
        <w:pStyle w:val="NormalSpace"/>
      </w:pPr>
      <w:r w:rsidRPr="005E1A7D">
        <w:t>Báo cáo này giới thiệu rõ ràng các nội dung chính của bài báo, bao gồm cơ chế hoạt động của mô hình và các công thức liên quan. Bài báo tập trung vào việc phân tích và thực nghiệm mô hình mới, giải thích chi tiết các bước triển khai và các khía cạnh kỹ thuật. Điều này giúp người đọc dễ dàng hiểu được phương pháp luận và các yếu tố quan trọng trong quá trình phát triển mô hình.</w:t>
      </w:r>
    </w:p>
    <w:p w14:paraId="57A39481" w14:textId="77777777" w:rsidR="005E1A7D" w:rsidRPr="005E1A7D" w:rsidRDefault="005E1A7D" w:rsidP="005E1A7D">
      <w:pPr>
        <w:pStyle w:val="NormalSpace"/>
      </w:pPr>
      <w:r w:rsidRPr="005E1A7D">
        <w:t>Trong quá trình thực nghiệm, nhóm đã thành công trong việc chạy mô hình và dự đoán kết quả. Việc thực nghiệm này đã được tiến hành cẩn thận, từ việc cài đặt mô hình cho đến quá trình dự đoán, đảm bảo rằng mọi khía cạnh của mô hình đều được kiểm tra và xác minh. Kết quả dự đoán của mô hình được nhóm đánh giá là chính xác và đáp ứng được các tiêu chí đã đề ra.</w:t>
      </w:r>
    </w:p>
    <w:p w14:paraId="4048080F" w14:textId="77777777" w:rsidR="005E1A7D" w:rsidRPr="005E1A7D" w:rsidRDefault="005E1A7D" w:rsidP="005E1A7D">
      <w:pPr>
        <w:pStyle w:val="NormalSpace"/>
      </w:pPr>
      <w:r w:rsidRPr="005E1A7D">
        <w:t>Nhóm đã tiến hành so sánh kết quả của bài báo với kết quả thu được từ các thử nghiệm của chính mình. Qua đó, nhóm đã đưa ra nhận xét chi tiết về sự khác biệt và những điểm tương đồng giữa hai bộ kết quả. Sự so sánh này giúp làm rõ hơn về hiệu quả và độ chính xác của mô hình, đồng thời cung cấp cái nhìn sâu sắc về khả năng ứng dụng của nó trong các tình huống khác nhau.</w:t>
      </w:r>
    </w:p>
    <w:p w14:paraId="4B22EDC4" w14:textId="1B91A443" w:rsidR="003E7777" w:rsidRPr="003E7777" w:rsidRDefault="005E1A7D" w:rsidP="005E1A7D">
      <w:pPr>
        <w:pStyle w:val="NormalSpace"/>
      </w:pPr>
      <w:r w:rsidRPr="005E1A7D">
        <w:t>Một điểm nổi bật trong báo cáo là nhóm đã tự cài đặt mã nguồn và tiến hành thu thập (crawl) bộ dữ liệu mới. Quá trình này đòi hỏi sự tỉ mỉ và kỹ năng kỹ thuật cao, nhằm đảm bảo rằng dữ liệu thu thập được phù hợp và đủ chất lượng để áp dụng vào mô hình.</w:t>
      </w:r>
      <w:r>
        <w:t xml:space="preserve"> </w:t>
      </w:r>
      <w:r w:rsidRPr="005E1A7D">
        <w:t>Bộ dữ liệu mới thu thập được sau đó đã được ứng dụng vào mô hình để tiến hành dự đoán. Kết quả từ việc sử dụng bộ dữ liệu mới cho thấy mô hình không chỉ hoạt động tốt với dữ liệu gốc mà còn có khả năng thích ứng và dự đoán chính xác với các dữ liệu mới. Điều này khẳng định tính linh hoạt và hiệu quả của mô hình trong việc xử lý các loại dữ liệu khác nhau, mở ra nhiều cơ hội ứng dụng thực tiễn trong tương lai.</w:t>
      </w:r>
    </w:p>
    <w:p w14:paraId="5FA8A50D" w14:textId="374AC792" w:rsidR="003E7777" w:rsidRDefault="003E7777" w:rsidP="003E7777">
      <w:pPr>
        <w:pStyle w:val="Heading2"/>
        <w:rPr>
          <w:lang w:val="en-US"/>
        </w:rPr>
      </w:pPr>
      <w:bookmarkStart w:id="39" w:name="_Toc169779906"/>
      <w:r>
        <w:rPr>
          <w:lang w:val="en-US"/>
        </w:rPr>
        <w:lastRenderedPageBreak/>
        <w:t>Hạn chế</w:t>
      </w:r>
      <w:bookmarkEnd w:id="39"/>
    </w:p>
    <w:p w14:paraId="138AE134" w14:textId="77777777" w:rsidR="001F0246" w:rsidRPr="001F0246" w:rsidRDefault="001F0246" w:rsidP="001F0246">
      <w:pPr>
        <w:pStyle w:val="NormalSpace"/>
      </w:pPr>
      <w:r w:rsidRPr="001F0246">
        <w:t>Một hạn chế đáng chú ý trong quá trình thực hiện báo cáo là nhóm chưa thể cài đặt và chạy mô hình ở mức cấu hình tốt nhất do hạn chế về phần cứng của laptop các thành viên. Việc thiếu cấu hình phần cứng mạnh mẽ đã ảnh hưởng đáng kể đến hiệu suất và tốc độ xử lý của mô hình, từ đó có thể làm giảm độ chính xác và hiệu quả của các dự đoán.</w:t>
      </w:r>
    </w:p>
    <w:p w14:paraId="5E851B93" w14:textId="2CFF52F1" w:rsidR="005E1A7D" w:rsidRPr="005E1A7D" w:rsidRDefault="001F0246" w:rsidP="00ED2F5E">
      <w:pPr>
        <w:pStyle w:val="NormalSpace"/>
      </w:pPr>
      <w:r w:rsidRPr="001F0246">
        <w:t>Cụ thể, mô hình yêu cầu khả năng xử lý cao và dung lượng bộ nhớ lớn để hoạt động tối ưu, trong khi các máy tính cá nhân của nhóm không đủ khả năng đáp ứng các yêu cầu này. Điều này dẫn đến việc nhóm phải thực</w:t>
      </w:r>
      <w:r w:rsidR="00ED2F5E">
        <w:t xml:space="preserve"> cấu hình một số phần trong mô hình</w:t>
      </w:r>
      <w:r w:rsidRPr="001F0246">
        <w:t>, gây ảnh hưởng đến kết quả cuối cùng.</w:t>
      </w:r>
      <w:r w:rsidR="00ED2F5E">
        <w:t xml:space="preserve"> Hi vọng</w:t>
      </w:r>
      <w:r w:rsidRPr="001F0246">
        <w:t xml:space="preserve"> để đạt được kết quả tốt hơn trong tương lai, nhóm cần có sự hỗ trợ từ các thiết bị phần cứng mạnh mẽ hơn hoặc sử dụng các dịch vụ điện toán đám mây có khả năng xử lý cao.</w:t>
      </w:r>
    </w:p>
    <w:p w14:paraId="34FB2691" w14:textId="7E34F058" w:rsidR="003E7777" w:rsidRDefault="003E7777" w:rsidP="003E7777">
      <w:pPr>
        <w:pStyle w:val="Heading2"/>
        <w:rPr>
          <w:lang w:val="en-US"/>
        </w:rPr>
      </w:pPr>
      <w:bookmarkStart w:id="40" w:name="_Toc169779907"/>
      <w:r>
        <w:rPr>
          <w:lang w:val="en-US"/>
        </w:rPr>
        <w:t>Hướng phát triển</w:t>
      </w:r>
      <w:bookmarkEnd w:id="40"/>
    </w:p>
    <w:p w14:paraId="0DE2A3BD" w14:textId="77777777" w:rsidR="0036787E" w:rsidRPr="0036787E" w:rsidRDefault="0036787E" w:rsidP="0036787E">
      <w:pPr>
        <w:pStyle w:val="NormalSpace"/>
      </w:pPr>
      <w:r w:rsidRPr="0036787E">
        <w:t>Dựa trên những ưu điểm và nhược điểm đã được phân tích, hướng phát triển trong tương lai của nghiên cứu này sẽ tập trung vào việc tối ưu hóa mô hình và khắc phục những hạn chế về phần cứng để nâng cao hiệu suất và độ chính xác của kết quả dự đoán.</w:t>
      </w:r>
    </w:p>
    <w:p w14:paraId="5FA69C3A" w14:textId="273F00EC" w:rsidR="0036787E" w:rsidRPr="0036787E" w:rsidRDefault="0036787E" w:rsidP="0036787E">
      <w:pPr>
        <w:pStyle w:val="NormalSpace"/>
      </w:pPr>
      <w:r w:rsidRPr="0036787E">
        <w:t>Trước hết, nhóm sẽ tìm cách cải thiện cấu hình phần cứng bằng cách sử dụng các máy tính có hiệu năng cao hơn hoặc tận dụng các dịch vụ điện toán đám mây. Điều này sẽ giúp mô hình hoạt động ở mức cấu hình tốt nhất, giảm thời gian xử lý và tăng cường độ chính xác của các dự đoán. Sự đầu tư vào phần cứng mạnh mẽ hơn sẽ cho phép nhóm thực hiện nhiều thử nghiệm và tối ưu hóa mô hình một cách hiệu quả hơn.</w:t>
      </w:r>
    </w:p>
    <w:p w14:paraId="15C436B0" w14:textId="77777777" w:rsidR="0036787E" w:rsidRPr="0036787E" w:rsidRDefault="0036787E" w:rsidP="0036787E">
      <w:pPr>
        <w:pStyle w:val="NormalSpace"/>
      </w:pPr>
      <w:r w:rsidRPr="0036787E">
        <w:t>Ngoài ra, nhóm cũng sẽ tiếp tục phát triển và tối ưu hóa mã nguồn của mô hình. Điều này bao gồm việc cải thiện các thuật toán hiện tại, thử nghiệm với các cấu hình và tham số khác nhau, cũng như áp dụng các kỹ thuật mới trong lĩnh vực học máy và trí tuệ nhân tạo. Bằng cách này, mô hình có thể được cải thiện không chỉ về mặt hiệu năng mà còn về khả năng dự đoán chính xác trên nhiều loại dữ liệu khác nhau.</w:t>
      </w:r>
    </w:p>
    <w:p w14:paraId="03717126" w14:textId="77777777" w:rsidR="0036787E" w:rsidRPr="0036787E" w:rsidRDefault="0036787E" w:rsidP="0036787E">
      <w:pPr>
        <w:pStyle w:val="NormalSpace"/>
      </w:pPr>
      <w:r w:rsidRPr="0036787E">
        <w:lastRenderedPageBreak/>
        <w:t>Một hướng phát triển quan trọng khác là tiếp tục mở rộng và đa dạng hóa bộ dữ liệu. Việc thu thập thêm các bộ dữ liệu mới từ nhiều nguồn khác nhau sẽ giúp mô hình trở nên linh hoạt hơn và có khả năng dự đoán chính xác trong nhiều ngữ cảnh khác nhau. Nhóm sẽ tập trung vào việc phát triển các phương pháp thu thập và tiền xử lý dữ liệu hiệu quả, đảm bảo rằng dữ liệu mới luôn đạt chất lượng cao và phù hợp với yêu cầu của mô hình.</w:t>
      </w:r>
    </w:p>
    <w:p w14:paraId="6D5A5BD0" w14:textId="5A1EFA85" w:rsidR="0036787E" w:rsidRPr="0036787E" w:rsidRDefault="0036787E" w:rsidP="0036787E">
      <w:pPr>
        <w:pStyle w:val="NormalSpace"/>
      </w:pPr>
      <w:r w:rsidRPr="0036787E">
        <w:t>Cuối cùng, nhóm sẽ tiến hành nghiên cứu và phát triển các ứng dụng thực tiễn của mô hình trong các lĩnh vực khác nhau. Điều này không chỉ giúp kiểm chứng tính ứng dụng của mô hình mà còn mở ra nhiều cơ hội để mô hình được sử dụng rộng rãi hơn trong thực tế.</w:t>
      </w:r>
    </w:p>
    <w:p w14:paraId="0164751A" w14:textId="77777777" w:rsidR="00ED2F5E" w:rsidRPr="00ED2F5E" w:rsidRDefault="00ED2F5E" w:rsidP="00ED2F5E">
      <w:pPr>
        <w:rPr>
          <w:lang w:val="en-US"/>
        </w:rPr>
      </w:pPr>
    </w:p>
    <w:p w14:paraId="3F21E621" w14:textId="77777777" w:rsidR="00311C3F" w:rsidRDefault="003E7777" w:rsidP="00311C3F">
      <w:pPr>
        <w:pStyle w:val="Heading1"/>
        <w:numPr>
          <w:ilvl w:val="0"/>
          <w:numId w:val="0"/>
        </w:numPr>
        <w:ind w:left="720" w:hanging="720"/>
        <w:rPr>
          <w:lang w:val="en-US"/>
        </w:rPr>
      </w:pPr>
      <w:r>
        <w:rPr>
          <w:b w:val="0"/>
          <w:bCs w:val="0"/>
          <w:szCs w:val="32"/>
          <w:lang w:val="vi-VN"/>
        </w:rPr>
        <w:br w:type="page"/>
      </w:r>
      <w:bookmarkStart w:id="41" w:name="_Hlk169763340"/>
      <w:bookmarkStart w:id="42" w:name="_Toc169779908"/>
      <w:r w:rsidR="00311C3F">
        <w:rPr>
          <w:lang w:val="en-US"/>
        </w:rPr>
        <w:lastRenderedPageBreak/>
        <w:t>PHÂN CÔNG CÔNG VIỆC</w:t>
      </w:r>
      <w:bookmarkEnd w:id="42"/>
    </w:p>
    <w:tbl>
      <w:tblPr>
        <w:tblW w:w="934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5"/>
        <w:gridCol w:w="2005"/>
        <w:gridCol w:w="1701"/>
        <w:gridCol w:w="3254"/>
        <w:gridCol w:w="1560"/>
      </w:tblGrid>
      <w:tr w:rsidR="00311C3F" w14:paraId="7E1807EE" w14:textId="77777777" w:rsidTr="00311C3F">
        <w:trPr>
          <w:trHeight w:val="450"/>
        </w:trPr>
        <w:tc>
          <w:tcPr>
            <w:tcW w:w="8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866884" w14:textId="77777777" w:rsidR="00311C3F" w:rsidRDefault="00311C3F" w:rsidP="00311C3F">
            <w:pPr>
              <w:spacing w:line="276" w:lineRule="auto"/>
              <w:ind w:right="90"/>
              <w:jc w:val="center"/>
              <w:rPr>
                <w:color w:val="000000"/>
                <w:szCs w:val="26"/>
                <w:lang w:val="en-US"/>
              </w:rPr>
            </w:pPr>
            <w:r>
              <w:rPr>
                <w:color w:val="000000"/>
                <w:szCs w:val="26"/>
              </w:rPr>
              <w:t>STT</w:t>
            </w:r>
          </w:p>
        </w:tc>
        <w:tc>
          <w:tcPr>
            <w:tcW w:w="20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645257" w14:textId="77777777" w:rsidR="00311C3F" w:rsidRDefault="00311C3F" w:rsidP="00311C3F">
            <w:pPr>
              <w:spacing w:line="276" w:lineRule="auto"/>
              <w:ind w:right="90"/>
              <w:jc w:val="center"/>
              <w:rPr>
                <w:color w:val="000000"/>
                <w:szCs w:val="26"/>
              </w:rPr>
            </w:pPr>
            <w:r>
              <w:rPr>
                <w:color w:val="000000"/>
                <w:szCs w:val="26"/>
              </w:rPr>
              <w:t>Họ và tên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B7AAE6" w14:textId="77777777" w:rsidR="00311C3F" w:rsidRDefault="00311C3F" w:rsidP="00311C3F">
            <w:pPr>
              <w:spacing w:line="276" w:lineRule="auto"/>
              <w:ind w:right="90"/>
              <w:jc w:val="center"/>
              <w:rPr>
                <w:color w:val="000000"/>
                <w:szCs w:val="26"/>
              </w:rPr>
            </w:pPr>
            <w:r>
              <w:rPr>
                <w:color w:val="000000"/>
                <w:szCs w:val="26"/>
              </w:rPr>
              <w:t>Vai trò</w:t>
            </w:r>
          </w:p>
        </w:tc>
        <w:tc>
          <w:tcPr>
            <w:tcW w:w="3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24047C" w14:textId="77777777" w:rsidR="00311C3F" w:rsidRDefault="00311C3F" w:rsidP="00311C3F">
            <w:pPr>
              <w:spacing w:line="276" w:lineRule="auto"/>
              <w:ind w:right="90"/>
              <w:jc w:val="center"/>
              <w:rPr>
                <w:color w:val="000000"/>
                <w:szCs w:val="26"/>
              </w:rPr>
            </w:pPr>
            <w:r>
              <w:rPr>
                <w:color w:val="000000"/>
                <w:szCs w:val="26"/>
              </w:rPr>
              <w:t>Nhiệm vụ</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CCD519" w14:textId="77777777" w:rsidR="00311C3F" w:rsidRDefault="00311C3F" w:rsidP="00311C3F">
            <w:pPr>
              <w:spacing w:line="276" w:lineRule="auto"/>
              <w:ind w:right="90"/>
              <w:jc w:val="center"/>
              <w:rPr>
                <w:color w:val="000000"/>
                <w:szCs w:val="26"/>
              </w:rPr>
            </w:pPr>
            <w:r>
              <w:rPr>
                <w:color w:val="000000"/>
                <w:szCs w:val="26"/>
              </w:rPr>
              <w:t>Đánh giá</w:t>
            </w:r>
          </w:p>
        </w:tc>
      </w:tr>
      <w:tr w:rsidR="00311C3F" w14:paraId="4849A391" w14:textId="77777777" w:rsidTr="00311C3F">
        <w:tc>
          <w:tcPr>
            <w:tcW w:w="8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F52C38" w14:textId="77777777" w:rsidR="00311C3F" w:rsidRDefault="00311C3F" w:rsidP="00311C3F">
            <w:pPr>
              <w:spacing w:line="276" w:lineRule="auto"/>
              <w:ind w:right="90"/>
              <w:jc w:val="center"/>
              <w:rPr>
                <w:color w:val="000000"/>
                <w:szCs w:val="26"/>
              </w:rPr>
            </w:pPr>
            <w:r>
              <w:rPr>
                <w:color w:val="000000"/>
                <w:szCs w:val="26"/>
              </w:rPr>
              <w:t>1</w:t>
            </w:r>
          </w:p>
        </w:tc>
        <w:tc>
          <w:tcPr>
            <w:tcW w:w="2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AE5CCD" w14:textId="77777777" w:rsidR="00311C3F" w:rsidRDefault="00311C3F" w:rsidP="00311C3F">
            <w:pPr>
              <w:spacing w:line="276" w:lineRule="auto"/>
              <w:ind w:right="90"/>
              <w:jc w:val="center"/>
              <w:rPr>
                <w:color w:val="000000"/>
                <w:szCs w:val="26"/>
              </w:rPr>
            </w:pPr>
            <w:r w:rsidRPr="00CA2EEA">
              <w:t>Hồ Văn Vinh – 21520530</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2AF312" w14:textId="77777777" w:rsidR="00311C3F" w:rsidRDefault="00311C3F" w:rsidP="00311C3F">
            <w:pPr>
              <w:spacing w:line="276" w:lineRule="auto"/>
              <w:ind w:right="90"/>
              <w:jc w:val="center"/>
              <w:rPr>
                <w:color w:val="000000"/>
                <w:szCs w:val="26"/>
              </w:rPr>
            </w:pPr>
            <w:r>
              <w:rPr>
                <w:color w:val="000000"/>
                <w:szCs w:val="26"/>
              </w:rPr>
              <w:t>Nhóm trưởng</w:t>
            </w:r>
          </w:p>
        </w:tc>
        <w:tc>
          <w:tcPr>
            <w:tcW w:w="3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BBE822" w14:textId="77777777" w:rsidR="00311C3F" w:rsidRDefault="00311C3F" w:rsidP="00311C3F">
            <w:pPr>
              <w:widowControl/>
              <w:numPr>
                <w:ilvl w:val="0"/>
                <w:numId w:val="12"/>
              </w:numPr>
              <w:autoSpaceDE/>
              <w:autoSpaceDN/>
              <w:spacing w:line="276" w:lineRule="auto"/>
              <w:ind w:left="180" w:right="90" w:hanging="270"/>
              <w:rPr>
                <w:color w:val="000000"/>
              </w:rPr>
            </w:pPr>
            <w:r w:rsidRPr="7418514D">
              <w:rPr>
                <w:color w:val="000000" w:themeColor="text1"/>
              </w:rPr>
              <w:t>Báo cáo:</w:t>
            </w:r>
          </w:p>
          <w:p w14:paraId="53C53E16" w14:textId="77777777" w:rsidR="00311C3F" w:rsidRPr="00C649F2" w:rsidRDefault="00311C3F" w:rsidP="00311C3F">
            <w:pPr>
              <w:widowControl/>
              <w:autoSpaceDE/>
              <w:autoSpaceDN/>
              <w:spacing w:line="276" w:lineRule="auto"/>
              <w:ind w:left="180" w:right="90"/>
              <w:rPr>
                <w:color w:val="000000"/>
                <w:lang w:val="en-US"/>
              </w:rPr>
            </w:pPr>
            <w:r w:rsidRPr="7418514D">
              <w:rPr>
                <w:color w:val="000000" w:themeColor="text1"/>
              </w:rPr>
              <w:t xml:space="preserve">+ </w:t>
            </w:r>
            <w:r>
              <w:rPr>
                <w:color w:val="000000" w:themeColor="text1"/>
                <w:lang w:val="en-US"/>
              </w:rPr>
              <w:t>Lập sườn báo cáo, v</w:t>
            </w:r>
            <w:r w:rsidRPr="7418514D">
              <w:rPr>
                <w:color w:val="000000" w:themeColor="text1"/>
              </w:rPr>
              <w:t xml:space="preserve">iết nội dung </w:t>
            </w:r>
            <w:r>
              <w:rPr>
                <w:color w:val="000000" w:themeColor="text1"/>
                <w:lang w:val="en-US"/>
              </w:rPr>
              <w:t>giới thiệu bài báo, format file báo cáo</w:t>
            </w:r>
          </w:p>
          <w:p w14:paraId="50EBB4BF" w14:textId="77777777" w:rsidR="00311C3F" w:rsidRPr="00C649F2" w:rsidRDefault="00311C3F" w:rsidP="00311C3F">
            <w:pPr>
              <w:widowControl/>
              <w:autoSpaceDE/>
              <w:autoSpaceDN/>
              <w:spacing w:line="276" w:lineRule="auto"/>
              <w:ind w:left="180" w:right="90"/>
              <w:rPr>
                <w:color w:val="000000"/>
                <w:lang w:val="en-US"/>
              </w:rPr>
            </w:pPr>
            <w:r w:rsidRPr="7418514D">
              <w:rPr>
                <w:color w:val="000000" w:themeColor="text1"/>
              </w:rPr>
              <w:t xml:space="preserve">+ Hỗ trợ tìm hiểu </w:t>
            </w:r>
            <w:r>
              <w:rPr>
                <w:color w:val="000000" w:themeColor="text1"/>
                <w:lang w:val="en-US"/>
              </w:rPr>
              <w:t>mô hình thuật toán</w:t>
            </w:r>
          </w:p>
          <w:p w14:paraId="7D81ECA8" w14:textId="77777777" w:rsidR="00311C3F" w:rsidRDefault="00311C3F" w:rsidP="00311C3F">
            <w:pPr>
              <w:widowControl/>
              <w:numPr>
                <w:ilvl w:val="0"/>
                <w:numId w:val="12"/>
              </w:numPr>
              <w:autoSpaceDE/>
              <w:autoSpaceDN/>
              <w:spacing w:line="276" w:lineRule="auto"/>
              <w:ind w:left="180" w:right="90" w:hanging="270"/>
              <w:rPr>
                <w:color w:val="000000"/>
              </w:rPr>
            </w:pPr>
            <w:r w:rsidRPr="7418514D">
              <w:rPr>
                <w:color w:val="000000" w:themeColor="text1"/>
              </w:rPr>
              <w:t>Chương trình demo:</w:t>
            </w:r>
          </w:p>
          <w:p w14:paraId="7C60F119" w14:textId="77777777" w:rsidR="00311C3F" w:rsidRDefault="00311C3F" w:rsidP="00311C3F">
            <w:pPr>
              <w:widowControl/>
              <w:autoSpaceDE/>
              <w:autoSpaceDN/>
              <w:spacing w:line="276" w:lineRule="auto"/>
              <w:ind w:left="180" w:right="90"/>
              <w:rPr>
                <w:color w:val="000000" w:themeColor="text1"/>
                <w:lang w:val="en-US"/>
              </w:rPr>
            </w:pPr>
            <w:r w:rsidRPr="7418514D">
              <w:rPr>
                <w:color w:val="000000" w:themeColor="text1"/>
              </w:rPr>
              <w:t xml:space="preserve">+ </w:t>
            </w:r>
            <w:r>
              <w:rPr>
                <w:color w:val="000000" w:themeColor="text1"/>
                <w:lang w:val="en-US"/>
              </w:rPr>
              <w:t>Crawl lấy bộ dữ liệu mới từ Politifact từ năm 2018-2024</w:t>
            </w:r>
          </w:p>
          <w:p w14:paraId="2E0E46E4" w14:textId="77777777" w:rsidR="00311C3F" w:rsidRPr="00C649F2" w:rsidRDefault="00311C3F" w:rsidP="00311C3F">
            <w:pPr>
              <w:widowControl/>
              <w:autoSpaceDE/>
              <w:autoSpaceDN/>
              <w:spacing w:line="276" w:lineRule="auto"/>
              <w:ind w:left="180" w:right="90"/>
              <w:rPr>
                <w:color w:val="000000"/>
                <w:lang w:val="en-US"/>
              </w:rPr>
            </w:pPr>
            <w:r>
              <w:rPr>
                <w:color w:val="000000" w:themeColor="text1"/>
                <w:lang w:val="en-US"/>
              </w:rPr>
              <w:t>+ Tiền xử lý dữ liệu bộ dữ liệu mới để phù hợp với input của mô hình thuật toán</w:t>
            </w:r>
          </w:p>
          <w:p w14:paraId="74C26793" w14:textId="77777777" w:rsidR="00311C3F" w:rsidRPr="002667C3" w:rsidRDefault="00311C3F" w:rsidP="00311C3F">
            <w:pPr>
              <w:widowControl/>
              <w:numPr>
                <w:ilvl w:val="0"/>
                <w:numId w:val="12"/>
              </w:numPr>
              <w:autoSpaceDE/>
              <w:autoSpaceDN/>
              <w:spacing w:line="276" w:lineRule="auto"/>
              <w:ind w:left="180" w:right="90" w:hanging="270"/>
              <w:rPr>
                <w:color w:val="000000"/>
              </w:rPr>
            </w:pPr>
            <w:r w:rsidRPr="7418514D">
              <w:rPr>
                <w:color w:val="000000" w:themeColor="text1"/>
              </w:rPr>
              <w:t>Hoạt động khác:</w:t>
            </w:r>
          </w:p>
          <w:p w14:paraId="610C6EEE" w14:textId="77777777" w:rsidR="00311C3F" w:rsidRDefault="00311C3F" w:rsidP="00311C3F">
            <w:pPr>
              <w:widowControl/>
              <w:autoSpaceDE/>
              <w:autoSpaceDN/>
              <w:spacing w:line="276" w:lineRule="auto"/>
              <w:ind w:left="180" w:right="90"/>
              <w:rPr>
                <w:color w:val="000000"/>
              </w:rPr>
            </w:pPr>
            <w:r>
              <w:rPr>
                <w:color w:val="000000" w:themeColor="text1"/>
                <w:lang w:val="en-US"/>
              </w:rPr>
              <w:t>+ Quản lý nhóm, phân công công việc</w:t>
            </w:r>
          </w:p>
          <w:p w14:paraId="35089C78" w14:textId="77777777" w:rsidR="00311C3F" w:rsidRPr="00CE72D0" w:rsidRDefault="00311C3F" w:rsidP="00311C3F">
            <w:pPr>
              <w:widowControl/>
              <w:autoSpaceDE/>
              <w:autoSpaceDN/>
              <w:spacing w:line="276" w:lineRule="auto"/>
              <w:ind w:left="180" w:right="90"/>
              <w:rPr>
                <w:color w:val="000000"/>
                <w:lang w:val="en-US"/>
              </w:rPr>
            </w:pPr>
            <w:r w:rsidRPr="7418514D">
              <w:rPr>
                <w:color w:val="000000" w:themeColor="text1"/>
              </w:rPr>
              <w:t xml:space="preserve">+ Báo cáo đồ án </w:t>
            </w:r>
            <w:r>
              <w:rPr>
                <w:color w:val="000000" w:themeColor="text1"/>
                <w:lang w:val="en-US"/>
              </w:rPr>
              <w:t>bộ dữ liệu</w:t>
            </w:r>
          </w:p>
          <w:p w14:paraId="266772AC" w14:textId="77777777" w:rsidR="00311C3F" w:rsidRPr="00740C8D" w:rsidRDefault="00311C3F" w:rsidP="00311C3F">
            <w:pPr>
              <w:spacing w:line="276" w:lineRule="auto"/>
              <w:ind w:right="90"/>
              <w:rPr>
                <w:i/>
                <w:color w:val="000000"/>
                <w:szCs w:val="26"/>
                <w:lang w:val="en-US"/>
              </w:rPr>
            </w:pPr>
            <w:r>
              <w:rPr>
                <w:color w:val="000000" w:themeColor="text1"/>
                <w:lang w:val="en-US"/>
              </w:rPr>
              <w:t xml:space="preserve">   </w:t>
            </w:r>
            <w:r w:rsidRPr="7418514D">
              <w:rPr>
                <w:color w:val="000000" w:themeColor="text1"/>
              </w:rPr>
              <w:t>+ Hỗ trợ tìm bài báo.</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A70A79" w14:textId="77777777" w:rsidR="00311C3F" w:rsidRDefault="00311C3F" w:rsidP="00311C3F">
            <w:pPr>
              <w:spacing w:line="276" w:lineRule="auto"/>
              <w:ind w:right="90"/>
              <w:rPr>
                <w:i/>
                <w:color w:val="000000"/>
                <w:szCs w:val="26"/>
              </w:rPr>
            </w:pPr>
            <w:r>
              <w:rPr>
                <w:i/>
                <w:color w:val="000000"/>
                <w:szCs w:val="26"/>
                <w:lang w:val="en-US"/>
              </w:rPr>
              <w:t>9.5</w:t>
            </w:r>
            <w:r>
              <w:rPr>
                <w:i/>
                <w:color w:val="000000"/>
                <w:szCs w:val="26"/>
              </w:rPr>
              <w:t>/10</w:t>
            </w:r>
          </w:p>
        </w:tc>
      </w:tr>
      <w:tr w:rsidR="00311C3F" w14:paraId="50B1A6CF" w14:textId="77777777" w:rsidTr="00311C3F">
        <w:tc>
          <w:tcPr>
            <w:tcW w:w="8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14C2D3" w14:textId="77777777" w:rsidR="00311C3F" w:rsidRDefault="00311C3F" w:rsidP="00311C3F">
            <w:pPr>
              <w:spacing w:line="276" w:lineRule="auto"/>
              <w:ind w:right="90"/>
              <w:jc w:val="center"/>
              <w:rPr>
                <w:color w:val="000000"/>
                <w:szCs w:val="26"/>
              </w:rPr>
            </w:pPr>
            <w:r>
              <w:rPr>
                <w:color w:val="000000"/>
                <w:szCs w:val="26"/>
              </w:rPr>
              <w:t>2</w:t>
            </w:r>
          </w:p>
        </w:tc>
        <w:tc>
          <w:tcPr>
            <w:tcW w:w="2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82E7A0" w14:textId="77777777" w:rsidR="00311C3F" w:rsidRDefault="00311C3F" w:rsidP="00311C3F">
            <w:pPr>
              <w:spacing w:line="276" w:lineRule="auto"/>
              <w:ind w:right="90"/>
              <w:jc w:val="center"/>
              <w:rPr>
                <w:color w:val="000000"/>
                <w:szCs w:val="26"/>
              </w:rPr>
            </w:pPr>
            <w:r w:rsidRPr="00CA2EEA">
              <w:t>Trần Minh Hoàng - 21522101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CD032" w14:textId="77777777" w:rsidR="00311C3F" w:rsidRDefault="00311C3F" w:rsidP="00311C3F">
            <w:pPr>
              <w:spacing w:line="276" w:lineRule="auto"/>
              <w:ind w:right="90"/>
              <w:jc w:val="center"/>
              <w:rPr>
                <w:color w:val="000000"/>
                <w:szCs w:val="26"/>
              </w:rPr>
            </w:pPr>
            <w:r>
              <w:rPr>
                <w:color w:val="000000"/>
                <w:szCs w:val="26"/>
              </w:rPr>
              <w:t>Thành viên</w:t>
            </w:r>
          </w:p>
        </w:tc>
        <w:tc>
          <w:tcPr>
            <w:tcW w:w="32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BFDA9" w14:textId="77777777" w:rsidR="00311C3F" w:rsidRDefault="00311C3F" w:rsidP="00311C3F">
            <w:pPr>
              <w:widowControl/>
              <w:numPr>
                <w:ilvl w:val="0"/>
                <w:numId w:val="12"/>
              </w:numPr>
              <w:autoSpaceDE/>
              <w:autoSpaceDN/>
              <w:spacing w:line="276" w:lineRule="auto"/>
              <w:ind w:left="180" w:right="90" w:hanging="270"/>
              <w:rPr>
                <w:color w:val="000000"/>
              </w:rPr>
            </w:pPr>
            <w:r w:rsidRPr="7418514D">
              <w:rPr>
                <w:color w:val="000000" w:themeColor="text1"/>
              </w:rPr>
              <w:t>Báo cáo:</w:t>
            </w:r>
          </w:p>
          <w:p w14:paraId="2CCEFAA9" w14:textId="77777777" w:rsidR="00311C3F" w:rsidRDefault="00311C3F" w:rsidP="00311C3F">
            <w:pPr>
              <w:widowControl/>
              <w:autoSpaceDE/>
              <w:autoSpaceDN/>
              <w:spacing w:line="276" w:lineRule="auto"/>
              <w:ind w:left="180" w:right="90"/>
              <w:rPr>
                <w:color w:val="000000"/>
              </w:rPr>
            </w:pPr>
            <w:r w:rsidRPr="7418514D">
              <w:rPr>
                <w:color w:val="000000" w:themeColor="text1"/>
              </w:rPr>
              <w:t>+ Viết nội dung thực nghiệm lại chương trình, dự đoán và đánh giá kết quả.</w:t>
            </w:r>
          </w:p>
          <w:p w14:paraId="1B72FD10" w14:textId="77777777" w:rsidR="00311C3F" w:rsidRDefault="00311C3F" w:rsidP="00311C3F">
            <w:pPr>
              <w:widowControl/>
              <w:autoSpaceDE/>
              <w:autoSpaceDN/>
              <w:spacing w:line="276" w:lineRule="auto"/>
              <w:ind w:left="180" w:right="90"/>
              <w:rPr>
                <w:color w:val="000000"/>
              </w:rPr>
            </w:pPr>
            <w:r w:rsidRPr="7418514D">
              <w:rPr>
                <w:color w:val="000000" w:themeColor="text1"/>
              </w:rPr>
              <w:t>+ Hỗ trợ tìm hiểu và viết các phương pháp và kỹ thuật.</w:t>
            </w:r>
          </w:p>
          <w:p w14:paraId="256321B9" w14:textId="77777777" w:rsidR="00311C3F" w:rsidRDefault="00311C3F" w:rsidP="00311C3F">
            <w:pPr>
              <w:widowControl/>
              <w:numPr>
                <w:ilvl w:val="0"/>
                <w:numId w:val="12"/>
              </w:numPr>
              <w:autoSpaceDE/>
              <w:autoSpaceDN/>
              <w:spacing w:line="276" w:lineRule="auto"/>
              <w:ind w:left="180" w:right="90" w:hanging="270"/>
              <w:rPr>
                <w:color w:val="000000"/>
              </w:rPr>
            </w:pPr>
            <w:r w:rsidRPr="7418514D">
              <w:rPr>
                <w:color w:val="000000" w:themeColor="text1"/>
              </w:rPr>
              <w:t>Chương trình demo:</w:t>
            </w:r>
          </w:p>
          <w:p w14:paraId="67117C4D" w14:textId="77777777" w:rsidR="00311C3F" w:rsidRDefault="00311C3F" w:rsidP="00311C3F">
            <w:pPr>
              <w:widowControl/>
              <w:autoSpaceDE/>
              <w:autoSpaceDN/>
              <w:spacing w:line="276" w:lineRule="auto"/>
              <w:ind w:left="180" w:right="90"/>
              <w:rPr>
                <w:color w:val="000000"/>
              </w:rPr>
            </w:pPr>
            <w:r w:rsidRPr="7418514D">
              <w:rPr>
                <w:color w:val="000000" w:themeColor="text1"/>
              </w:rPr>
              <w:t>+ Tìm hiểu và cấu hình lại tham số mô hình cho phù hợp.</w:t>
            </w:r>
          </w:p>
          <w:p w14:paraId="24DA801C" w14:textId="77777777" w:rsidR="00311C3F" w:rsidRDefault="00311C3F" w:rsidP="00311C3F">
            <w:pPr>
              <w:widowControl/>
              <w:autoSpaceDE/>
              <w:autoSpaceDN/>
              <w:spacing w:line="276" w:lineRule="auto"/>
              <w:ind w:left="180" w:right="90"/>
              <w:rPr>
                <w:color w:val="000000"/>
              </w:rPr>
            </w:pPr>
            <w:r w:rsidRPr="7418514D">
              <w:rPr>
                <w:color w:val="000000" w:themeColor="text1"/>
              </w:rPr>
              <w:t>+ Thực hiện lại code các mô hình.</w:t>
            </w:r>
          </w:p>
          <w:p w14:paraId="6D718424" w14:textId="77777777" w:rsidR="00311C3F" w:rsidRDefault="00311C3F" w:rsidP="00311C3F">
            <w:pPr>
              <w:widowControl/>
              <w:autoSpaceDE/>
              <w:autoSpaceDN/>
              <w:spacing w:line="276" w:lineRule="auto"/>
              <w:ind w:left="180" w:right="90"/>
              <w:rPr>
                <w:color w:val="000000"/>
              </w:rPr>
            </w:pPr>
            <w:r w:rsidRPr="7418514D">
              <w:rPr>
                <w:color w:val="000000" w:themeColor="text1"/>
              </w:rPr>
              <w:lastRenderedPageBreak/>
              <w:t>+ Tạo và dùng lệnh dự đoán mô hình đã học.</w:t>
            </w:r>
          </w:p>
          <w:p w14:paraId="36E74E57" w14:textId="77777777" w:rsidR="00311C3F" w:rsidRDefault="00311C3F" w:rsidP="00311C3F">
            <w:pPr>
              <w:widowControl/>
              <w:numPr>
                <w:ilvl w:val="0"/>
                <w:numId w:val="12"/>
              </w:numPr>
              <w:autoSpaceDE/>
              <w:autoSpaceDN/>
              <w:spacing w:line="276" w:lineRule="auto"/>
              <w:ind w:left="180" w:right="90" w:hanging="270"/>
              <w:rPr>
                <w:color w:val="000000"/>
              </w:rPr>
            </w:pPr>
            <w:r w:rsidRPr="7418514D">
              <w:rPr>
                <w:color w:val="000000" w:themeColor="text1"/>
              </w:rPr>
              <w:t>Hoạt động khác:</w:t>
            </w:r>
          </w:p>
          <w:p w14:paraId="62B543C8" w14:textId="77777777" w:rsidR="00311C3F" w:rsidRDefault="00311C3F" w:rsidP="00311C3F">
            <w:pPr>
              <w:widowControl/>
              <w:autoSpaceDE/>
              <w:autoSpaceDN/>
              <w:spacing w:line="276" w:lineRule="auto"/>
              <w:ind w:left="180" w:right="90"/>
              <w:rPr>
                <w:color w:val="000000"/>
              </w:rPr>
            </w:pPr>
            <w:r w:rsidRPr="7418514D">
              <w:rPr>
                <w:color w:val="000000" w:themeColor="text1"/>
              </w:rPr>
              <w:t>+ Báo cáo đồ án phần demo.</w:t>
            </w:r>
          </w:p>
          <w:p w14:paraId="5EF64A3D" w14:textId="77777777" w:rsidR="00311C3F" w:rsidRDefault="00311C3F" w:rsidP="00311C3F">
            <w:pPr>
              <w:widowControl/>
              <w:autoSpaceDE/>
              <w:autoSpaceDN/>
              <w:spacing w:line="276" w:lineRule="auto"/>
              <w:ind w:left="180" w:right="90"/>
              <w:rPr>
                <w:color w:val="000000"/>
              </w:rPr>
            </w:pPr>
            <w:r w:rsidRPr="7418514D">
              <w:rPr>
                <w:color w:val="000000" w:themeColor="text1"/>
              </w:rPr>
              <w:t>+ Hỗ trợ tìm bài báo.</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8AE64B" w14:textId="77777777" w:rsidR="00311C3F" w:rsidRDefault="00311C3F" w:rsidP="00311C3F">
            <w:pPr>
              <w:spacing w:line="276" w:lineRule="auto"/>
              <w:ind w:right="90"/>
              <w:rPr>
                <w:color w:val="000000"/>
                <w:szCs w:val="26"/>
              </w:rPr>
            </w:pPr>
            <w:r>
              <w:rPr>
                <w:i/>
                <w:color w:val="000000"/>
                <w:szCs w:val="26"/>
                <w:lang w:val="en-US"/>
              </w:rPr>
              <w:lastRenderedPageBreak/>
              <w:t>10</w:t>
            </w:r>
            <w:r>
              <w:rPr>
                <w:i/>
                <w:color w:val="000000"/>
                <w:szCs w:val="26"/>
              </w:rPr>
              <w:t>/10</w:t>
            </w:r>
          </w:p>
        </w:tc>
      </w:tr>
      <w:tr w:rsidR="00311C3F" w14:paraId="27DD6814" w14:textId="77777777" w:rsidTr="00311C3F">
        <w:tc>
          <w:tcPr>
            <w:tcW w:w="8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592BB0" w14:textId="77777777" w:rsidR="00311C3F" w:rsidRDefault="00311C3F" w:rsidP="00311C3F">
            <w:pPr>
              <w:spacing w:line="276" w:lineRule="auto"/>
              <w:ind w:right="90"/>
              <w:jc w:val="center"/>
              <w:rPr>
                <w:color w:val="000000"/>
                <w:szCs w:val="26"/>
              </w:rPr>
            </w:pPr>
            <w:r>
              <w:rPr>
                <w:color w:val="000000"/>
                <w:szCs w:val="26"/>
              </w:rPr>
              <w:t>3</w:t>
            </w:r>
          </w:p>
        </w:tc>
        <w:tc>
          <w:tcPr>
            <w:tcW w:w="2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EDECA2" w14:textId="77777777" w:rsidR="00311C3F" w:rsidRDefault="00311C3F" w:rsidP="00311C3F">
            <w:pPr>
              <w:spacing w:line="276" w:lineRule="auto"/>
              <w:ind w:right="90"/>
              <w:jc w:val="center"/>
              <w:rPr>
                <w:lang w:val="en-US"/>
              </w:rPr>
            </w:pPr>
          </w:p>
          <w:p w14:paraId="179BD9B2" w14:textId="77777777" w:rsidR="00311C3F" w:rsidRDefault="00311C3F" w:rsidP="00311C3F">
            <w:pPr>
              <w:spacing w:line="276" w:lineRule="auto"/>
              <w:ind w:right="90"/>
              <w:jc w:val="center"/>
              <w:rPr>
                <w:color w:val="000000"/>
                <w:szCs w:val="26"/>
              </w:rPr>
            </w:pPr>
            <w:r w:rsidRPr="00CA2EEA">
              <w:t>Nguyễn Lý Đăng Khoa - 21522229</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B4925" w14:textId="77777777" w:rsidR="00311C3F" w:rsidRDefault="00311C3F" w:rsidP="00311C3F">
            <w:pPr>
              <w:spacing w:line="276" w:lineRule="auto"/>
              <w:ind w:right="90"/>
              <w:jc w:val="center"/>
              <w:rPr>
                <w:color w:val="000000"/>
                <w:szCs w:val="26"/>
                <w:lang w:val="en-US"/>
              </w:rPr>
            </w:pPr>
          </w:p>
          <w:p w14:paraId="5331F538" w14:textId="77777777" w:rsidR="00311C3F" w:rsidRDefault="00311C3F" w:rsidP="00311C3F">
            <w:pPr>
              <w:spacing w:line="276" w:lineRule="auto"/>
              <w:ind w:right="90"/>
              <w:jc w:val="center"/>
              <w:rPr>
                <w:color w:val="000000"/>
                <w:szCs w:val="26"/>
              </w:rPr>
            </w:pPr>
            <w:r>
              <w:rPr>
                <w:color w:val="000000"/>
                <w:szCs w:val="26"/>
              </w:rPr>
              <w:t>Thành viên</w:t>
            </w:r>
          </w:p>
        </w:tc>
        <w:tc>
          <w:tcPr>
            <w:tcW w:w="32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994AF2" w14:textId="77777777" w:rsidR="00311C3F" w:rsidRDefault="00311C3F" w:rsidP="00311C3F">
            <w:pPr>
              <w:widowControl/>
              <w:numPr>
                <w:ilvl w:val="0"/>
                <w:numId w:val="12"/>
              </w:numPr>
              <w:autoSpaceDE/>
              <w:autoSpaceDN/>
              <w:spacing w:line="276" w:lineRule="auto"/>
              <w:ind w:left="180" w:right="90" w:hanging="270"/>
              <w:rPr>
                <w:color w:val="000000"/>
              </w:rPr>
            </w:pPr>
            <w:r w:rsidRPr="7418514D">
              <w:rPr>
                <w:color w:val="000000" w:themeColor="text1"/>
              </w:rPr>
              <w:t>Báo cáo:</w:t>
            </w:r>
          </w:p>
          <w:p w14:paraId="19DD0B72" w14:textId="77777777" w:rsidR="00311C3F" w:rsidRPr="00C649F2" w:rsidRDefault="00311C3F" w:rsidP="00311C3F">
            <w:pPr>
              <w:widowControl/>
              <w:autoSpaceDE/>
              <w:autoSpaceDN/>
              <w:spacing w:line="276" w:lineRule="auto"/>
              <w:ind w:left="180" w:right="90"/>
              <w:rPr>
                <w:color w:val="000000"/>
                <w:lang w:val="en-US"/>
              </w:rPr>
            </w:pPr>
            <w:r w:rsidRPr="7418514D">
              <w:rPr>
                <w:color w:val="000000" w:themeColor="text1"/>
              </w:rPr>
              <w:t xml:space="preserve">+ </w:t>
            </w:r>
            <w:r>
              <w:rPr>
                <w:color w:val="000000" w:themeColor="text1"/>
                <w:lang w:val="en-US"/>
              </w:rPr>
              <w:t>V</w:t>
            </w:r>
            <w:r w:rsidRPr="7418514D">
              <w:rPr>
                <w:color w:val="000000" w:themeColor="text1"/>
              </w:rPr>
              <w:t xml:space="preserve">iết nội dung </w:t>
            </w:r>
            <w:r>
              <w:rPr>
                <w:color w:val="000000" w:themeColor="text1"/>
                <w:lang w:val="en-US"/>
              </w:rPr>
              <w:t>giới thiệu bài báo, giới thiệu chung bài toán, hướng tiếp cận, phân tích ưu điểm, hạn chế từ kết quả mô hình.</w:t>
            </w:r>
          </w:p>
          <w:p w14:paraId="500CCC9C" w14:textId="77777777" w:rsidR="00311C3F" w:rsidRPr="00C649F2" w:rsidRDefault="00311C3F" w:rsidP="00311C3F">
            <w:pPr>
              <w:widowControl/>
              <w:autoSpaceDE/>
              <w:autoSpaceDN/>
              <w:spacing w:line="276" w:lineRule="auto"/>
              <w:ind w:left="180" w:right="90"/>
              <w:rPr>
                <w:color w:val="000000"/>
                <w:lang w:val="en-US"/>
              </w:rPr>
            </w:pPr>
            <w:r w:rsidRPr="7418514D">
              <w:rPr>
                <w:color w:val="000000" w:themeColor="text1"/>
              </w:rPr>
              <w:t xml:space="preserve">+ Hỗ trợ tìm hiểu </w:t>
            </w:r>
            <w:r>
              <w:rPr>
                <w:color w:val="000000" w:themeColor="text1"/>
                <w:lang w:val="en-US"/>
              </w:rPr>
              <w:t>mô hình thuật toán.</w:t>
            </w:r>
          </w:p>
          <w:p w14:paraId="16125F5B" w14:textId="77777777" w:rsidR="00311C3F" w:rsidRDefault="00311C3F" w:rsidP="00311C3F">
            <w:pPr>
              <w:widowControl/>
              <w:numPr>
                <w:ilvl w:val="0"/>
                <w:numId w:val="12"/>
              </w:numPr>
              <w:autoSpaceDE/>
              <w:autoSpaceDN/>
              <w:spacing w:line="276" w:lineRule="auto"/>
              <w:ind w:left="180" w:right="90" w:hanging="270"/>
              <w:rPr>
                <w:color w:val="000000"/>
              </w:rPr>
            </w:pPr>
            <w:r w:rsidRPr="7418514D">
              <w:rPr>
                <w:color w:val="000000" w:themeColor="text1"/>
              </w:rPr>
              <w:t>Chương trình demo:</w:t>
            </w:r>
          </w:p>
          <w:p w14:paraId="59E0E200" w14:textId="77777777" w:rsidR="00311C3F" w:rsidRPr="00C649F2" w:rsidRDefault="00311C3F" w:rsidP="00311C3F">
            <w:pPr>
              <w:widowControl/>
              <w:autoSpaceDE/>
              <w:autoSpaceDN/>
              <w:spacing w:line="276" w:lineRule="auto"/>
              <w:ind w:left="180" w:right="90"/>
              <w:rPr>
                <w:color w:val="000000"/>
                <w:lang w:val="en-US"/>
              </w:rPr>
            </w:pPr>
            <w:r>
              <w:rPr>
                <w:color w:val="000000" w:themeColor="text1"/>
                <w:lang w:val="en-US"/>
              </w:rPr>
              <w:t>+ Chạy test code bài báo trong quá trình tìm kiếm bài báo phù hợp</w:t>
            </w:r>
          </w:p>
          <w:p w14:paraId="234AFFD4" w14:textId="77777777" w:rsidR="00311C3F" w:rsidRPr="002667C3" w:rsidRDefault="00311C3F" w:rsidP="00311C3F">
            <w:pPr>
              <w:widowControl/>
              <w:numPr>
                <w:ilvl w:val="0"/>
                <w:numId w:val="12"/>
              </w:numPr>
              <w:autoSpaceDE/>
              <w:autoSpaceDN/>
              <w:spacing w:line="276" w:lineRule="auto"/>
              <w:ind w:left="180" w:right="90" w:hanging="270"/>
              <w:rPr>
                <w:color w:val="000000"/>
              </w:rPr>
            </w:pPr>
            <w:r w:rsidRPr="7418514D">
              <w:rPr>
                <w:color w:val="000000" w:themeColor="text1"/>
              </w:rPr>
              <w:t>Hoạt động khác:</w:t>
            </w:r>
          </w:p>
          <w:p w14:paraId="0F453C17" w14:textId="77777777" w:rsidR="00311C3F" w:rsidRDefault="00311C3F" w:rsidP="00311C3F">
            <w:pPr>
              <w:widowControl/>
              <w:autoSpaceDE/>
              <w:autoSpaceDN/>
              <w:spacing w:line="276" w:lineRule="auto"/>
              <w:ind w:left="180" w:right="90"/>
              <w:rPr>
                <w:color w:val="000000"/>
              </w:rPr>
            </w:pPr>
            <w:r>
              <w:rPr>
                <w:color w:val="000000" w:themeColor="text1"/>
                <w:lang w:val="en-US"/>
              </w:rPr>
              <w:t xml:space="preserve">+ Format file báo cáo </w:t>
            </w:r>
          </w:p>
          <w:p w14:paraId="6E1EEA30" w14:textId="77777777" w:rsidR="00311C3F" w:rsidRPr="00870120" w:rsidRDefault="00311C3F" w:rsidP="00311C3F">
            <w:pPr>
              <w:widowControl/>
              <w:autoSpaceDE/>
              <w:autoSpaceDN/>
              <w:spacing w:line="276" w:lineRule="auto"/>
              <w:ind w:left="180" w:right="90"/>
              <w:rPr>
                <w:color w:val="000000"/>
                <w:lang w:val="en-US"/>
              </w:rPr>
            </w:pPr>
            <w:r w:rsidRPr="7418514D">
              <w:rPr>
                <w:color w:val="000000" w:themeColor="text1"/>
              </w:rPr>
              <w:t xml:space="preserve">+ Báo cáo đồ án </w:t>
            </w:r>
            <w:r>
              <w:rPr>
                <w:color w:val="000000" w:themeColor="text1"/>
                <w:lang w:val="en-US"/>
              </w:rPr>
              <w:t>mở đầu</w:t>
            </w:r>
          </w:p>
          <w:p w14:paraId="330B173E" w14:textId="77777777" w:rsidR="00311C3F" w:rsidRDefault="00311C3F" w:rsidP="00311C3F">
            <w:pPr>
              <w:widowControl/>
              <w:autoSpaceDE/>
              <w:autoSpaceDN/>
              <w:spacing w:line="276" w:lineRule="auto"/>
              <w:ind w:right="90"/>
              <w:rPr>
                <w:color w:val="000000"/>
                <w:szCs w:val="26"/>
              </w:rPr>
            </w:pPr>
            <w:r>
              <w:rPr>
                <w:color w:val="000000" w:themeColor="text1"/>
                <w:lang w:val="en-US"/>
              </w:rPr>
              <w:t xml:space="preserve">   </w:t>
            </w:r>
            <w:r w:rsidRPr="7418514D">
              <w:rPr>
                <w:color w:val="000000" w:themeColor="text1"/>
              </w:rPr>
              <w:t>+ Hỗ trợ tìm bài báo</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877D44" w14:textId="77777777" w:rsidR="00311C3F" w:rsidRDefault="00311C3F" w:rsidP="00311C3F">
            <w:pPr>
              <w:spacing w:line="276" w:lineRule="auto"/>
              <w:ind w:right="90"/>
              <w:rPr>
                <w:color w:val="000000"/>
                <w:szCs w:val="26"/>
              </w:rPr>
            </w:pPr>
            <w:r>
              <w:rPr>
                <w:i/>
                <w:color w:val="000000"/>
                <w:szCs w:val="26"/>
                <w:lang w:val="en-US"/>
              </w:rPr>
              <w:t>9.5</w:t>
            </w:r>
            <w:r>
              <w:rPr>
                <w:i/>
                <w:color w:val="000000"/>
                <w:szCs w:val="26"/>
              </w:rPr>
              <w:t>/10</w:t>
            </w:r>
          </w:p>
        </w:tc>
      </w:tr>
      <w:tr w:rsidR="00311C3F" w14:paraId="64062EBC" w14:textId="77777777" w:rsidTr="00311C3F">
        <w:tc>
          <w:tcPr>
            <w:tcW w:w="8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EEA0F4" w14:textId="77777777" w:rsidR="00311C3F" w:rsidRDefault="00311C3F" w:rsidP="00311C3F">
            <w:pPr>
              <w:spacing w:line="276" w:lineRule="auto"/>
              <w:ind w:right="90"/>
              <w:jc w:val="center"/>
              <w:rPr>
                <w:color w:val="000000"/>
                <w:szCs w:val="26"/>
              </w:rPr>
            </w:pPr>
            <w:r>
              <w:rPr>
                <w:color w:val="000000"/>
                <w:szCs w:val="26"/>
              </w:rPr>
              <w:t>4</w:t>
            </w:r>
          </w:p>
        </w:tc>
        <w:tc>
          <w:tcPr>
            <w:tcW w:w="2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A19ABE" w14:textId="77777777" w:rsidR="00311C3F" w:rsidRDefault="00311C3F" w:rsidP="00311C3F">
            <w:pPr>
              <w:spacing w:line="276" w:lineRule="auto"/>
              <w:ind w:right="90"/>
              <w:jc w:val="center"/>
              <w:rPr>
                <w:color w:val="000000"/>
                <w:szCs w:val="26"/>
              </w:rPr>
            </w:pPr>
            <w:r w:rsidRPr="00CA2EEA">
              <w:t>Trương Công Quốc Triệu - 21522714</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BA264A" w14:textId="77777777" w:rsidR="00311C3F" w:rsidRDefault="00311C3F" w:rsidP="00311C3F">
            <w:pPr>
              <w:spacing w:line="276" w:lineRule="auto"/>
              <w:ind w:right="90"/>
              <w:jc w:val="center"/>
              <w:rPr>
                <w:color w:val="000000"/>
                <w:szCs w:val="26"/>
              </w:rPr>
            </w:pPr>
            <w:r>
              <w:rPr>
                <w:color w:val="000000"/>
                <w:szCs w:val="26"/>
              </w:rPr>
              <w:t>Thành viên</w:t>
            </w:r>
          </w:p>
        </w:tc>
        <w:tc>
          <w:tcPr>
            <w:tcW w:w="32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5BD8BA" w14:textId="77777777" w:rsidR="00311C3F" w:rsidRDefault="00311C3F" w:rsidP="00311C3F">
            <w:pPr>
              <w:widowControl/>
              <w:numPr>
                <w:ilvl w:val="0"/>
                <w:numId w:val="12"/>
              </w:numPr>
              <w:autoSpaceDE/>
              <w:autoSpaceDN/>
              <w:spacing w:line="276" w:lineRule="auto"/>
              <w:ind w:left="180" w:right="90" w:hanging="270"/>
              <w:rPr>
                <w:color w:val="000000"/>
              </w:rPr>
            </w:pPr>
            <w:r w:rsidRPr="7418514D">
              <w:rPr>
                <w:color w:val="000000" w:themeColor="text1"/>
              </w:rPr>
              <w:t>Báo cáo:</w:t>
            </w:r>
          </w:p>
          <w:p w14:paraId="74960400" w14:textId="77777777" w:rsidR="00311C3F" w:rsidRPr="00C649F2" w:rsidRDefault="00311C3F" w:rsidP="00311C3F">
            <w:pPr>
              <w:widowControl/>
              <w:autoSpaceDE/>
              <w:autoSpaceDN/>
              <w:spacing w:line="276" w:lineRule="auto"/>
              <w:ind w:left="180" w:right="90"/>
              <w:rPr>
                <w:color w:val="000000"/>
                <w:lang w:val="en-US"/>
              </w:rPr>
            </w:pPr>
            <w:r w:rsidRPr="7418514D">
              <w:rPr>
                <w:color w:val="000000" w:themeColor="text1"/>
              </w:rPr>
              <w:t xml:space="preserve">+ </w:t>
            </w:r>
            <w:r>
              <w:rPr>
                <w:color w:val="000000" w:themeColor="text1"/>
                <w:lang w:val="en-US"/>
              </w:rPr>
              <w:t>V</w:t>
            </w:r>
            <w:r w:rsidRPr="7418514D">
              <w:rPr>
                <w:color w:val="000000" w:themeColor="text1"/>
              </w:rPr>
              <w:t xml:space="preserve">iết nội dung </w:t>
            </w:r>
            <w:r>
              <w:rPr>
                <w:color w:val="000000" w:themeColor="text1"/>
                <w:lang w:val="en-US"/>
              </w:rPr>
              <w:t>giới thiệu bộ dữ liệu, mô hình thuật toán</w:t>
            </w:r>
          </w:p>
          <w:p w14:paraId="3A246930" w14:textId="77777777" w:rsidR="00311C3F" w:rsidRPr="00C649F2" w:rsidRDefault="00311C3F" w:rsidP="00311C3F">
            <w:pPr>
              <w:widowControl/>
              <w:autoSpaceDE/>
              <w:autoSpaceDN/>
              <w:spacing w:line="276" w:lineRule="auto"/>
              <w:ind w:left="180" w:right="90"/>
              <w:rPr>
                <w:color w:val="000000"/>
                <w:lang w:val="en-US"/>
              </w:rPr>
            </w:pPr>
            <w:r w:rsidRPr="7418514D">
              <w:rPr>
                <w:color w:val="000000" w:themeColor="text1"/>
              </w:rPr>
              <w:t xml:space="preserve">+ </w:t>
            </w:r>
            <w:r>
              <w:rPr>
                <w:color w:val="000000" w:themeColor="text1"/>
                <w:lang w:val="en-US"/>
              </w:rPr>
              <w:t>T</w:t>
            </w:r>
            <w:r w:rsidRPr="7418514D">
              <w:rPr>
                <w:color w:val="000000" w:themeColor="text1"/>
              </w:rPr>
              <w:t xml:space="preserve">ìm hiểu </w:t>
            </w:r>
            <w:r>
              <w:rPr>
                <w:color w:val="000000" w:themeColor="text1"/>
                <w:lang w:val="en-US"/>
              </w:rPr>
              <w:t>mô hình thuật toán chính.</w:t>
            </w:r>
          </w:p>
          <w:p w14:paraId="21E43393" w14:textId="77777777" w:rsidR="00311C3F" w:rsidRDefault="00311C3F" w:rsidP="00311C3F">
            <w:pPr>
              <w:widowControl/>
              <w:numPr>
                <w:ilvl w:val="0"/>
                <w:numId w:val="12"/>
              </w:numPr>
              <w:autoSpaceDE/>
              <w:autoSpaceDN/>
              <w:spacing w:line="276" w:lineRule="auto"/>
              <w:ind w:left="180" w:right="90" w:hanging="270"/>
              <w:rPr>
                <w:color w:val="000000"/>
              </w:rPr>
            </w:pPr>
            <w:r w:rsidRPr="7418514D">
              <w:rPr>
                <w:color w:val="000000" w:themeColor="text1"/>
              </w:rPr>
              <w:t>Chương trình demo:</w:t>
            </w:r>
          </w:p>
          <w:p w14:paraId="4A9B5FC6" w14:textId="77777777" w:rsidR="00311C3F" w:rsidRPr="00C649F2" w:rsidRDefault="00311C3F" w:rsidP="00311C3F">
            <w:pPr>
              <w:widowControl/>
              <w:autoSpaceDE/>
              <w:autoSpaceDN/>
              <w:spacing w:line="276" w:lineRule="auto"/>
              <w:ind w:left="180" w:right="90"/>
              <w:rPr>
                <w:color w:val="000000"/>
                <w:lang w:val="en-US"/>
              </w:rPr>
            </w:pPr>
            <w:r>
              <w:rPr>
                <w:color w:val="000000" w:themeColor="text1"/>
                <w:lang w:val="en-US"/>
              </w:rPr>
              <w:t>+ Chạy test code bài báo trong quá trình tìm kiếm bài báo phù hợp</w:t>
            </w:r>
          </w:p>
          <w:p w14:paraId="45B612CF" w14:textId="77777777" w:rsidR="00311C3F" w:rsidRPr="002667C3" w:rsidRDefault="00311C3F" w:rsidP="00311C3F">
            <w:pPr>
              <w:widowControl/>
              <w:numPr>
                <w:ilvl w:val="0"/>
                <w:numId w:val="12"/>
              </w:numPr>
              <w:autoSpaceDE/>
              <w:autoSpaceDN/>
              <w:spacing w:line="276" w:lineRule="auto"/>
              <w:ind w:left="180" w:right="90" w:hanging="270"/>
              <w:rPr>
                <w:color w:val="000000"/>
              </w:rPr>
            </w:pPr>
            <w:r w:rsidRPr="7418514D">
              <w:rPr>
                <w:color w:val="000000" w:themeColor="text1"/>
              </w:rPr>
              <w:t>Hoạt động khác:</w:t>
            </w:r>
          </w:p>
          <w:p w14:paraId="74FC6DE8" w14:textId="77777777" w:rsidR="00311C3F" w:rsidRDefault="00311C3F" w:rsidP="00311C3F">
            <w:pPr>
              <w:widowControl/>
              <w:autoSpaceDE/>
              <w:autoSpaceDN/>
              <w:spacing w:line="276" w:lineRule="auto"/>
              <w:ind w:left="180" w:right="90"/>
              <w:rPr>
                <w:color w:val="000000"/>
              </w:rPr>
            </w:pPr>
            <w:r>
              <w:rPr>
                <w:color w:val="000000" w:themeColor="text1"/>
                <w:lang w:val="en-US"/>
              </w:rPr>
              <w:t xml:space="preserve">+ Format file báo cáo </w:t>
            </w:r>
          </w:p>
          <w:p w14:paraId="13114DE7" w14:textId="77777777" w:rsidR="00311C3F" w:rsidRPr="00870120" w:rsidRDefault="00311C3F" w:rsidP="00311C3F">
            <w:pPr>
              <w:widowControl/>
              <w:autoSpaceDE/>
              <w:autoSpaceDN/>
              <w:spacing w:line="276" w:lineRule="auto"/>
              <w:ind w:left="180" w:right="90"/>
              <w:rPr>
                <w:color w:val="000000"/>
                <w:lang w:val="en-US"/>
              </w:rPr>
            </w:pPr>
            <w:r w:rsidRPr="7418514D">
              <w:rPr>
                <w:color w:val="000000" w:themeColor="text1"/>
              </w:rPr>
              <w:t xml:space="preserve">+ Báo cáo đồ án </w:t>
            </w:r>
            <w:r>
              <w:rPr>
                <w:color w:val="000000" w:themeColor="text1"/>
                <w:lang w:val="en-US"/>
              </w:rPr>
              <w:t>phần mô hình thuật toán</w:t>
            </w:r>
          </w:p>
          <w:p w14:paraId="19E64AB2" w14:textId="77777777" w:rsidR="00311C3F" w:rsidRDefault="00311C3F" w:rsidP="00311C3F">
            <w:pPr>
              <w:widowControl/>
              <w:autoSpaceDE/>
              <w:autoSpaceDN/>
              <w:spacing w:line="276" w:lineRule="auto"/>
              <w:ind w:left="180" w:right="90"/>
              <w:rPr>
                <w:color w:val="000000"/>
                <w:szCs w:val="26"/>
              </w:rPr>
            </w:pPr>
            <w:r>
              <w:rPr>
                <w:color w:val="000000" w:themeColor="text1"/>
                <w:lang w:val="en-US"/>
              </w:rPr>
              <w:t xml:space="preserve"> </w:t>
            </w:r>
            <w:r w:rsidRPr="7418514D">
              <w:rPr>
                <w:color w:val="000000" w:themeColor="text1"/>
              </w:rPr>
              <w:t>+ Hỗ trợ tìm bài báo</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CC55D9" w14:textId="77777777" w:rsidR="00311C3F" w:rsidRDefault="00311C3F" w:rsidP="00311C3F">
            <w:pPr>
              <w:spacing w:line="276" w:lineRule="auto"/>
              <w:ind w:right="90"/>
              <w:rPr>
                <w:color w:val="000000"/>
                <w:szCs w:val="26"/>
              </w:rPr>
            </w:pPr>
            <w:r>
              <w:rPr>
                <w:i/>
                <w:color w:val="000000"/>
                <w:szCs w:val="26"/>
                <w:lang w:val="en-US"/>
              </w:rPr>
              <w:t>9.5</w:t>
            </w:r>
            <w:r>
              <w:rPr>
                <w:i/>
                <w:color w:val="000000"/>
                <w:szCs w:val="26"/>
              </w:rPr>
              <w:t>/10</w:t>
            </w:r>
          </w:p>
        </w:tc>
      </w:tr>
      <w:tr w:rsidR="00311C3F" w14:paraId="5CC230EA" w14:textId="77777777" w:rsidTr="00311C3F">
        <w:tc>
          <w:tcPr>
            <w:tcW w:w="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3BD862" w14:textId="77777777" w:rsidR="00311C3F" w:rsidRDefault="00311C3F" w:rsidP="00311C3F">
            <w:pPr>
              <w:spacing w:line="276" w:lineRule="auto"/>
              <w:ind w:right="90"/>
              <w:jc w:val="center"/>
              <w:rPr>
                <w:color w:val="000000"/>
                <w:szCs w:val="26"/>
              </w:rPr>
            </w:pPr>
          </w:p>
        </w:tc>
        <w:tc>
          <w:tcPr>
            <w:tcW w:w="2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E90BA1" w14:textId="77777777" w:rsidR="00311C3F" w:rsidRPr="00CA2EEA" w:rsidRDefault="00311C3F" w:rsidP="00311C3F">
            <w:pPr>
              <w:spacing w:line="276" w:lineRule="auto"/>
              <w:ind w:right="90"/>
              <w:jc w:val="cente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700C22" w14:textId="77777777" w:rsidR="00311C3F" w:rsidRDefault="00311C3F" w:rsidP="00311C3F">
            <w:pPr>
              <w:spacing w:line="276" w:lineRule="auto"/>
              <w:ind w:right="90"/>
              <w:jc w:val="center"/>
              <w:rPr>
                <w:color w:val="000000"/>
                <w:szCs w:val="26"/>
              </w:rPr>
            </w:pPr>
          </w:p>
        </w:tc>
        <w:tc>
          <w:tcPr>
            <w:tcW w:w="32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8E5CE0" w14:textId="77777777" w:rsidR="00311C3F" w:rsidRDefault="00311C3F" w:rsidP="00311C3F">
            <w:pPr>
              <w:widowControl/>
              <w:numPr>
                <w:ilvl w:val="0"/>
                <w:numId w:val="13"/>
              </w:numPr>
              <w:autoSpaceDE/>
              <w:autoSpaceDN/>
              <w:spacing w:line="276" w:lineRule="auto"/>
              <w:ind w:left="180" w:right="90" w:hanging="270"/>
              <w:rPr>
                <w:color w:val="000000"/>
                <w:szCs w:val="26"/>
              </w:rPr>
            </w:pP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8DE621" w14:textId="77777777" w:rsidR="00311C3F" w:rsidRDefault="00311C3F" w:rsidP="00311C3F">
            <w:pPr>
              <w:spacing w:line="276" w:lineRule="auto"/>
              <w:ind w:right="90"/>
              <w:rPr>
                <w:color w:val="000000"/>
                <w:szCs w:val="26"/>
              </w:rPr>
            </w:pPr>
          </w:p>
        </w:tc>
      </w:tr>
    </w:tbl>
    <w:p w14:paraId="20DB724D" w14:textId="77777777" w:rsidR="00311C3F" w:rsidRDefault="00311C3F" w:rsidP="00311C3F">
      <w:pPr>
        <w:jc w:val="center"/>
        <w:rPr>
          <w:b/>
          <w:sz w:val="32"/>
          <w:szCs w:val="32"/>
          <w:lang w:val="en-US"/>
        </w:rPr>
      </w:pPr>
    </w:p>
    <w:bookmarkEnd w:id="41"/>
    <w:p w14:paraId="1DBCC007" w14:textId="77777777" w:rsidR="00311C3F" w:rsidRPr="00D3208B" w:rsidRDefault="00311C3F" w:rsidP="00311C3F">
      <w:pPr>
        <w:jc w:val="center"/>
        <w:rPr>
          <w:b/>
          <w:sz w:val="32"/>
          <w:szCs w:val="32"/>
          <w:lang w:val="en-US"/>
        </w:rPr>
      </w:pPr>
    </w:p>
    <w:p w14:paraId="3B7A809D" w14:textId="6D1F8E07" w:rsidR="003E7777" w:rsidRDefault="003E7777">
      <w:pPr>
        <w:spacing w:line="240" w:lineRule="auto"/>
        <w:jc w:val="left"/>
        <w:rPr>
          <w:b/>
          <w:bCs/>
          <w:sz w:val="32"/>
          <w:szCs w:val="32"/>
          <w:lang w:val="vi-VN"/>
        </w:rPr>
      </w:pPr>
    </w:p>
    <w:sectPr w:rsidR="003E7777" w:rsidSect="00CE5449">
      <w:headerReference w:type="default" r:id="rId68"/>
      <w:footerReference w:type="default" r:id="rId69"/>
      <w:pgSz w:w="11907" w:h="16840" w:code="9"/>
      <w:pgMar w:top="1701" w:right="1134" w:bottom="1985" w:left="1985" w:header="731" w:footer="13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E66B8B" w14:textId="77777777" w:rsidR="00EB645A" w:rsidRDefault="00EB645A">
      <w:r>
        <w:separator/>
      </w:r>
    </w:p>
  </w:endnote>
  <w:endnote w:type="continuationSeparator" w:id="0">
    <w:p w14:paraId="14849077" w14:textId="77777777" w:rsidR="00EB645A" w:rsidRDefault="00EB645A">
      <w:r>
        <w:continuationSeparator/>
      </w:r>
    </w:p>
  </w:endnote>
  <w:endnote w:type="continuationNotice" w:id="1">
    <w:p w14:paraId="68A7AFEB" w14:textId="77777777" w:rsidR="00EB645A" w:rsidRDefault="00EB645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25"/>
      <w:gridCol w:w="2925"/>
      <w:gridCol w:w="2925"/>
    </w:tblGrid>
    <w:tr w:rsidR="660C62DE" w14:paraId="6C896BA6" w14:textId="77777777" w:rsidTr="660C62DE">
      <w:trPr>
        <w:trHeight w:val="300"/>
      </w:trPr>
      <w:tc>
        <w:tcPr>
          <w:tcW w:w="2925" w:type="dxa"/>
        </w:tcPr>
        <w:p w14:paraId="0560BB53" w14:textId="14E793FA" w:rsidR="660C62DE" w:rsidRDefault="660C62DE" w:rsidP="660C62DE">
          <w:pPr>
            <w:pStyle w:val="Header"/>
            <w:ind w:left="-115"/>
            <w:jc w:val="left"/>
          </w:pPr>
        </w:p>
      </w:tc>
      <w:tc>
        <w:tcPr>
          <w:tcW w:w="2925" w:type="dxa"/>
        </w:tcPr>
        <w:p w14:paraId="7B34A696" w14:textId="0ADB5EAB" w:rsidR="660C62DE" w:rsidRDefault="660C62DE" w:rsidP="660C62DE">
          <w:pPr>
            <w:pStyle w:val="Header"/>
            <w:jc w:val="center"/>
          </w:pPr>
        </w:p>
      </w:tc>
      <w:tc>
        <w:tcPr>
          <w:tcW w:w="2925" w:type="dxa"/>
        </w:tcPr>
        <w:p w14:paraId="1D788036" w14:textId="50BDD681" w:rsidR="660C62DE" w:rsidRDefault="660C62DE" w:rsidP="660C62DE">
          <w:pPr>
            <w:pStyle w:val="Header"/>
            <w:ind w:right="-115"/>
            <w:jc w:val="right"/>
          </w:pPr>
        </w:p>
      </w:tc>
    </w:tr>
  </w:tbl>
  <w:p w14:paraId="1FE9A300" w14:textId="0CA30906" w:rsidR="006A3CD1" w:rsidRDefault="006A3C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3B76C" w14:textId="77777777" w:rsidR="00A41972" w:rsidRDefault="00A41972" w:rsidP="00D43943">
    <w:pPr>
      <w:pStyle w:val="Footer"/>
      <w:tabs>
        <w:tab w:val="clear" w:pos="4680"/>
        <w:tab w:val="clear" w:pos="9360"/>
        <w:tab w:val="left" w:pos="7308"/>
      </w:tabs>
    </w:pPr>
    <w:r>
      <w:rPr>
        <w:noProof/>
        <w:lang w:val="en-US"/>
      </w:rPr>
      <mc:AlternateContent>
        <mc:Choice Requires="wps">
          <w:drawing>
            <wp:anchor distT="0" distB="0" distL="114300" distR="114300" simplePos="0" relativeHeight="251658241" behindDoc="0" locked="0" layoutInCell="1" allowOverlap="1" wp14:anchorId="23C4FC9F" wp14:editId="571C1915">
              <wp:simplePos x="0" y="0"/>
              <wp:positionH relativeFrom="column">
                <wp:posOffset>40640</wp:posOffset>
              </wp:positionH>
              <wp:positionV relativeFrom="paragraph">
                <wp:posOffset>234950</wp:posOffset>
              </wp:positionV>
              <wp:extent cx="5412740" cy="0"/>
              <wp:effectExtent l="0" t="0" r="0" b="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2740" cy="0"/>
                      </a:xfrm>
                      <a:prstGeom prst="straightConnector1">
                        <a:avLst/>
                      </a:prstGeom>
                      <a:noFill/>
                      <a:ln w="9525">
                        <a:solidFill>
                          <a:schemeClr val="bg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A5BA3D8" id="_x0000_t32" coordsize="21600,21600" o:spt="32" o:oned="t" path="m,l21600,21600e" filled="f">
              <v:path arrowok="t" fillok="f" o:connecttype="none"/>
              <o:lock v:ext="edit" shapetype="t"/>
            </v:shapetype>
            <v:shape id="Straight Arrow Connector 8" o:spid="_x0000_s1026" type="#_x0000_t32" style="position:absolute;margin-left:3.2pt;margin-top:18.5pt;width:426.2pt;height: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" strokecolor="#bfbfbf [2412]"/>
          </w:pict>
        </mc:Fallback>
      </mc:AlternateContent>
    </w:r>
    <w:r>
      <w:tab/>
    </w:r>
  </w:p>
  <w:p w14:paraId="6DD07636" w14:textId="0BDDA6E9" w:rsidR="00A41972" w:rsidRPr="000E6048" w:rsidRDefault="00242276" w:rsidP="000E6048">
    <w:pPr>
      <w:pStyle w:val="Footer"/>
      <w:tabs>
        <w:tab w:val="clear" w:pos="9360"/>
        <w:tab w:val="right" w:pos="8618"/>
      </w:tabs>
      <w:rPr>
        <w:lang w:val="en-US"/>
      </w:rPr>
    </w:pPr>
    <w:sdt>
      <w:sdtPr>
        <w:id w:val="1886288903"/>
        <w:docPartObj>
          <w:docPartGallery w:val="Page Numbers (Bottom of Page)"/>
          <w:docPartUnique/>
        </w:docPartObj>
      </w:sdtPr>
      <w:sdtEndPr>
        <w:rPr>
          <w:noProof/>
        </w:rPr>
      </w:sdtEndPr>
      <w:sdtContent>
        <w:r w:rsidR="00A41972" w:rsidRPr="000E6048">
          <w:rPr>
            <w:i/>
            <w:lang w:val="en-US"/>
          </w:rPr>
          <w:t>Trường Đại học công nghệ thông tin</w:t>
        </w:r>
        <w:r w:rsidR="00A41972">
          <w:rPr>
            <w:lang w:val="en-US"/>
          </w:rPr>
          <w:tab/>
        </w:r>
        <w:r w:rsidR="00A41972">
          <w:fldChar w:fldCharType="begin"/>
        </w:r>
        <w:r w:rsidR="00A41972">
          <w:instrText xml:space="preserve"> PAGE   \* MERGEFORMAT </w:instrText>
        </w:r>
        <w:r w:rsidR="00A41972">
          <w:fldChar w:fldCharType="separate"/>
        </w:r>
        <w:r w:rsidR="00B570E3">
          <w:rPr>
            <w:noProof/>
          </w:rPr>
          <w:t>3</w:t>
        </w:r>
        <w:r w:rsidR="00A41972">
          <w:rPr>
            <w:noProof/>
          </w:rPr>
          <w:fldChar w:fldCharType="end"/>
        </w:r>
      </w:sdtContent>
    </w:sdt>
    <w:r w:rsidR="00A41972">
      <w:rPr>
        <w:noProof/>
      </w:rPr>
      <w:tab/>
    </w:r>
    <w:r w:rsidR="00A41972" w:rsidRPr="000E6048">
      <w:rPr>
        <w:i/>
        <w:noProof/>
        <w:lang w:val="en-US"/>
      </w:rPr>
      <w:t>Khoa Hệ thống thông tin</w:t>
    </w:r>
  </w:p>
  <w:p w14:paraId="7153D67F" w14:textId="77777777" w:rsidR="00A41972" w:rsidRDefault="00A4197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1A4402" w14:textId="77777777" w:rsidR="00EB645A" w:rsidRDefault="00EB645A">
      <w:r>
        <w:separator/>
      </w:r>
    </w:p>
  </w:footnote>
  <w:footnote w:type="continuationSeparator" w:id="0">
    <w:p w14:paraId="57FBA058" w14:textId="77777777" w:rsidR="00EB645A" w:rsidRDefault="00EB645A">
      <w:r>
        <w:continuationSeparator/>
      </w:r>
    </w:p>
  </w:footnote>
  <w:footnote w:type="continuationNotice" w:id="1">
    <w:p w14:paraId="0B09777A" w14:textId="77777777" w:rsidR="00EB645A" w:rsidRDefault="00EB645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25"/>
      <w:gridCol w:w="2925"/>
      <w:gridCol w:w="2925"/>
    </w:tblGrid>
    <w:tr w:rsidR="660C62DE" w14:paraId="34508DD3" w14:textId="77777777" w:rsidTr="660C62DE">
      <w:trPr>
        <w:trHeight w:val="300"/>
      </w:trPr>
      <w:tc>
        <w:tcPr>
          <w:tcW w:w="2925" w:type="dxa"/>
        </w:tcPr>
        <w:p w14:paraId="490C0305" w14:textId="53C4FE5D" w:rsidR="660C62DE" w:rsidRDefault="660C62DE" w:rsidP="660C62DE">
          <w:pPr>
            <w:pStyle w:val="Header"/>
            <w:ind w:left="-115"/>
            <w:jc w:val="left"/>
          </w:pPr>
        </w:p>
      </w:tc>
      <w:tc>
        <w:tcPr>
          <w:tcW w:w="2925" w:type="dxa"/>
        </w:tcPr>
        <w:p w14:paraId="6DA457BD" w14:textId="6C751BC2" w:rsidR="660C62DE" w:rsidRDefault="660C62DE" w:rsidP="660C62DE">
          <w:pPr>
            <w:pStyle w:val="Header"/>
            <w:jc w:val="center"/>
          </w:pPr>
        </w:p>
      </w:tc>
      <w:tc>
        <w:tcPr>
          <w:tcW w:w="2925" w:type="dxa"/>
        </w:tcPr>
        <w:p w14:paraId="1FC36D8B" w14:textId="0054C553" w:rsidR="660C62DE" w:rsidRDefault="660C62DE" w:rsidP="660C62DE">
          <w:pPr>
            <w:pStyle w:val="Header"/>
            <w:ind w:right="-115"/>
            <w:jc w:val="right"/>
          </w:pPr>
        </w:p>
      </w:tc>
    </w:tr>
  </w:tbl>
  <w:p w14:paraId="471E4EA8" w14:textId="7ECB7255" w:rsidR="006A3CD1" w:rsidRDefault="006A3C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19852" w14:textId="14502FB7" w:rsidR="00A41972" w:rsidRPr="003C05E0" w:rsidRDefault="00A41972" w:rsidP="00FC1377">
    <w:pPr>
      <w:pStyle w:val="Header"/>
      <w:tabs>
        <w:tab w:val="clear" w:pos="9360"/>
        <w:tab w:val="right" w:pos="8618"/>
      </w:tabs>
      <w:rPr>
        <w:i/>
        <w:lang w:val="en-US"/>
      </w:rPr>
    </w:pPr>
    <w:r>
      <w:rPr>
        <w:i/>
        <w:noProof/>
        <w:lang w:val="en-US"/>
      </w:rPr>
      <mc:AlternateContent>
        <mc:Choice Requires="wps">
          <w:drawing>
            <wp:anchor distT="0" distB="0" distL="114300" distR="114300" simplePos="0" relativeHeight="251658240" behindDoc="0" locked="0" layoutInCell="1" allowOverlap="1" wp14:anchorId="232C2BF5" wp14:editId="295AB7D4">
              <wp:simplePos x="0" y="0"/>
              <wp:positionH relativeFrom="column">
                <wp:posOffset>-1018</wp:posOffset>
              </wp:positionH>
              <wp:positionV relativeFrom="paragraph">
                <wp:posOffset>338072</wp:posOffset>
              </wp:positionV>
              <wp:extent cx="5529532" cy="0"/>
              <wp:effectExtent l="0" t="0" r="33655" b="1905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9532" cy="0"/>
                      </a:xfrm>
                      <a:prstGeom prst="straightConnector1">
                        <a:avLst/>
                      </a:prstGeom>
                      <a:noFill/>
                      <a:ln w="9525">
                        <a:solidFill>
                          <a:schemeClr val="bg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8CBCCE" id="_x0000_t32" coordsize="21600,21600" o:spt="32" o:oned="t" path="m,l21600,21600e" filled="f">
              <v:path arrowok="t" fillok="f" o:connecttype="none"/>
              <o:lock v:ext="edit" shapetype="t"/>
            </v:shapetype>
            <v:shape id="Straight Arrow Connector 14" o:spid="_x0000_s1026" type="#_x0000_t32" style="position:absolute;margin-left:-.1pt;margin-top:26.6pt;width:435.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" strokecolor="#bfbfbf [2412]"/>
          </w:pict>
        </mc:Fallback>
      </mc:AlternateContent>
    </w:r>
    <w:r w:rsidR="00186D62">
      <w:rPr>
        <w:i/>
        <w:lang w:val="en-US"/>
      </w:rPr>
      <w:t>Khai thác dữ liệu</w:t>
    </w:r>
    <w:r>
      <w:rPr>
        <w:i/>
        <w:lang w:val="en-US"/>
      </w:rPr>
      <w:tab/>
    </w:r>
    <w:r>
      <w:rPr>
        <w:i/>
        <w:lang w:val="en-US"/>
      </w:rPr>
      <w:tab/>
      <w:t xml:space="preserve">GVHD: </w:t>
    </w:r>
    <w:r w:rsidR="00DF675D">
      <w:rPr>
        <w:i/>
        <w:lang w:val="en-US"/>
      </w:rPr>
      <w:t>Dương Phi Long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07502"/>
    <w:multiLevelType w:val="multilevel"/>
    <w:tmpl w:val="27CAF3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5861564"/>
    <w:multiLevelType w:val="multilevel"/>
    <w:tmpl w:val="ABB6D4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CA47EE"/>
    <w:multiLevelType w:val="hybridMultilevel"/>
    <w:tmpl w:val="53A0A5B6"/>
    <w:lvl w:ilvl="0" w:tplc="C7F23F9A">
      <w:start w:val="1"/>
      <w:numFmt w:val="bullet"/>
      <w:lvlText w:val="-"/>
      <w:lvlJc w:val="left"/>
      <w:pPr>
        <w:ind w:left="720" w:hanging="360"/>
      </w:pPr>
      <w:rPr>
        <w:rFonts w:ascii="Aptos" w:hAnsi="Aptos" w:hint="default"/>
      </w:rPr>
    </w:lvl>
    <w:lvl w:ilvl="1" w:tplc="498E295A">
      <w:start w:val="1"/>
      <w:numFmt w:val="bullet"/>
      <w:lvlText w:val="o"/>
      <w:lvlJc w:val="left"/>
      <w:pPr>
        <w:ind w:left="1440" w:hanging="360"/>
      </w:pPr>
      <w:rPr>
        <w:rFonts w:ascii="Courier New" w:hAnsi="Courier New" w:hint="default"/>
      </w:rPr>
    </w:lvl>
    <w:lvl w:ilvl="2" w:tplc="D7F09C38">
      <w:start w:val="1"/>
      <w:numFmt w:val="bullet"/>
      <w:lvlText w:val=""/>
      <w:lvlJc w:val="left"/>
      <w:pPr>
        <w:ind w:left="2160" w:hanging="360"/>
      </w:pPr>
      <w:rPr>
        <w:rFonts w:ascii="Wingdings" w:hAnsi="Wingdings" w:hint="default"/>
      </w:rPr>
    </w:lvl>
    <w:lvl w:ilvl="3" w:tplc="AA6A5708">
      <w:start w:val="1"/>
      <w:numFmt w:val="bullet"/>
      <w:lvlText w:val=""/>
      <w:lvlJc w:val="left"/>
      <w:pPr>
        <w:ind w:left="2880" w:hanging="360"/>
      </w:pPr>
      <w:rPr>
        <w:rFonts w:ascii="Symbol" w:hAnsi="Symbol" w:hint="default"/>
      </w:rPr>
    </w:lvl>
    <w:lvl w:ilvl="4" w:tplc="28AA6E76">
      <w:start w:val="1"/>
      <w:numFmt w:val="bullet"/>
      <w:lvlText w:val="o"/>
      <w:lvlJc w:val="left"/>
      <w:pPr>
        <w:ind w:left="3600" w:hanging="360"/>
      </w:pPr>
      <w:rPr>
        <w:rFonts w:ascii="Courier New" w:hAnsi="Courier New" w:hint="default"/>
      </w:rPr>
    </w:lvl>
    <w:lvl w:ilvl="5" w:tplc="3BFA34CE">
      <w:start w:val="1"/>
      <w:numFmt w:val="bullet"/>
      <w:lvlText w:val=""/>
      <w:lvlJc w:val="left"/>
      <w:pPr>
        <w:ind w:left="4320" w:hanging="360"/>
      </w:pPr>
      <w:rPr>
        <w:rFonts w:ascii="Wingdings" w:hAnsi="Wingdings" w:hint="default"/>
      </w:rPr>
    </w:lvl>
    <w:lvl w:ilvl="6" w:tplc="15441F3E">
      <w:start w:val="1"/>
      <w:numFmt w:val="bullet"/>
      <w:lvlText w:val=""/>
      <w:lvlJc w:val="left"/>
      <w:pPr>
        <w:ind w:left="5040" w:hanging="360"/>
      </w:pPr>
      <w:rPr>
        <w:rFonts w:ascii="Symbol" w:hAnsi="Symbol" w:hint="default"/>
      </w:rPr>
    </w:lvl>
    <w:lvl w:ilvl="7" w:tplc="E082790E">
      <w:start w:val="1"/>
      <w:numFmt w:val="bullet"/>
      <w:lvlText w:val="o"/>
      <w:lvlJc w:val="left"/>
      <w:pPr>
        <w:ind w:left="5760" w:hanging="360"/>
      </w:pPr>
      <w:rPr>
        <w:rFonts w:ascii="Courier New" w:hAnsi="Courier New" w:hint="default"/>
      </w:rPr>
    </w:lvl>
    <w:lvl w:ilvl="8" w:tplc="7F9E6EF6">
      <w:start w:val="1"/>
      <w:numFmt w:val="bullet"/>
      <w:lvlText w:val=""/>
      <w:lvlJc w:val="left"/>
      <w:pPr>
        <w:ind w:left="6480" w:hanging="360"/>
      </w:pPr>
      <w:rPr>
        <w:rFonts w:ascii="Wingdings" w:hAnsi="Wingdings" w:hint="default"/>
      </w:rPr>
    </w:lvl>
  </w:abstractNum>
  <w:abstractNum w:abstractNumId="3" w15:restartNumberingAfterBreak="0">
    <w:nsid w:val="2A497E77"/>
    <w:multiLevelType w:val="hybridMultilevel"/>
    <w:tmpl w:val="F260F1C4"/>
    <w:lvl w:ilvl="0" w:tplc="37C2799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2CB57EE"/>
    <w:multiLevelType w:val="hybridMultilevel"/>
    <w:tmpl w:val="E42CE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582437"/>
    <w:multiLevelType w:val="hybridMultilevel"/>
    <w:tmpl w:val="375E8674"/>
    <w:lvl w:ilvl="0" w:tplc="04090003">
      <w:start w:val="1"/>
      <w:numFmt w:val="bullet"/>
      <w:lvlText w:val="o"/>
      <w:lvlJc w:val="left"/>
      <w:pPr>
        <w:ind w:left="1230" w:hanging="360"/>
      </w:pPr>
      <w:rPr>
        <w:rFonts w:ascii="Courier New" w:hAnsi="Courier New" w:cs="Courier New"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6" w15:restartNumberingAfterBreak="0">
    <w:nsid w:val="399B37D8"/>
    <w:multiLevelType w:val="multilevel"/>
    <w:tmpl w:val="64380C9C"/>
    <w:lvl w:ilvl="0">
      <w:start w:val="1"/>
      <w:numFmt w:val="decimal"/>
      <w:pStyle w:val="Heading1"/>
      <w:suff w:val="space"/>
      <w:lvlText w:val="CHƯƠNG %1:"/>
      <w:lvlJc w:val="left"/>
      <w:pPr>
        <w:ind w:left="720" w:hanging="720"/>
      </w:pPr>
      <w:rPr>
        <w:rFonts w:hint="default"/>
        <w:color w:val="000000" w:themeColor="text1"/>
      </w:rPr>
    </w:lvl>
    <w:lvl w:ilvl="1">
      <w:start w:val="1"/>
      <w:numFmt w:val="decimal"/>
      <w:pStyle w:val="Heading2"/>
      <w:lvlText w:val="%1.%2."/>
      <w:lvlJc w:val="left"/>
      <w:pPr>
        <w:tabs>
          <w:tab w:val="num" w:pos="890"/>
        </w:tabs>
        <w:ind w:left="720" w:hanging="720"/>
      </w:pPr>
      <w:rPr>
        <w:rFonts w:hint="default"/>
        <w:b/>
        <w:bCs w:val="0"/>
        <w:color w:val="auto"/>
      </w:rPr>
    </w:lvl>
    <w:lvl w:ilvl="2">
      <w:start w:val="1"/>
      <w:numFmt w:val="decimal"/>
      <w:pStyle w:val="Heading3"/>
      <w:lvlText w:val="%1.%2.%3."/>
      <w:lvlJc w:val="left"/>
      <w:pPr>
        <w:tabs>
          <w:tab w:val="num" w:pos="890"/>
        </w:tabs>
        <w:ind w:left="720" w:hanging="720"/>
      </w:pPr>
      <w:rPr>
        <w:rFonts w:hint="default"/>
      </w:rPr>
    </w:lvl>
    <w:lvl w:ilvl="3">
      <w:start w:val="1"/>
      <w:numFmt w:val="lowerLetter"/>
      <w:pStyle w:val="Heading4"/>
      <w:suff w:val="space"/>
      <w:lvlText w:val="%1.%2.%3.%4."/>
      <w:lvlJc w:val="left"/>
      <w:pPr>
        <w:ind w:left="720" w:hanging="72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3CA6691D"/>
    <w:multiLevelType w:val="hybridMultilevel"/>
    <w:tmpl w:val="8F90FBC6"/>
    <w:lvl w:ilvl="0" w:tplc="37C2799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630F91"/>
    <w:multiLevelType w:val="hybridMultilevel"/>
    <w:tmpl w:val="B12A2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F7451C"/>
    <w:multiLevelType w:val="hybridMultilevel"/>
    <w:tmpl w:val="B422280E"/>
    <w:lvl w:ilvl="0" w:tplc="ADC29F1C">
      <w:numFmt w:val="bullet"/>
      <w:pStyle w:val="ListParagraph"/>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3B0336"/>
    <w:multiLevelType w:val="hybridMultilevel"/>
    <w:tmpl w:val="AF863F0C"/>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11" w15:restartNumberingAfterBreak="0">
    <w:nsid w:val="61AA0598"/>
    <w:multiLevelType w:val="hybridMultilevel"/>
    <w:tmpl w:val="B67EB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9404B3"/>
    <w:multiLevelType w:val="hybridMultilevel"/>
    <w:tmpl w:val="74925F84"/>
    <w:lvl w:ilvl="0" w:tplc="37C2799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8DBF95"/>
    <w:multiLevelType w:val="hybridMultilevel"/>
    <w:tmpl w:val="033C7F64"/>
    <w:lvl w:ilvl="0" w:tplc="B5561354">
      <w:start w:val="1"/>
      <w:numFmt w:val="bullet"/>
      <w:lvlText w:val="-"/>
      <w:lvlJc w:val="left"/>
      <w:pPr>
        <w:ind w:left="720" w:hanging="360"/>
      </w:pPr>
      <w:rPr>
        <w:rFonts w:ascii="Aptos" w:hAnsi="Aptos" w:hint="default"/>
      </w:rPr>
    </w:lvl>
    <w:lvl w:ilvl="1" w:tplc="FB20A172">
      <w:start w:val="1"/>
      <w:numFmt w:val="bullet"/>
      <w:lvlText w:val="o"/>
      <w:lvlJc w:val="left"/>
      <w:pPr>
        <w:ind w:left="1440" w:hanging="360"/>
      </w:pPr>
      <w:rPr>
        <w:rFonts w:ascii="Courier New" w:hAnsi="Courier New" w:hint="default"/>
      </w:rPr>
    </w:lvl>
    <w:lvl w:ilvl="2" w:tplc="18748C0E">
      <w:start w:val="1"/>
      <w:numFmt w:val="bullet"/>
      <w:lvlText w:val=""/>
      <w:lvlJc w:val="left"/>
      <w:pPr>
        <w:ind w:left="2160" w:hanging="360"/>
      </w:pPr>
      <w:rPr>
        <w:rFonts w:ascii="Wingdings" w:hAnsi="Wingdings" w:hint="default"/>
      </w:rPr>
    </w:lvl>
    <w:lvl w:ilvl="3" w:tplc="954C1174">
      <w:start w:val="1"/>
      <w:numFmt w:val="bullet"/>
      <w:lvlText w:val=""/>
      <w:lvlJc w:val="left"/>
      <w:pPr>
        <w:ind w:left="2880" w:hanging="360"/>
      </w:pPr>
      <w:rPr>
        <w:rFonts w:ascii="Symbol" w:hAnsi="Symbol" w:hint="default"/>
      </w:rPr>
    </w:lvl>
    <w:lvl w:ilvl="4" w:tplc="E73C6B64">
      <w:start w:val="1"/>
      <w:numFmt w:val="bullet"/>
      <w:lvlText w:val="o"/>
      <w:lvlJc w:val="left"/>
      <w:pPr>
        <w:ind w:left="3600" w:hanging="360"/>
      </w:pPr>
      <w:rPr>
        <w:rFonts w:ascii="Courier New" w:hAnsi="Courier New" w:hint="default"/>
      </w:rPr>
    </w:lvl>
    <w:lvl w:ilvl="5" w:tplc="64C68DBE">
      <w:start w:val="1"/>
      <w:numFmt w:val="bullet"/>
      <w:lvlText w:val=""/>
      <w:lvlJc w:val="left"/>
      <w:pPr>
        <w:ind w:left="4320" w:hanging="360"/>
      </w:pPr>
      <w:rPr>
        <w:rFonts w:ascii="Wingdings" w:hAnsi="Wingdings" w:hint="default"/>
      </w:rPr>
    </w:lvl>
    <w:lvl w:ilvl="6" w:tplc="45D8E916">
      <w:start w:val="1"/>
      <w:numFmt w:val="bullet"/>
      <w:lvlText w:val=""/>
      <w:lvlJc w:val="left"/>
      <w:pPr>
        <w:ind w:left="5040" w:hanging="360"/>
      </w:pPr>
      <w:rPr>
        <w:rFonts w:ascii="Symbol" w:hAnsi="Symbol" w:hint="default"/>
      </w:rPr>
    </w:lvl>
    <w:lvl w:ilvl="7" w:tplc="8B247524">
      <w:start w:val="1"/>
      <w:numFmt w:val="bullet"/>
      <w:lvlText w:val="o"/>
      <w:lvlJc w:val="left"/>
      <w:pPr>
        <w:ind w:left="5760" w:hanging="360"/>
      </w:pPr>
      <w:rPr>
        <w:rFonts w:ascii="Courier New" w:hAnsi="Courier New" w:hint="default"/>
      </w:rPr>
    </w:lvl>
    <w:lvl w:ilvl="8" w:tplc="404E4F9C">
      <w:start w:val="1"/>
      <w:numFmt w:val="bullet"/>
      <w:lvlText w:val=""/>
      <w:lvlJc w:val="left"/>
      <w:pPr>
        <w:ind w:left="6480" w:hanging="360"/>
      </w:pPr>
      <w:rPr>
        <w:rFonts w:ascii="Wingdings" w:hAnsi="Wingdings" w:hint="default"/>
      </w:rPr>
    </w:lvl>
  </w:abstractNum>
  <w:abstractNum w:abstractNumId="14" w15:restartNumberingAfterBreak="0">
    <w:nsid w:val="6C3CA502"/>
    <w:multiLevelType w:val="hybridMultilevel"/>
    <w:tmpl w:val="E264D3A2"/>
    <w:lvl w:ilvl="0" w:tplc="66543466">
      <w:start w:val="1"/>
      <w:numFmt w:val="bullet"/>
      <w:lvlText w:val="-"/>
      <w:lvlJc w:val="left"/>
      <w:pPr>
        <w:ind w:left="720" w:hanging="360"/>
      </w:pPr>
      <w:rPr>
        <w:rFonts w:ascii="Aptos" w:hAnsi="Aptos" w:hint="default"/>
      </w:rPr>
    </w:lvl>
    <w:lvl w:ilvl="1" w:tplc="8C589C10">
      <w:start w:val="1"/>
      <w:numFmt w:val="bullet"/>
      <w:lvlText w:val="o"/>
      <w:lvlJc w:val="left"/>
      <w:pPr>
        <w:ind w:left="1440" w:hanging="360"/>
      </w:pPr>
      <w:rPr>
        <w:rFonts w:ascii="Courier New" w:hAnsi="Courier New" w:hint="default"/>
      </w:rPr>
    </w:lvl>
    <w:lvl w:ilvl="2" w:tplc="8C46C5FE">
      <w:start w:val="1"/>
      <w:numFmt w:val="bullet"/>
      <w:lvlText w:val=""/>
      <w:lvlJc w:val="left"/>
      <w:pPr>
        <w:ind w:left="2160" w:hanging="360"/>
      </w:pPr>
      <w:rPr>
        <w:rFonts w:ascii="Wingdings" w:hAnsi="Wingdings" w:hint="default"/>
      </w:rPr>
    </w:lvl>
    <w:lvl w:ilvl="3" w:tplc="44FA7C74">
      <w:start w:val="1"/>
      <w:numFmt w:val="bullet"/>
      <w:lvlText w:val=""/>
      <w:lvlJc w:val="left"/>
      <w:pPr>
        <w:ind w:left="2880" w:hanging="360"/>
      </w:pPr>
      <w:rPr>
        <w:rFonts w:ascii="Symbol" w:hAnsi="Symbol" w:hint="default"/>
      </w:rPr>
    </w:lvl>
    <w:lvl w:ilvl="4" w:tplc="048851A4">
      <w:start w:val="1"/>
      <w:numFmt w:val="bullet"/>
      <w:lvlText w:val="o"/>
      <w:lvlJc w:val="left"/>
      <w:pPr>
        <w:ind w:left="3600" w:hanging="360"/>
      </w:pPr>
      <w:rPr>
        <w:rFonts w:ascii="Courier New" w:hAnsi="Courier New" w:hint="default"/>
      </w:rPr>
    </w:lvl>
    <w:lvl w:ilvl="5" w:tplc="8E5A95F2">
      <w:start w:val="1"/>
      <w:numFmt w:val="bullet"/>
      <w:lvlText w:val=""/>
      <w:lvlJc w:val="left"/>
      <w:pPr>
        <w:ind w:left="4320" w:hanging="360"/>
      </w:pPr>
      <w:rPr>
        <w:rFonts w:ascii="Wingdings" w:hAnsi="Wingdings" w:hint="default"/>
      </w:rPr>
    </w:lvl>
    <w:lvl w:ilvl="6" w:tplc="C8DE8C6E">
      <w:start w:val="1"/>
      <w:numFmt w:val="bullet"/>
      <w:lvlText w:val=""/>
      <w:lvlJc w:val="left"/>
      <w:pPr>
        <w:ind w:left="5040" w:hanging="360"/>
      </w:pPr>
      <w:rPr>
        <w:rFonts w:ascii="Symbol" w:hAnsi="Symbol" w:hint="default"/>
      </w:rPr>
    </w:lvl>
    <w:lvl w:ilvl="7" w:tplc="DA50BA3A">
      <w:start w:val="1"/>
      <w:numFmt w:val="bullet"/>
      <w:lvlText w:val="o"/>
      <w:lvlJc w:val="left"/>
      <w:pPr>
        <w:ind w:left="5760" w:hanging="360"/>
      </w:pPr>
      <w:rPr>
        <w:rFonts w:ascii="Courier New" w:hAnsi="Courier New" w:hint="default"/>
      </w:rPr>
    </w:lvl>
    <w:lvl w:ilvl="8" w:tplc="E180783A">
      <w:start w:val="1"/>
      <w:numFmt w:val="bullet"/>
      <w:lvlText w:val=""/>
      <w:lvlJc w:val="left"/>
      <w:pPr>
        <w:ind w:left="6480" w:hanging="360"/>
      </w:pPr>
      <w:rPr>
        <w:rFonts w:ascii="Wingdings" w:hAnsi="Wingdings" w:hint="default"/>
      </w:rPr>
    </w:lvl>
  </w:abstractNum>
  <w:abstractNum w:abstractNumId="15" w15:restartNumberingAfterBreak="0">
    <w:nsid w:val="7C4E459E"/>
    <w:multiLevelType w:val="hybridMultilevel"/>
    <w:tmpl w:val="EFEAA5C6"/>
    <w:lvl w:ilvl="0" w:tplc="04BAD68C">
      <w:start w:val="1"/>
      <w:numFmt w:val="bullet"/>
      <w:lvlText w:val="-"/>
      <w:lvlJc w:val="left"/>
      <w:pPr>
        <w:ind w:left="720" w:hanging="360"/>
      </w:pPr>
      <w:rPr>
        <w:rFonts w:ascii="Aptos" w:hAnsi="Aptos" w:hint="default"/>
      </w:rPr>
    </w:lvl>
    <w:lvl w:ilvl="1" w:tplc="7B226078">
      <w:start w:val="1"/>
      <w:numFmt w:val="bullet"/>
      <w:lvlText w:val="o"/>
      <w:lvlJc w:val="left"/>
      <w:pPr>
        <w:ind w:left="1440" w:hanging="360"/>
      </w:pPr>
      <w:rPr>
        <w:rFonts w:ascii="Courier New" w:hAnsi="Courier New" w:hint="default"/>
      </w:rPr>
    </w:lvl>
    <w:lvl w:ilvl="2" w:tplc="31B67964">
      <w:start w:val="1"/>
      <w:numFmt w:val="bullet"/>
      <w:lvlText w:val=""/>
      <w:lvlJc w:val="left"/>
      <w:pPr>
        <w:ind w:left="2160" w:hanging="360"/>
      </w:pPr>
      <w:rPr>
        <w:rFonts w:ascii="Wingdings" w:hAnsi="Wingdings" w:hint="default"/>
      </w:rPr>
    </w:lvl>
    <w:lvl w:ilvl="3" w:tplc="7616B4F6">
      <w:start w:val="1"/>
      <w:numFmt w:val="bullet"/>
      <w:lvlText w:val=""/>
      <w:lvlJc w:val="left"/>
      <w:pPr>
        <w:ind w:left="2880" w:hanging="360"/>
      </w:pPr>
      <w:rPr>
        <w:rFonts w:ascii="Symbol" w:hAnsi="Symbol" w:hint="default"/>
      </w:rPr>
    </w:lvl>
    <w:lvl w:ilvl="4" w:tplc="B19AFC26">
      <w:start w:val="1"/>
      <w:numFmt w:val="bullet"/>
      <w:lvlText w:val="o"/>
      <w:lvlJc w:val="left"/>
      <w:pPr>
        <w:ind w:left="3600" w:hanging="360"/>
      </w:pPr>
      <w:rPr>
        <w:rFonts w:ascii="Courier New" w:hAnsi="Courier New" w:hint="default"/>
      </w:rPr>
    </w:lvl>
    <w:lvl w:ilvl="5" w:tplc="DA1C0A26">
      <w:start w:val="1"/>
      <w:numFmt w:val="bullet"/>
      <w:lvlText w:val=""/>
      <w:lvlJc w:val="left"/>
      <w:pPr>
        <w:ind w:left="4320" w:hanging="360"/>
      </w:pPr>
      <w:rPr>
        <w:rFonts w:ascii="Wingdings" w:hAnsi="Wingdings" w:hint="default"/>
      </w:rPr>
    </w:lvl>
    <w:lvl w:ilvl="6" w:tplc="B04AAFCE">
      <w:start w:val="1"/>
      <w:numFmt w:val="bullet"/>
      <w:lvlText w:val=""/>
      <w:lvlJc w:val="left"/>
      <w:pPr>
        <w:ind w:left="5040" w:hanging="360"/>
      </w:pPr>
      <w:rPr>
        <w:rFonts w:ascii="Symbol" w:hAnsi="Symbol" w:hint="default"/>
      </w:rPr>
    </w:lvl>
    <w:lvl w:ilvl="7" w:tplc="DEC6FF04">
      <w:start w:val="1"/>
      <w:numFmt w:val="bullet"/>
      <w:lvlText w:val="o"/>
      <w:lvlJc w:val="left"/>
      <w:pPr>
        <w:ind w:left="5760" w:hanging="360"/>
      </w:pPr>
      <w:rPr>
        <w:rFonts w:ascii="Courier New" w:hAnsi="Courier New" w:hint="default"/>
      </w:rPr>
    </w:lvl>
    <w:lvl w:ilvl="8" w:tplc="DFE02064">
      <w:start w:val="1"/>
      <w:numFmt w:val="bullet"/>
      <w:lvlText w:val=""/>
      <w:lvlJc w:val="left"/>
      <w:pPr>
        <w:ind w:left="6480" w:hanging="360"/>
      </w:pPr>
      <w:rPr>
        <w:rFonts w:ascii="Wingdings" w:hAnsi="Wingdings" w:hint="default"/>
      </w:rPr>
    </w:lvl>
  </w:abstractNum>
  <w:num w:numId="1" w16cid:durableId="1622034742">
    <w:abstractNumId w:val="9"/>
  </w:num>
  <w:num w:numId="2" w16cid:durableId="159640100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35472652">
    <w:abstractNumId w:val="12"/>
  </w:num>
  <w:num w:numId="4" w16cid:durableId="1364089496">
    <w:abstractNumId w:val="7"/>
  </w:num>
  <w:num w:numId="5" w16cid:durableId="1055468067">
    <w:abstractNumId w:val="4"/>
  </w:num>
  <w:num w:numId="6" w16cid:durableId="1728647400">
    <w:abstractNumId w:val="2"/>
  </w:num>
  <w:num w:numId="7" w16cid:durableId="885532038">
    <w:abstractNumId w:val="14"/>
  </w:num>
  <w:num w:numId="8" w16cid:durableId="844824821">
    <w:abstractNumId w:val="15"/>
  </w:num>
  <w:num w:numId="9" w16cid:durableId="24714856">
    <w:abstractNumId w:val="13"/>
  </w:num>
  <w:num w:numId="10" w16cid:durableId="601382946">
    <w:abstractNumId w:val="10"/>
  </w:num>
  <w:num w:numId="11" w16cid:durableId="2015647674">
    <w:abstractNumId w:val="5"/>
  </w:num>
  <w:num w:numId="12" w16cid:durableId="2005695786">
    <w:abstractNumId w:val="0"/>
  </w:num>
  <w:num w:numId="13" w16cid:durableId="2062365583">
    <w:abstractNumId w:val="1"/>
  </w:num>
  <w:num w:numId="14" w16cid:durableId="2072776248">
    <w:abstractNumId w:val="8"/>
  </w:num>
  <w:num w:numId="15" w16cid:durableId="1963922824">
    <w:abstractNumId w:val="3"/>
  </w:num>
  <w:num w:numId="16" w16cid:durableId="401492695">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F77"/>
    <w:rsid w:val="00000F36"/>
    <w:rsid w:val="000015E4"/>
    <w:rsid w:val="000016B9"/>
    <w:rsid w:val="00001C71"/>
    <w:rsid w:val="00003047"/>
    <w:rsid w:val="00003189"/>
    <w:rsid w:val="000031C7"/>
    <w:rsid w:val="0000399A"/>
    <w:rsid w:val="000049BB"/>
    <w:rsid w:val="00004DE4"/>
    <w:rsid w:val="00005F53"/>
    <w:rsid w:val="00006861"/>
    <w:rsid w:val="00011D10"/>
    <w:rsid w:val="00012FEC"/>
    <w:rsid w:val="0001503B"/>
    <w:rsid w:val="00015F95"/>
    <w:rsid w:val="000165E4"/>
    <w:rsid w:val="00016BD6"/>
    <w:rsid w:val="00016D5D"/>
    <w:rsid w:val="00016F98"/>
    <w:rsid w:val="000178F6"/>
    <w:rsid w:val="00020204"/>
    <w:rsid w:val="0002073A"/>
    <w:rsid w:val="00020C8B"/>
    <w:rsid w:val="00022834"/>
    <w:rsid w:val="00022891"/>
    <w:rsid w:val="00022A1E"/>
    <w:rsid w:val="00024751"/>
    <w:rsid w:val="00024E9F"/>
    <w:rsid w:val="0002586E"/>
    <w:rsid w:val="00030522"/>
    <w:rsid w:val="00030DA4"/>
    <w:rsid w:val="000320BD"/>
    <w:rsid w:val="00033213"/>
    <w:rsid w:val="000340A0"/>
    <w:rsid w:val="00035829"/>
    <w:rsid w:val="00036601"/>
    <w:rsid w:val="000366F5"/>
    <w:rsid w:val="0003771B"/>
    <w:rsid w:val="00037A02"/>
    <w:rsid w:val="00040620"/>
    <w:rsid w:val="00041307"/>
    <w:rsid w:val="00041CA1"/>
    <w:rsid w:val="000425A3"/>
    <w:rsid w:val="00042E77"/>
    <w:rsid w:val="00043C13"/>
    <w:rsid w:val="00043C78"/>
    <w:rsid w:val="00043FC3"/>
    <w:rsid w:val="00044139"/>
    <w:rsid w:val="00044533"/>
    <w:rsid w:val="000445BB"/>
    <w:rsid w:val="0004463A"/>
    <w:rsid w:val="000451D6"/>
    <w:rsid w:val="0004555C"/>
    <w:rsid w:val="0004634D"/>
    <w:rsid w:val="00047C51"/>
    <w:rsid w:val="0005055A"/>
    <w:rsid w:val="00050785"/>
    <w:rsid w:val="000510FD"/>
    <w:rsid w:val="00051202"/>
    <w:rsid w:val="0005145F"/>
    <w:rsid w:val="00051E57"/>
    <w:rsid w:val="00052852"/>
    <w:rsid w:val="000529D9"/>
    <w:rsid w:val="000534C3"/>
    <w:rsid w:val="000535B0"/>
    <w:rsid w:val="000536B5"/>
    <w:rsid w:val="000540E1"/>
    <w:rsid w:val="000548DD"/>
    <w:rsid w:val="00054AA4"/>
    <w:rsid w:val="00054D18"/>
    <w:rsid w:val="00054FD7"/>
    <w:rsid w:val="00055A00"/>
    <w:rsid w:val="00055AFC"/>
    <w:rsid w:val="0005638C"/>
    <w:rsid w:val="00056BB5"/>
    <w:rsid w:val="00057597"/>
    <w:rsid w:val="00057A38"/>
    <w:rsid w:val="00057A60"/>
    <w:rsid w:val="000627F9"/>
    <w:rsid w:val="00062980"/>
    <w:rsid w:val="00064536"/>
    <w:rsid w:val="00064970"/>
    <w:rsid w:val="000651F4"/>
    <w:rsid w:val="00065407"/>
    <w:rsid w:val="00065931"/>
    <w:rsid w:val="00065980"/>
    <w:rsid w:val="0006633B"/>
    <w:rsid w:val="00070C20"/>
    <w:rsid w:val="0007464C"/>
    <w:rsid w:val="00074CB9"/>
    <w:rsid w:val="000753A4"/>
    <w:rsid w:val="00075EAE"/>
    <w:rsid w:val="000763EC"/>
    <w:rsid w:val="0007643D"/>
    <w:rsid w:val="00076868"/>
    <w:rsid w:val="00077760"/>
    <w:rsid w:val="00077834"/>
    <w:rsid w:val="00077C2D"/>
    <w:rsid w:val="000808A7"/>
    <w:rsid w:val="0008115E"/>
    <w:rsid w:val="000818B5"/>
    <w:rsid w:val="0008200B"/>
    <w:rsid w:val="000826F4"/>
    <w:rsid w:val="00082B14"/>
    <w:rsid w:val="0008411C"/>
    <w:rsid w:val="0008520B"/>
    <w:rsid w:val="00086BC3"/>
    <w:rsid w:val="00086CA8"/>
    <w:rsid w:val="000870DD"/>
    <w:rsid w:val="0008723F"/>
    <w:rsid w:val="000877F7"/>
    <w:rsid w:val="000904DA"/>
    <w:rsid w:val="00090927"/>
    <w:rsid w:val="00091130"/>
    <w:rsid w:val="00091EFA"/>
    <w:rsid w:val="00092569"/>
    <w:rsid w:val="0009265A"/>
    <w:rsid w:val="00092D34"/>
    <w:rsid w:val="00092F44"/>
    <w:rsid w:val="00093449"/>
    <w:rsid w:val="00093F4F"/>
    <w:rsid w:val="00095856"/>
    <w:rsid w:val="0009593D"/>
    <w:rsid w:val="00095AC1"/>
    <w:rsid w:val="000962B8"/>
    <w:rsid w:val="0009683E"/>
    <w:rsid w:val="00097624"/>
    <w:rsid w:val="00097DCE"/>
    <w:rsid w:val="000A15DA"/>
    <w:rsid w:val="000A1C5A"/>
    <w:rsid w:val="000A23CE"/>
    <w:rsid w:val="000A293C"/>
    <w:rsid w:val="000A2994"/>
    <w:rsid w:val="000A2D93"/>
    <w:rsid w:val="000A303F"/>
    <w:rsid w:val="000A3269"/>
    <w:rsid w:val="000A4679"/>
    <w:rsid w:val="000A4747"/>
    <w:rsid w:val="000A54E5"/>
    <w:rsid w:val="000A56C5"/>
    <w:rsid w:val="000A56D1"/>
    <w:rsid w:val="000A5D05"/>
    <w:rsid w:val="000A6A22"/>
    <w:rsid w:val="000A6C17"/>
    <w:rsid w:val="000B0389"/>
    <w:rsid w:val="000B053A"/>
    <w:rsid w:val="000B08A7"/>
    <w:rsid w:val="000B0DED"/>
    <w:rsid w:val="000B1853"/>
    <w:rsid w:val="000B18F2"/>
    <w:rsid w:val="000B283A"/>
    <w:rsid w:val="000B292F"/>
    <w:rsid w:val="000B2C14"/>
    <w:rsid w:val="000B2E93"/>
    <w:rsid w:val="000B41C8"/>
    <w:rsid w:val="000B52A3"/>
    <w:rsid w:val="000B5AEB"/>
    <w:rsid w:val="000B6580"/>
    <w:rsid w:val="000B67E4"/>
    <w:rsid w:val="000B6AC2"/>
    <w:rsid w:val="000B7287"/>
    <w:rsid w:val="000B7515"/>
    <w:rsid w:val="000B77AF"/>
    <w:rsid w:val="000B77BD"/>
    <w:rsid w:val="000C05F7"/>
    <w:rsid w:val="000C2FF5"/>
    <w:rsid w:val="000C38F6"/>
    <w:rsid w:val="000C3F13"/>
    <w:rsid w:val="000C43B0"/>
    <w:rsid w:val="000C4919"/>
    <w:rsid w:val="000C5873"/>
    <w:rsid w:val="000C60BA"/>
    <w:rsid w:val="000C65A6"/>
    <w:rsid w:val="000C6950"/>
    <w:rsid w:val="000C6AC1"/>
    <w:rsid w:val="000C6D20"/>
    <w:rsid w:val="000C7420"/>
    <w:rsid w:val="000C7626"/>
    <w:rsid w:val="000C7E94"/>
    <w:rsid w:val="000D0795"/>
    <w:rsid w:val="000D0AF1"/>
    <w:rsid w:val="000D0D38"/>
    <w:rsid w:val="000D1932"/>
    <w:rsid w:val="000D1C5D"/>
    <w:rsid w:val="000D245B"/>
    <w:rsid w:val="000D4A49"/>
    <w:rsid w:val="000D5856"/>
    <w:rsid w:val="000D64F7"/>
    <w:rsid w:val="000D6F45"/>
    <w:rsid w:val="000D75BC"/>
    <w:rsid w:val="000D76CD"/>
    <w:rsid w:val="000E06D5"/>
    <w:rsid w:val="000E09BE"/>
    <w:rsid w:val="000E0AD9"/>
    <w:rsid w:val="000E0C08"/>
    <w:rsid w:val="000E11FB"/>
    <w:rsid w:val="000E28DA"/>
    <w:rsid w:val="000E31EF"/>
    <w:rsid w:val="000E31F2"/>
    <w:rsid w:val="000E407F"/>
    <w:rsid w:val="000E488B"/>
    <w:rsid w:val="000E4A6C"/>
    <w:rsid w:val="000E57A9"/>
    <w:rsid w:val="000E6048"/>
    <w:rsid w:val="000E6585"/>
    <w:rsid w:val="000E699B"/>
    <w:rsid w:val="000E789C"/>
    <w:rsid w:val="000E7D71"/>
    <w:rsid w:val="000F0719"/>
    <w:rsid w:val="000F097A"/>
    <w:rsid w:val="000F15D9"/>
    <w:rsid w:val="000F2487"/>
    <w:rsid w:val="000F275A"/>
    <w:rsid w:val="000F28BB"/>
    <w:rsid w:val="000F3A32"/>
    <w:rsid w:val="000F4260"/>
    <w:rsid w:val="000F4795"/>
    <w:rsid w:val="000F4B1D"/>
    <w:rsid w:val="000F520D"/>
    <w:rsid w:val="000F5372"/>
    <w:rsid w:val="000F69CE"/>
    <w:rsid w:val="000F6BA6"/>
    <w:rsid w:val="000F6CB9"/>
    <w:rsid w:val="000F6FE2"/>
    <w:rsid w:val="000F7ADB"/>
    <w:rsid w:val="00100E2B"/>
    <w:rsid w:val="001018BD"/>
    <w:rsid w:val="00101C87"/>
    <w:rsid w:val="001028ED"/>
    <w:rsid w:val="00102B0C"/>
    <w:rsid w:val="00104AEF"/>
    <w:rsid w:val="00105D4D"/>
    <w:rsid w:val="0010667C"/>
    <w:rsid w:val="00106C4B"/>
    <w:rsid w:val="001076E8"/>
    <w:rsid w:val="0011067C"/>
    <w:rsid w:val="00110DA8"/>
    <w:rsid w:val="00110EC1"/>
    <w:rsid w:val="001126F2"/>
    <w:rsid w:val="001135DB"/>
    <w:rsid w:val="00113B0C"/>
    <w:rsid w:val="001142F4"/>
    <w:rsid w:val="001148AF"/>
    <w:rsid w:val="00115A6C"/>
    <w:rsid w:val="00115A82"/>
    <w:rsid w:val="00115DEB"/>
    <w:rsid w:val="001167CF"/>
    <w:rsid w:val="001176A9"/>
    <w:rsid w:val="00120DE7"/>
    <w:rsid w:val="00120F6A"/>
    <w:rsid w:val="00122E4C"/>
    <w:rsid w:val="001233BB"/>
    <w:rsid w:val="0012359D"/>
    <w:rsid w:val="00123A17"/>
    <w:rsid w:val="001241A3"/>
    <w:rsid w:val="001241E7"/>
    <w:rsid w:val="00124436"/>
    <w:rsid w:val="001246AE"/>
    <w:rsid w:val="00124863"/>
    <w:rsid w:val="00125034"/>
    <w:rsid w:val="001254C2"/>
    <w:rsid w:val="00125A58"/>
    <w:rsid w:val="00126BCE"/>
    <w:rsid w:val="00126FEA"/>
    <w:rsid w:val="001270D6"/>
    <w:rsid w:val="00127395"/>
    <w:rsid w:val="001302D7"/>
    <w:rsid w:val="0013092D"/>
    <w:rsid w:val="00130FAF"/>
    <w:rsid w:val="00131BF1"/>
    <w:rsid w:val="00131DA3"/>
    <w:rsid w:val="00131DC9"/>
    <w:rsid w:val="00132827"/>
    <w:rsid w:val="00132A9B"/>
    <w:rsid w:val="001335B1"/>
    <w:rsid w:val="00133BA4"/>
    <w:rsid w:val="00133F6F"/>
    <w:rsid w:val="0013407B"/>
    <w:rsid w:val="001340D4"/>
    <w:rsid w:val="00134C9F"/>
    <w:rsid w:val="00134EBE"/>
    <w:rsid w:val="00135521"/>
    <w:rsid w:val="00135673"/>
    <w:rsid w:val="001359F3"/>
    <w:rsid w:val="00136383"/>
    <w:rsid w:val="00136816"/>
    <w:rsid w:val="0013692D"/>
    <w:rsid w:val="001372CF"/>
    <w:rsid w:val="00137D07"/>
    <w:rsid w:val="00137E31"/>
    <w:rsid w:val="00140522"/>
    <w:rsid w:val="001406C3"/>
    <w:rsid w:val="00140FBE"/>
    <w:rsid w:val="00141D64"/>
    <w:rsid w:val="001420E9"/>
    <w:rsid w:val="001422AB"/>
    <w:rsid w:val="00142741"/>
    <w:rsid w:val="0014294C"/>
    <w:rsid w:val="00142F97"/>
    <w:rsid w:val="0014330A"/>
    <w:rsid w:val="00144770"/>
    <w:rsid w:val="00145065"/>
    <w:rsid w:val="00145392"/>
    <w:rsid w:val="0014561F"/>
    <w:rsid w:val="00145650"/>
    <w:rsid w:val="0014572C"/>
    <w:rsid w:val="0014592C"/>
    <w:rsid w:val="00145E52"/>
    <w:rsid w:val="001466D3"/>
    <w:rsid w:val="00146D22"/>
    <w:rsid w:val="00147778"/>
    <w:rsid w:val="0014781A"/>
    <w:rsid w:val="0015060D"/>
    <w:rsid w:val="00150E30"/>
    <w:rsid w:val="00151577"/>
    <w:rsid w:val="00151589"/>
    <w:rsid w:val="00151985"/>
    <w:rsid w:val="001524A3"/>
    <w:rsid w:val="0015288C"/>
    <w:rsid w:val="0015294C"/>
    <w:rsid w:val="00152C87"/>
    <w:rsid w:val="00152C8E"/>
    <w:rsid w:val="00152CB7"/>
    <w:rsid w:val="00154EDA"/>
    <w:rsid w:val="00154F57"/>
    <w:rsid w:val="001554CE"/>
    <w:rsid w:val="00155C0D"/>
    <w:rsid w:val="00155D02"/>
    <w:rsid w:val="00156A9C"/>
    <w:rsid w:val="00156D56"/>
    <w:rsid w:val="001577EB"/>
    <w:rsid w:val="0016165E"/>
    <w:rsid w:val="00161C1C"/>
    <w:rsid w:val="00163079"/>
    <w:rsid w:val="0016338F"/>
    <w:rsid w:val="0016366C"/>
    <w:rsid w:val="0016368D"/>
    <w:rsid w:val="00163E8A"/>
    <w:rsid w:val="00164C28"/>
    <w:rsid w:val="0016553E"/>
    <w:rsid w:val="00165EBF"/>
    <w:rsid w:val="0016636A"/>
    <w:rsid w:val="001667E1"/>
    <w:rsid w:val="001668D8"/>
    <w:rsid w:val="0016711C"/>
    <w:rsid w:val="00167199"/>
    <w:rsid w:val="00167A04"/>
    <w:rsid w:val="0017056E"/>
    <w:rsid w:val="00170FB4"/>
    <w:rsid w:val="00171B20"/>
    <w:rsid w:val="00171D87"/>
    <w:rsid w:val="001728ED"/>
    <w:rsid w:val="00172D01"/>
    <w:rsid w:val="001733A1"/>
    <w:rsid w:val="00174157"/>
    <w:rsid w:val="00175AB3"/>
    <w:rsid w:val="00176047"/>
    <w:rsid w:val="00176C80"/>
    <w:rsid w:val="001808E5"/>
    <w:rsid w:val="00180E03"/>
    <w:rsid w:val="00181238"/>
    <w:rsid w:val="0018315B"/>
    <w:rsid w:val="00183B5F"/>
    <w:rsid w:val="001840F6"/>
    <w:rsid w:val="00185CE3"/>
    <w:rsid w:val="0018672E"/>
    <w:rsid w:val="001867DA"/>
    <w:rsid w:val="00186A7B"/>
    <w:rsid w:val="00186A9F"/>
    <w:rsid w:val="00186ADF"/>
    <w:rsid w:val="00186B82"/>
    <w:rsid w:val="00186D62"/>
    <w:rsid w:val="00190987"/>
    <w:rsid w:val="00191921"/>
    <w:rsid w:val="00192C18"/>
    <w:rsid w:val="001930BD"/>
    <w:rsid w:val="00193B40"/>
    <w:rsid w:val="00194783"/>
    <w:rsid w:val="00195269"/>
    <w:rsid w:val="001952A5"/>
    <w:rsid w:val="00196D25"/>
    <w:rsid w:val="00196DC8"/>
    <w:rsid w:val="0019733A"/>
    <w:rsid w:val="001973EA"/>
    <w:rsid w:val="00197D9D"/>
    <w:rsid w:val="001A13C1"/>
    <w:rsid w:val="001A1C1D"/>
    <w:rsid w:val="001A1E49"/>
    <w:rsid w:val="001A31DC"/>
    <w:rsid w:val="001A4233"/>
    <w:rsid w:val="001A496E"/>
    <w:rsid w:val="001A5AF8"/>
    <w:rsid w:val="001A6444"/>
    <w:rsid w:val="001A65C4"/>
    <w:rsid w:val="001A6C9D"/>
    <w:rsid w:val="001A6F40"/>
    <w:rsid w:val="001A7665"/>
    <w:rsid w:val="001B0177"/>
    <w:rsid w:val="001B060A"/>
    <w:rsid w:val="001B11D0"/>
    <w:rsid w:val="001B14E1"/>
    <w:rsid w:val="001B1670"/>
    <w:rsid w:val="001B1A83"/>
    <w:rsid w:val="001B1E52"/>
    <w:rsid w:val="001B3097"/>
    <w:rsid w:val="001B3221"/>
    <w:rsid w:val="001B359B"/>
    <w:rsid w:val="001B3D3A"/>
    <w:rsid w:val="001B3F83"/>
    <w:rsid w:val="001B5AEF"/>
    <w:rsid w:val="001B605A"/>
    <w:rsid w:val="001B6E69"/>
    <w:rsid w:val="001C0349"/>
    <w:rsid w:val="001C08EC"/>
    <w:rsid w:val="001C090C"/>
    <w:rsid w:val="001C1B2A"/>
    <w:rsid w:val="001C1EC9"/>
    <w:rsid w:val="001C23B7"/>
    <w:rsid w:val="001C28C0"/>
    <w:rsid w:val="001C2C71"/>
    <w:rsid w:val="001C3347"/>
    <w:rsid w:val="001C3F93"/>
    <w:rsid w:val="001C5135"/>
    <w:rsid w:val="001C56B5"/>
    <w:rsid w:val="001C5F6E"/>
    <w:rsid w:val="001C65B2"/>
    <w:rsid w:val="001C7EEA"/>
    <w:rsid w:val="001D0039"/>
    <w:rsid w:val="001D0999"/>
    <w:rsid w:val="001D11AF"/>
    <w:rsid w:val="001D1556"/>
    <w:rsid w:val="001D1ABF"/>
    <w:rsid w:val="001D1C7B"/>
    <w:rsid w:val="001D30E3"/>
    <w:rsid w:val="001D33ED"/>
    <w:rsid w:val="001D3742"/>
    <w:rsid w:val="001D3900"/>
    <w:rsid w:val="001D3983"/>
    <w:rsid w:val="001D3BED"/>
    <w:rsid w:val="001D54DF"/>
    <w:rsid w:val="001D61E6"/>
    <w:rsid w:val="001D6962"/>
    <w:rsid w:val="001D7240"/>
    <w:rsid w:val="001E068D"/>
    <w:rsid w:val="001E162F"/>
    <w:rsid w:val="001E178E"/>
    <w:rsid w:val="001E17B1"/>
    <w:rsid w:val="001E2580"/>
    <w:rsid w:val="001E2AEF"/>
    <w:rsid w:val="001E2D36"/>
    <w:rsid w:val="001E3574"/>
    <w:rsid w:val="001E428D"/>
    <w:rsid w:val="001E459A"/>
    <w:rsid w:val="001E4C4F"/>
    <w:rsid w:val="001E73FF"/>
    <w:rsid w:val="001E7D66"/>
    <w:rsid w:val="001F0246"/>
    <w:rsid w:val="001F03D5"/>
    <w:rsid w:val="001F09C8"/>
    <w:rsid w:val="001F09ED"/>
    <w:rsid w:val="001F1A6C"/>
    <w:rsid w:val="001F1D15"/>
    <w:rsid w:val="001F1D94"/>
    <w:rsid w:val="001F2820"/>
    <w:rsid w:val="001F2A79"/>
    <w:rsid w:val="001F3995"/>
    <w:rsid w:val="001F3C26"/>
    <w:rsid w:val="001F4027"/>
    <w:rsid w:val="001F4CED"/>
    <w:rsid w:val="001F5094"/>
    <w:rsid w:val="001F529E"/>
    <w:rsid w:val="001F5837"/>
    <w:rsid w:val="001F5984"/>
    <w:rsid w:val="001F6656"/>
    <w:rsid w:val="001F6F9F"/>
    <w:rsid w:val="001F7EDB"/>
    <w:rsid w:val="002002E5"/>
    <w:rsid w:val="00201C45"/>
    <w:rsid w:val="00202BAC"/>
    <w:rsid w:val="0020346C"/>
    <w:rsid w:val="00203A2F"/>
    <w:rsid w:val="00203B27"/>
    <w:rsid w:val="00204205"/>
    <w:rsid w:val="0020471F"/>
    <w:rsid w:val="00204C6B"/>
    <w:rsid w:val="00205702"/>
    <w:rsid w:val="00205903"/>
    <w:rsid w:val="00205968"/>
    <w:rsid w:val="00205BD2"/>
    <w:rsid w:val="00206D3A"/>
    <w:rsid w:val="00206FAB"/>
    <w:rsid w:val="002073F9"/>
    <w:rsid w:val="00207959"/>
    <w:rsid w:val="00210B51"/>
    <w:rsid w:val="002111A2"/>
    <w:rsid w:val="00211E7B"/>
    <w:rsid w:val="00213D82"/>
    <w:rsid w:val="0021400F"/>
    <w:rsid w:val="002140CF"/>
    <w:rsid w:val="00214742"/>
    <w:rsid w:val="00215693"/>
    <w:rsid w:val="0021673B"/>
    <w:rsid w:val="002173C6"/>
    <w:rsid w:val="002173D8"/>
    <w:rsid w:val="002178D8"/>
    <w:rsid w:val="00220AE3"/>
    <w:rsid w:val="00220B94"/>
    <w:rsid w:val="00220CB4"/>
    <w:rsid w:val="002219A0"/>
    <w:rsid w:val="00221C30"/>
    <w:rsid w:val="00222265"/>
    <w:rsid w:val="00222449"/>
    <w:rsid w:val="00222BD1"/>
    <w:rsid w:val="00223445"/>
    <w:rsid w:val="00224571"/>
    <w:rsid w:val="00224C76"/>
    <w:rsid w:val="00224D5D"/>
    <w:rsid w:val="002258C0"/>
    <w:rsid w:val="00225C75"/>
    <w:rsid w:val="00225F68"/>
    <w:rsid w:val="00226281"/>
    <w:rsid w:val="00226A8E"/>
    <w:rsid w:val="00227124"/>
    <w:rsid w:val="0022735C"/>
    <w:rsid w:val="0022739D"/>
    <w:rsid w:val="00227469"/>
    <w:rsid w:val="00231770"/>
    <w:rsid w:val="00231F01"/>
    <w:rsid w:val="0023335E"/>
    <w:rsid w:val="00233E16"/>
    <w:rsid w:val="00233E3F"/>
    <w:rsid w:val="00234863"/>
    <w:rsid w:val="00234AF0"/>
    <w:rsid w:val="00234F24"/>
    <w:rsid w:val="00235943"/>
    <w:rsid w:val="00236002"/>
    <w:rsid w:val="002367DB"/>
    <w:rsid w:val="00237825"/>
    <w:rsid w:val="0024063B"/>
    <w:rsid w:val="002413CA"/>
    <w:rsid w:val="00242276"/>
    <w:rsid w:val="002422D4"/>
    <w:rsid w:val="002423D6"/>
    <w:rsid w:val="0024399E"/>
    <w:rsid w:val="00244E35"/>
    <w:rsid w:val="002456E0"/>
    <w:rsid w:val="00246E16"/>
    <w:rsid w:val="002479FB"/>
    <w:rsid w:val="00247FBD"/>
    <w:rsid w:val="0025156B"/>
    <w:rsid w:val="00252FAA"/>
    <w:rsid w:val="0025434C"/>
    <w:rsid w:val="00254848"/>
    <w:rsid w:val="0025613E"/>
    <w:rsid w:val="00256997"/>
    <w:rsid w:val="00256BA9"/>
    <w:rsid w:val="0025782C"/>
    <w:rsid w:val="00260684"/>
    <w:rsid w:val="00261525"/>
    <w:rsid w:val="00263849"/>
    <w:rsid w:val="00263E3B"/>
    <w:rsid w:val="00263EFD"/>
    <w:rsid w:val="002647FF"/>
    <w:rsid w:val="00264A44"/>
    <w:rsid w:val="00264FF8"/>
    <w:rsid w:val="00265479"/>
    <w:rsid w:val="00265CB0"/>
    <w:rsid w:val="00265E4C"/>
    <w:rsid w:val="00266208"/>
    <w:rsid w:val="002667C3"/>
    <w:rsid w:val="00267D00"/>
    <w:rsid w:val="00270085"/>
    <w:rsid w:val="00270237"/>
    <w:rsid w:val="0027023C"/>
    <w:rsid w:val="00272323"/>
    <w:rsid w:val="002724E7"/>
    <w:rsid w:val="0027278F"/>
    <w:rsid w:val="002727AF"/>
    <w:rsid w:val="00272F6D"/>
    <w:rsid w:val="0027321B"/>
    <w:rsid w:val="002735ED"/>
    <w:rsid w:val="00273C62"/>
    <w:rsid w:val="00274B98"/>
    <w:rsid w:val="00275C91"/>
    <w:rsid w:val="002771BA"/>
    <w:rsid w:val="002778A8"/>
    <w:rsid w:val="00277E5D"/>
    <w:rsid w:val="00280DE8"/>
    <w:rsid w:val="00281D4C"/>
    <w:rsid w:val="00281DA5"/>
    <w:rsid w:val="00281FDB"/>
    <w:rsid w:val="00284162"/>
    <w:rsid w:val="002847B3"/>
    <w:rsid w:val="00286A43"/>
    <w:rsid w:val="002903FC"/>
    <w:rsid w:val="00290F01"/>
    <w:rsid w:val="00292F17"/>
    <w:rsid w:val="00293210"/>
    <w:rsid w:val="0029361B"/>
    <w:rsid w:val="00293D76"/>
    <w:rsid w:val="00293DA2"/>
    <w:rsid w:val="00294368"/>
    <w:rsid w:val="0029443C"/>
    <w:rsid w:val="00294539"/>
    <w:rsid w:val="00294CB6"/>
    <w:rsid w:val="00294FA5"/>
    <w:rsid w:val="00295316"/>
    <w:rsid w:val="00295B28"/>
    <w:rsid w:val="002964D4"/>
    <w:rsid w:val="002975B8"/>
    <w:rsid w:val="002A0187"/>
    <w:rsid w:val="002A065D"/>
    <w:rsid w:val="002A06B7"/>
    <w:rsid w:val="002A0A2B"/>
    <w:rsid w:val="002A12A5"/>
    <w:rsid w:val="002A145C"/>
    <w:rsid w:val="002A1613"/>
    <w:rsid w:val="002A2033"/>
    <w:rsid w:val="002A224A"/>
    <w:rsid w:val="002A32A5"/>
    <w:rsid w:val="002A33CE"/>
    <w:rsid w:val="002A4EA1"/>
    <w:rsid w:val="002A54FB"/>
    <w:rsid w:val="002A5BB1"/>
    <w:rsid w:val="002A5CC4"/>
    <w:rsid w:val="002A6196"/>
    <w:rsid w:val="002A6EEE"/>
    <w:rsid w:val="002A7DBD"/>
    <w:rsid w:val="002B1B70"/>
    <w:rsid w:val="002B2838"/>
    <w:rsid w:val="002B2F27"/>
    <w:rsid w:val="002B3333"/>
    <w:rsid w:val="002B34B5"/>
    <w:rsid w:val="002B3950"/>
    <w:rsid w:val="002B3C10"/>
    <w:rsid w:val="002B3C8E"/>
    <w:rsid w:val="002B3CBB"/>
    <w:rsid w:val="002B42EE"/>
    <w:rsid w:val="002B4FDA"/>
    <w:rsid w:val="002B5884"/>
    <w:rsid w:val="002B635A"/>
    <w:rsid w:val="002B6962"/>
    <w:rsid w:val="002B6A08"/>
    <w:rsid w:val="002B6AA5"/>
    <w:rsid w:val="002B7071"/>
    <w:rsid w:val="002B712C"/>
    <w:rsid w:val="002B75EB"/>
    <w:rsid w:val="002B7F53"/>
    <w:rsid w:val="002C0054"/>
    <w:rsid w:val="002C0386"/>
    <w:rsid w:val="002C04BC"/>
    <w:rsid w:val="002C0A5C"/>
    <w:rsid w:val="002C0C48"/>
    <w:rsid w:val="002C12D4"/>
    <w:rsid w:val="002C21EF"/>
    <w:rsid w:val="002C276F"/>
    <w:rsid w:val="002C34C9"/>
    <w:rsid w:val="002C4B5B"/>
    <w:rsid w:val="002C5063"/>
    <w:rsid w:val="002C5F46"/>
    <w:rsid w:val="002C7D3C"/>
    <w:rsid w:val="002C7E47"/>
    <w:rsid w:val="002D0004"/>
    <w:rsid w:val="002D21D4"/>
    <w:rsid w:val="002D2769"/>
    <w:rsid w:val="002D29FE"/>
    <w:rsid w:val="002D2DAD"/>
    <w:rsid w:val="002D3625"/>
    <w:rsid w:val="002D3728"/>
    <w:rsid w:val="002D3D25"/>
    <w:rsid w:val="002D52EE"/>
    <w:rsid w:val="002D54E1"/>
    <w:rsid w:val="002D6EC9"/>
    <w:rsid w:val="002E0BEB"/>
    <w:rsid w:val="002E0E31"/>
    <w:rsid w:val="002E0EE6"/>
    <w:rsid w:val="002E17CE"/>
    <w:rsid w:val="002E223D"/>
    <w:rsid w:val="002E2504"/>
    <w:rsid w:val="002E28FB"/>
    <w:rsid w:val="002E2C00"/>
    <w:rsid w:val="002E3A87"/>
    <w:rsid w:val="002E3D9C"/>
    <w:rsid w:val="002E4968"/>
    <w:rsid w:val="002E4CCB"/>
    <w:rsid w:val="002E59C8"/>
    <w:rsid w:val="002E60EF"/>
    <w:rsid w:val="002E6838"/>
    <w:rsid w:val="002E6C62"/>
    <w:rsid w:val="002E7979"/>
    <w:rsid w:val="002F173D"/>
    <w:rsid w:val="002F2D41"/>
    <w:rsid w:val="002F30F0"/>
    <w:rsid w:val="002F41BE"/>
    <w:rsid w:val="002F43A0"/>
    <w:rsid w:val="002F4A95"/>
    <w:rsid w:val="002F4DA3"/>
    <w:rsid w:val="002F55D0"/>
    <w:rsid w:val="002F67D9"/>
    <w:rsid w:val="002F6CA9"/>
    <w:rsid w:val="002F70B0"/>
    <w:rsid w:val="002F7149"/>
    <w:rsid w:val="002F7224"/>
    <w:rsid w:val="002F770D"/>
    <w:rsid w:val="002F7CF2"/>
    <w:rsid w:val="00300173"/>
    <w:rsid w:val="00300CAD"/>
    <w:rsid w:val="003015FF"/>
    <w:rsid w:val="00302423"/>
    <w:rsid w:val="003030A8"/>
    <w:rsid w:val="00303294"/>
    <w:rsid w:val="0030329B"/>
    <w:rsid w:val="00303525"/>
    <w:rsid w:val="00303A2A"/>
    <w:rsid w:val="00303A49"/>
    <w:rsid w:val="00303C94"/>
    <w:rsid w:val="003040EB"/>
    <w:rsid w:val="003049F4"/>
    <w:rsid w:val="00304FB0"/>
    <w:rsid w:val="00304FDF"/>
    <w:rsid w:val="00304FFC"/>
    <w:rsid w:val="00305095"/>
    <w:rsid w:val="003050D0"/>
    <w:rsid w:val="003053AE"/>
    <w:rsid w:val="0030544F"/>
    <w:rsid w:val="0030561F"/>
    <w:rsid w:val="003058DA"/>
    <w:rsid w:val="00305AAE"/>
    <w:rsid w:val="00305F8B"/>
    <w:rsid w:val="003060B8"/>
    <w:rsid w:val="00306556"/>
    <w:rsid w:val="00306FED"/>
    <w:rsid w:val="003070A9"/>
    <w:rsid w:val="00307EBA"/>
    <w:rsid w:val="003100DF"/>
    <w:rsid w:val="003105A1"/>
    <w:rsid w:val="003107CE"/>
    <w:rsid w:val="003109E4"/>
    <w:rsid w:val="00310F5B"/>
    <w:rsid w:val="00311C3F"/>
    <w:rsid w:val="00312A75"/>
    <w:rsid w:val="00312EBA"/>
    <w:rsid w:val="00313AFF"/>
    <w:rsid w:val="00313FE8"/>
    <w:rsid w:val="0031408F"/>
    <w:rsid w:val="00314345"/>
    <w:rsid w:val="00315FD0"/>
    <w:rsid w:val="0031605B"/>
    <w:rsid w:val="00316C21"/>
    <w:rsid w:val="00316FC5"/>
    <w:rsid w:val="003171FF"/>
    <w:rsid w:val="0031779D"/>
    <w:rsid w:val="003202D9"/>
    <w:rsid w:val="00320360"/>
    <w:rsid w:val="0032099D"/>
    <w:rsid w:val="00320C51"/>
    <w:rsid w:val="00321A2F"/>
    <w:rsid w:val="00322B92"/>
    <w:rsid w:val="00322DF2"/>
    <w:rsid w:val="00322EEE"/>
    <w:rsid w:val="0032358C"/>
    <w:rsid w:val="00323C34"/>
    <w:rsid w:val="00324860"/>
    <w:rsid w:val="00324A82"/>
    <w:rsid w:val="00324BA3"/>
    <w:rsid w:val="00325089"/>
    <w:rsid w:val="003256DD"/>
    <w:rsid w:val="00325798"/>
    <w:rsid w:val="00327986"/>
    <w:rsid w:val="00330254"/>
    <w:rsid w:val="003319D8"/>
    <w:rsid w:val="0033300A"/>
    <w:rsid w:val="00333675"/>
    <w:rsid w:val="00333893"/>
    <w:rsid w:val="003338BE"/>
    <w:rsid w:val="003352AC"/>
    <w:rsid w:val="00335A1C"/>
    <w:rsid w:val="00335B41"/>
    <w:rsid w:val="0033626A"/>
    <w:rsid w:val="003363BC"/>
    <w:rsid w:val="00336794"/>
    <w:rsid w:val="00336FBB"/>
    <w:rsid w:val="00337EA5"/>
    <w:rsid w:val="00341251"/>
    <w:rsid w:val="00341A58"/>
    <w:rsid w:val="003432BA"/>
    <w:rsid w:val="003433A5"/>
    <w:rsid w:val="0034378E"/>
    <w:rsid w:val="003438C1"/>
    <w:rsid w:val="00345427"/>
    <w:rsid w:val="0034643A"/>
    <w:rsid w:val="00346B8E"/>
    <w:rsid w:val="003473CA"/>
    <w:rsid w:val="003475DB"/>
    <w:rsid w:val="003505E5"/>
    <w:rsid w:val="003509FB"/>
    <w:rsid w:val="00350AE6"/>
    <w:rsid w:val="00351221"/>
    <w:rsid w:val="00351432"/>
    <w:rsid w:val="00351DA0"/>
    <w:rsid w:val="0035268F"/>
    <w:rsid w:val="00352E59"/>
    <w:rsid w:val="00353545"/>
    <w:rsid w:val="0035468A"/>
    <w:rsid w:val="00354B99"/>
    <w:rsid w:val="00355185"/>
    <w:rsid w:val="00355A9B"/>
    <w:rsid w:val="0035631D"/>
    <w:rsid w:val="003563DE"/>
    <w:rsid w:val="00356707"/>
    <w:rsid w:val="00357424"/>
    <w:rsid w:val="0035747A"/>
    <w:rsid w:val="00357A4E"/>
    <w:rsid w:val="00357BF7"/>
    <w:rsid w:val="00357F04"/>
    <w:rsid w:val="003614D5"/>
    <w:rsid w:val="003616F9"/>
    <w:rsid w:val="003621E0"/>
    <w:rsid w:val="0036240E"/>
    <w:rsid w:val="003624EA"/>
    <w:rsid w:val="00364936"/>
    <w:rsid w:val="00364C54"/>
    <w:rsid w:val="00366CC4"/>
    <w:rsid w:val="003673BD"/>
    <w:rsid w:val="0036741A"/>
    <w:rsid w:val="00367586"/>
    <w:rsid w:val="0036787E"/>
    <w:rsid w:val="003679D5"/>
    <w:rsid w:val="003702B5"/>
    <w:rsid w:val="00370D4B"/>
    <w:rsid w:val="00371225"/>
    <w:rsid w:val="00371630"/>
    <w:rsid w:val="00371A63"/>
    <w:rsid w:val="00371D11"/>
    <w:rsid w:val="00372C19"/>
    <w:rsid w:val="00372CC7"/>
    <w:rsid w:val="00373AB2"/>
    <w:rsid w:val="00374489"/>
    <w:rsid w:val="0037459A"/>
    <w:rsid w:val="00375EA4"/>
    <w:rsid w:val="00376035"/>
    <w:rsid w:val="0037691D"/>
    <w:rsid w:val="00376BF3"/>
    <w:rsid w:val="00377A00"/>
    <w:rsid w:val="00380646"/>
    <w:rsid w:val="003812B4"/>
    <w:rsid w:val="003819E9"/>
    <w:rsid w:val="00381FB2"/>
    <w:rsid w:val="003829A8"/>
    <w:rsid w:val="00383DEC"/>
    <w:rsid w:val="00383DEE"/>
    <w:rsid w:val="003853DF"/>
    <w:rsid w:val="003855D9"/>
    <w:rsid w:val="0038664B"/>
    <w:rsid w:val="00390B6B"/>
    <w:rsid w:val="00390CB7"/>
    <w:rsid w:val="0039111C"/>
    <w:rsid w:val="00391A15"/>
    <w:rsid w:val="00391DEF"/>
    <w:rsid w:val="00392843"/>
    <w:rsid w:val="00393135"/>
    <w:rsid w:val="0039326E"/>
    <w:rsid w:val="00393CC7"/>
    <w:rsid w:val="00393D28"/>
    <w:rsid w:val="003942D7"/>
    <w:rsid w:val="00394471"/>
    <w:rsid w:val="003950C6"/>
    <w:rsid w:val="00395C11"/>
    <w:rsid w:val="00395F3B"/>
    <w:rsid w:val="00395F41"/>
    <w:rsid w:val="00396BCD"/>
    <w:rsid w:val="00396E00"/>
    <w:rsid w:val="00397499"/>
    <w:rsid w:val="00397B17"/>
    <w:rsid w:val="003A0A95"/>
    <w:rsid w:val="003A10B3"/>
    <w:rsid w:val="003A1218"/>
    <w:rsid w:val="003A20F3"/>
    <w:rsid w:val="003A2186"/>
    <w:rsid w:val="003A24F2"/>
    <w:rsid w:val="003A3785"/>
    <w:rsid w:val="003A3CB9"/>
    <w:rsid w:val="003A4511"/>
    <w:rsid w:val="003A45B4"/>
    <w:rsid w:val="003A5C8D"/>
    <w:rsid w:val="003A61EF"/>
    <w:rsid w:val="003A6503"/>
    <w:rsid w:val="003A674E"/>
    <w:rsid w:val="003A677D"/>
    <w:rsid w:val="003A68C9"/>
    <w:rsid w:val="003A7A5A"/>
    <w:rsid w:val="003A7DE8"/>
    <w:rsid w:val="003A7EC2"/>
    <w:rsid w:val="003B0B5D"/>
    <w:rsid w:val="003B1D8C"/>
    <w:rsid w:val="003B1EAE"/>
    <w:rsid w:val="003B20DA"/>
    <w:rsid w:val="003B2663"/>
    <w:rsid w:val="003B2AAD"/>
    <w:rsid w:val="003B355C"/>
    <w:rsid w:val="003B3567"/>
    <w:rsid w:val="003B368E"/>
    <w:rsid w:val="003B4C48"/>
    <w:rsid w:val="003B53BD"/>
    <w:rsid w:val="003B6061"/>
    <w:rsid w:val="003B6E8D"/>
    <w:rsid w:val="003B7A70"/>
    <w:rsid w:val="003C0319"/>
    <w:rsid w:val="003C05E0"/>
    <w:rsid w:val="003C0636"/>
    <w:rsid w:val="003C0BEF"/>
    <w:rsid w:val="003C0D09"/>
    <w:rsid w:val="003C13D5"/>
    <w:rsid w:val="003C2485"/>
    <w:rsid w:val="003C288F"/>
    <w:rsid w:val="003C3B0E"/>
    <w:rsid w:val="003C46B2"/>
    <w:rsid w:val="003C4CF5"/>
    <w:rsid w:val="003C5100"/>
    <w:rsid w:val="003C5407"/>
    <w:rsid w:val="003C5818"/>
    <w:rsid w:val="003C6285"/>
    <w:rsid w:val="003C74F3"/>
    <w:rsid w:val="003C7E8E"/>
    <w:rsid w:val="003D0B37"/>
    <w:rsid w:val="003D2B2D"/>
    <w:rsid w:val="003D2CD1"/>
    <w:rsid w:val="003D2F71"/>
    <w:rsid w:val="003D379B"/>
    <w:rsid w:val="003D4D26"/>
    <w:rsid w:val="003D4F8C"/>
    <w:rsid w:val="003D5176"/>
    <w:rsid w:val="003D651E"/>
    <w:rsid w:val="003D7D55"/>
    <w:rsid w:val="003D7E34"/>
    <w:rsid w:val="003E0C07"/>
    <w:rsid w:val="003E18EA"/>
    <w:rsid w:val="003E1AA9"/>
    <w:rsid w:val="003E2D19"/>
    <w:rsid w:val="003E3410"/>
    <w:rsid w:val="003E358A"/>
    <w:rsid w:val="003E3995"/>
    <w:rsid w:val="003E5796"/>
    <w:rsid w:val="003E7777"/>
    <w:rsid w:val="003E7ECA"/>
    <w:rsid w:val="003F0F02"/>
    <w:rsid w:val="003F20C1"/>
    <w:rsid w:val="003F2539"/>
    <w:rsid w:val="003F27C4"/>
    <w:rsid w:val="003F2BFA"/>
    <w:rsid w:val="003F3889"/>
    <w:rsid w:val="003F3A5B"/>
    <w:rsid w:val="003F3D00"/>
    <w:rsid w:val="003F3EAA"/>
    <w:rsid w:val="003F45AC"/>
    <w:rsid w:val="003F4FC6"/>
    <w:rsid w:val="003F51BF"/>
    <w:rsid w:val="003F559D"/>
    <w:rsid w:val="003F5FF8"/>
    <w:rsid w:val="003F6888"/>
    <w:rsid w:val="003F70DB"/>
    <w:rsid w:val="003F7451"/>
    <w:rsid w:val="004002A7"/>
    <w:rsid w:val="00401037"/>
    <w:rsid w:val="00402EC2"/>
    <w:rsid w:val="004040DC"/>
    <w:rsid w:val="004048A2"/>
    <w:rsid w:val="0040627F"/>
    <w:rsid w:val="004064B1"/>
    <w:rsid w:val="0040669A"/>
    <w:rsid w:val="0040684D"/>
    <w:rsid w:val="004070F7"/>
    <w:rsid w:val="00407A0B"/>
    <w:rsid w:val="004100A2"/>
    <w:rsid w:val="00410B29"/>
    <w:rsid w:val="004119BE"/>
    <w:rsid w:val="00411C22"/>
    <w:rsid w:val="00411DA9"/>
    <w:rsid w:val="004120A7"/>
    <w:rsid w:val="00412616"/>
    <w:rsid w:val="00412DC9"/>
    <w:rsid w:val="0041305B"/>
    <w:rsid w:val="004139DF"/>
    <w:rsid w:val="00413B35"/>
    <w:rsid w:val="00413D0C"/>
    <w:rsid w:val="00413E23"/>
    <w:rsid w:val="00414652"/>
    <w:rsid w:val="00415F2E"/>
    <w:rsid w:val="0041692F"/>
    <w:rsid w:val="00416C2A"/>
    <w:rsid w:val="00417BEB"/>
    <w:rsid w:val="00417D31"/>
    <w:rsid w:val="00420A9E"/>
    <w:rsid w:val="00421FEB"/>
    <w:rsid w:val="00422147"/>
    <w:rsid w:val="00422358"/>
    <w:rsid w:val="0042297F"/>
    <w:rsid w:val="004230FB"/>
    <w:rsid w:val="00424156"/>
    <w:rsid w:val="004252E4"/>
    <w:rsid w:val="004256DD"/>
    <w:rsid w:val="004269BB"/>
    <w:rsid w:val="00427A7D"/>
    <w:rsid w:val="00430E19"/>
    <w:rsid w:val="0043103A"/>
    <w:rsid w:val="00431F61"/>
    <w:rsid w:val="0043248F"/>
    <w:rsid w:val="0043249E"/>
    <w:rsid w:val="004324FC"/>
    <w:rsid w:val="0043253F"/>
    <w:rsid w:val="00432595"/>
    <w:rsid w:val="00432772"/>
    <w:rsid w:val="00432D42"/>
    <w:rsid w:val="00432ED6"/>
    <w:rsid w:val="0043384E"/>
    <w:rsid w:val="004338C4"/>
    <w:rsid w:val="00433CE5"/>
    <w:rsid w:val="0043475A"/>
    <w:rsid w:val="0043529C"/>
    <w:rsid w:val="004352D1"/>
    <w:rsid w:val="004357C0"/>
    <w:rsid w:val="004360F6"/>
    <w:rsid w:val="004366DD"/>
    <w:rsid w:val="00437140"/>
    <w:rsid w:val="00440172"/>
    <w:rsid w:val="004409A2"/>
    <w:rsid w:val="00440B38"/>
    <w:rsid w:val="0044104F"/>
    <w:rsid w:val="004412F1"/>
    <w:rsid w:val="004412FC"/>
    <w:rsid w:val="0044192C"/>
    <w:rsid w:val="00441C77"/>
    <w:rsid w:val="004423D3"/>
    <w:rsid w:val="00443820"/>
    <w:rsid w:val="00445A58"/>
    <w:rsid w:val="00445C2B"/>
    <w:rsid w:val="004463F3"/>
    <w:rsid w:val="004467C9"/>
    <w:rsid w:val="00446937"/>
    <w:rsid w:val="00446C63"/>
    <w:rsid w:val="00446D68"/>
    <w:rsid w:val="00446FA9"/>
    <w:rsid w:val="004472D5"/>
    <w:rsid w:val="00447514"/>
    <w:rsid w:val="0044767E"/>
    <w:rsid w:val="00447E12"/>
    <w:rsid w:val="004501EF"/>
    <w:rsid w:val="0045129A"/>
    <w:rsid w:val="00451484"/>
    <w:rsid w:val="00451C22"/>
    <w:rsid w:val="00451FA7"/>
    <w:rsid w:val="00452454"/>
    <w:rsid w:val="00452475"/>
    <w:rsid w:val="00452576"/>
    <w:rsid w:val="004534F5"/>
    <w:rsid w:val="00453905"/>
    <w:rsid w:val="00453AFE"/>
    <w:rsid w:val="00454135"/>
    <w:rsid w:val="004545F3"/>
    <w:rsid w:val="00454CD7"/>
    <w:rsid w:val="00454E93"/>
    <w:rsid w:val="0045669D"/>
    <w:rsid w:val="00456B51"/>
    <w:rsid w:val="00457261"/>
    <w:rsid w:val="00457528"/>
    <w:rsid w:val="004605E3"/>
    <w:rsid w:val="00460C54"/>
    <w:rsid w:val="0046124A"/>
    <w:rsid w:val="00461941"/>
    <w:rsid w:val="0046206C"/>
    <w:rsid w:val="00462438"/>
    <w:rsid w:val="00463B1A"/>
    <w:rsid w:val="004642A7"/>
    <w:rsid w:val="004644B7"/>
    <w:rsid w:val="0046613B"/>
    <w:rsid w:val="00467F8B"/>
    <w:rsid w:val="004700D5"/>
    <w:rsid w:val="004710E3"/>
    <w:rsid w:val="00471114"/>
    <w:rsid w:val="00471C11"/>
    <w:rsid w:val="004722F9"/>
    <w:rsid w:val="00472D7B"/>
    <w:rsid w:val="004731E4"/>
    <w:rsid w:val="0047398C"/>
    <w:rsid w:val="00474054"/>
    <w:rsid w:val="004745B4"/>
    <w:rsid w:val="00474C5B"/>
    <w:rsid w:val="0047581A"/>
    <w:rsid w:val="00475C73"/>
    <w:rsid w:val="00477083"/>
    <w:rsid w:val="004777C4"/>
    <w:rsid w:val="004778B8"/>
    <w:rsid w:val="00477ABA"/>
    <w:rsid w:val="00477E41"/>
    <w:rsid w:val="00480358"/>
    <w:rsid w:val="0048083D"/>
    <w:rsid w:val="00481A56"/>
    <w:rsid w:val="00481E20"/>
    <w:rsid w:val="00481F80"/>
    <w:rsid w:val="0048259C"/>
    <w:rsid w:val="00482EF7"/>
    <w:rsid w:val="00483630"/>
    <w:rsid w:val="0048381D"/>
    <w:rsid w:val="00483B74"/>
    <w:rsid w:val="004842AB"/>
    <w:rsid w:val="00484A40"/>
    <w:rsid w:val="004859C5"/>
    <w:rsid w:val="00485FCE"/>
    <w:rsid w:val="00486478"/>
    <w:rsid w:val="004874FB"/>
    <w:rsid w:val="00487C78"/>
    <w:rsid w:val="00487F70"/>
    <w:rsid w:val="0049170D"/>
    <w:rsid w:val="0049233A"/>
    <w:rsid w:val="00492D1E"/>
    <w:rsid w:val="00492E36"/>
    <w:rsid w:val="0049306E"/>
    <w:rsid w:val="00493224"/>
    <w:rsid w:val="004937FF"/>
    <w:rsid w:val="00493AD8"/>
    <w:rsid w:val="00493C1A"/>
    <w:rsid w:val="004940CA"/>
    <w:rsid w:val="00495757"/>
    <w:rsid w:val="00495864"/>
    <w:rsid w:val="00495A7F"/>
    <w:rsid w:val="004961C5"/>
    <w:rsid w:val="00496671"/>
    <w:rsid w:val="0049688A"/>
    <w:rsid w:val="004971EB"/>
    <w:rsid w:val="00497535"/>
    <w:rsid w:val="004A1D72"/>
    <w:rsid w:val="004A1F87"/>
    <w:rsid w:val="004A2677"/>
    <w:rsid w:val="004A29D8"/>
    <w:rsid w:val="004A2B93"/>
    <w:rsid w:val="004A2C13"/>
    <w:rsid w:val="004A4303"/>
    <w:rsid w:val="004A4397"/>
    <w:rsid w:val="004A487E"/>
    <w:rsid w:val="004A4B08"/>
    <w:rsid w:val="004A4BAC"/>
    <w:rsid w:val="004A4BAD"/>
    <w:rsid w:val="004A6510"/>
    <w:rsid w:val="004A6522"/>
    <w:rsid w:val="004A6A63"/>
    <w:rsid w:val="004A759A"/>
    <w:rsid w:val="004A7613"/>
    <w:rsid w:val="004B1147"/>
    <w:rsid w:val="004B133D"/>
    <w:rsid w:val="004B1CE7"/>
    <w:rsid w:val="004B320D"/>
    <w:rsid w:val="004B37FB"/>
    <w:rsid w:val="004B392E"/>
    <w:rsid w:val="004B4947"/>
    <w:rsid w:val="004B545B"/>
    <w:rsid w:val="004B5B61"/>
    <w:rsid w:val="004B7CA9"/>
    <w:rsid w:val="004C0358"/>
    <w:rsid w:val="004C0A00"/>
    <w:rsid w:val="004C1092"/>
    <w:rsid w:val="004C10D6"/>
    <w:rsid w:val="004C128C"/>
    <w:rsid w:val="004C1AD8"/>
    <w:rsid w:val="004C1EE3"/>
    <w:rsid w:val="004C20C0"/>
    <w:rsid w:val="004C2EE4"/>
    <w:rsid w:val="004C3D94"/>
    <w:rsid w:val="004C4150"/>
    <w:rsid w:val="004C42E0"/>
    <w:rsid w:val="004C46FE"/>
    <w:rsid w:val="004C6302"/>
    <w:rsid w:val="004C67B4"/>
    <w:rsid w:val="004D07FD"/>
    <w:rsid w:val="004D1967"/>
    <w:rsid w:val="004D1ECD"/>
    <w:rsid w:val="004D20EC"/>
    <w:rsid w:val="004D39DB"/>
    <w:rsid w:val="004D3D23"/>
    <w:rsid w:val="004D3DD2"/>
    <w:rsid w:val="004D4348"/>
    <w:rsid w:val="004D522C"/>
    <w:rsid w:val="004D55AE"/>
    <w:rsid w:val="004E05A5"/>
    <w:rsid w:val="004E09C1"/>
    <w:rsid w:val="004E0AC1"/>
    <w:rsid w:val="004E0B8B"/>
    <w:rsid w:val="004E0F1B"/>
    <w:rsid w:val="004E12A7"/>
    <w:rsid w:val="004E2FE1"/>
    <w:rsid w:val="004E36DB"/>
    <w:rsid w:val="004E41A6"/>
    <w:rsid w:val="004E4AE9"/>
    <w:rsid w:val="004E5306"/>
    <w:rsid w:val="004E5A5D"/>
    <w:rsid w:val="004E5CA6"/>
    <w:rsid w:val="004E6920"/>
    <w:rsid w:val="004E6DE6"/>
    <w:rsid w:val="004E7122"/>
    <w:rsid w:val="004E7189"/>
    <w:rsid w:val="004E71CF"/>
    <w:rsid w:val="004E75D8"/>
    <w:rsid w:val="004E772B"/>
    <w:rsid w:val="004F014E"/>
    <w:rsid w:val="004F047B"/>
    <w:rsid w:val="004F06B7"/>
    <w:rsid w:val="004F0C4D"/>
    <w:rsid w:val="004F1C43"/>
    <w:rsid w:val="004F2D07"/>
    <w:rsid w:val="004F37F2"/>
    <w:rsid w:val="004F3957"/>
    <w:rsid w:val="004F4C11"/>
    <w:rsid w:val="004F55B1"/>
    <w:rsid w:val="004F5A53"/>
    <w:rsid w:val="004F5CD5"/>
    <w:rsid w:val="004F5F0E"/>
    <w:rsid w:val="004F6056"/>
    <w:rsid w:val="004F6552"/>
    <w:rsid w:val="004F65E9"/>
    <w:rsid w:val="004F6681"/>
    <w:rsid w:val="004F7792"/>
    <w:rsid w:val="00501256"/>
    <w:rsid w:val="00501A00"/>
    <w:rsid w:val="00502008"/>
    <w:rsid w:val="00502205"/>
    <w:rsid w:val="00503836"/>
    <w:rsid w:val="00503992"/>
    <w:rsid w:val="00506233"/>
    <w:rsid w:val="0050780C"/>
    <w:rsid w:val="00507E14"/>
    <w:rsid w:val="005116C9"/>
    <w:rsid w:val="00511706"/>
    <w:rsid w:val="005122DC"/>
    <w:rsid w:val="0051304F"/>
    <w:rsid w:val="005138E7"/>
    <w:rsid w:val="00513E61"/>
    <w:rsid w:val="0051561F"/>
    <w:rsid w:val="00515655"/>
    <w:rsid w:val="005165BC"/>
    <w:rsid w:val="0051704E"/>
    <w:rsid w:val="00517C28"/>
    <w:rsid w:val="005203BC"/>
    <w:rsid w:val="0052063B"/>
    <w:rsid w:val="005219C0"/>
    <w:rsid w:val="00521B2F"/>
    <w:rsid w:val="00521CA9"/>
    <w:rsid w:val="00522315"/>
    <w:rsid w:val="00522EFE"/>
    <w:rsid w:val="005234AF"/>
    <w:rsid w:val="005239A0"/>
    <w:rsid w:val="00523B5A"/>
    <w:rsid w:val="00523D89"/>
    <w:rsid w:val="00523F3C"/>
    <w:rsid w:val="00524947"/>
    <w:rsid w:val="00524AFD"/>
    <w:rsid w:val="00524E3D"/>
    <w:rsid w:val="00524FA3"/>
    <w:rsid w:val="00525281"/>
    <w:rsid w:val="005257FD"/>
    <w:rsid w:val="00525FB4"/>
    <w:rsid w:val="005263AC"/>
    <w:rsid w:val="005264A4"/>
    <w:rsid w:val="00526F83"/>
    <w:rsid w:val="00527745"/>
    <w:rsid w:val="00530101"/>
    <w:rsid w:val="00531A7D"/>
    <w:rsid w:val="00532C2B"/>
    <w:rsid w:val="00535173"/>
    <w:rsid w:val="00536273"/>
    <w:rsid w:val="00536D88"/>
    <w:rsid w:val="00537470"/>
    <w:rsid w:val="005408CE"/>
    <w:rsid w:val="00540DCD"/>
    <w:rsid w:val="00541FF4"/>
    <w:rsid w:val="00542376"/>
    <w:rsid w:val="00542A12"/>
    <w:rsid w:val="00542B8A"/>
    <w:rsid w:val="00543E29"/>
    <w:rsid w:val="0054485F"/>
    <w:rsid w:val="00545603"/>
    <w:rsid w:val="005469D9"/>
    <w:rsid w:val="00546ACA"/>
    <w:rsid w:val="005472DF"/>
    <w:rsid w:val="00550019"/>
    <w:rsid w:val="005504CA"/>
    <w:rsid w:val="00550D3D"/>
    <w:rsid w:val="005511B6"/>
    <w:rsid w:val="00551DE4"/>
    <w:rsid w:val="00552798"/>
    <w:rsid w:val="0055304B"/>
    <w:rsid w:val="0055323B"/>
    <w:rsid w:val="00553723"/>
    <w:rsid w:val="0055474C"/>
    <w:rsid w:val="00554F9A"/>
    <w:rsid w:val="005550B7"/>
    <w:rsid w:val="00555505"/>
    <w:rsid w:val="005564BE"/>
    <w:rsid w:val="005572FC"/>
    <w:rsid w:val="005573BE"/>
    <w:rsid w:val="00557C97"/>
    <w:rsid w:val="00557EC9"/>
    <w:rsid w:val="0056033B"/>
    <w:rsid w:val="00560509"/>
    <w:rsid w:val="00560A7D"/>
    <w:rsid w:val="0056136B"/>
    <w:rsid w:val="0056193A"/>
    <w:rsid w:val="005626E9"/>
    <w:rsid w:val="00562BCB"/>
    <w:rsid w:val="00562D9F"/>
    <w:rsid w:val="0056310D"/>
    <w:rsid w:val="00564486"/>
    <w:rsid w:val="005646D5"/>
    <w:rsid w:val="00564AED"/>
    <w:rsid w:val="00565FE7"/>
    <w:rsid w:val="00566501"/>
    <w:rsid w:val="00566882"/>
    <w:rsid w:val="00567564"/>
    <w:rsid w:val="0056778C"/>
    <w:rsid w:val="00567DE5"/>
    <w:rsid w:val="00570EDA"/>
    <w:rsid w:val="00571328"/>
    <w:rsid w:val="005714C9"/>
    <w:rsid w:val="0057269B"/>
    <w:rsid w:val="00573952"/>
    <w:rsid w:val="0057418E"/>
    <w:rsid w:val="00574F03"/>
    <w:rsid w:val="0057526D"/>
    <w:rsid w:val="0057697C"/>
    <w:rsid w:val="00576AA9"/>
    <w:rsid w:val="00580754"/>
    <w:rsid w:val="00581670"/>
    <w:rsid w:val="00581C3B"/>
    <w:rsid w:val="00582B68"/>
    <w:rsid w:val="00584CB4"/>
    <w:rsid w:val="00585211"/>
    <w:rsid w:val="005859DE"/>
    <w:rsid w:val="00585C34"/>
    <w:rsid w:val="00587010"/>
    <w:rsid w:val="00587AC9"/>
    <w:rsid w:val="005912E8"/>
    <w:rsid w:val="00591900"/>
    <w:rsid w:val="0059339C"/>
    <w:rsid w:val="0059349B"/>
    <w:rsid w:val="005941A3"/>
    <w:rsid w:val="005952C2"/>
    <w:rsid w:val="005960D7"/>
    <w:rsid w:val="00596C22"/>
    <w:rsid w:val="00597764"/>
    <w:rsid w:val="005A0032"/>
    <w:rsid w:val="005A0847"/>
    <w:rsid w:val="005A0A76"/>
    <w:rsid w:val="005A0BAE"/>
    <w:rsid w:val="005A0CD5"/>
    <w:rsid w:val="005A106C"/>
    <w:rsid w:val="005A2977"/>
    <w:rsid w:val="005A3772"/>
    <w:rsid w:val="005A41A4"/>
    <w:rsid w:val="005A4363"/>
    <w:rsid w:val="005A49A8"/>
    <w:rsid w:val="005A5064"/>
    <w:rsid w:val="005A5655"/>
    <w:rsid w:val="005A56CC"/>
    <w:rsid w:val="005A587B"/>
    <w:rsid w:val="005A69D6"/>
    <w:rsid w:val="005A6D22"/>
    <w:rsid w:val="005A76C2"/>
    <w:rsid w:val="005A7D3A"/>
    <w:rsid w:val="005B0824"/>
    <w:rsid w:val="005B0D46"/>
    <w:rsid w:val="005B15BC"/>
    <w:rsid w:val="005B17F3"/>
    <w:rsid w:val="005B1A97"/>
    <w:rsid w:val="005B2A5D"/>
    <w:rsid w:val="005B2D87"/>
    <w:rsid w:val="005B3161"/>
    <w:rsid w:val="005B3B08"/>
    <w:rsid w:val="005B4A83"/>
    <w:rsid w:val="005B544D"/>
    <w:rsid w:val="005B5E2E"/>
    <w:rsid w:val="005B65AB"/>
    <w:rsid w:val="005B6695"/>
    <w:rsid w:val="005B66B8"/>
    <w:rsid w:val="005B66BD"/>
    <w:rsid w:val="005B672C"/>
    <w:rsid w:val="005B69E0"/>
    <w:rsid w:val="005B6AF5"/>
    <w:rsid w:val="005B7CB4"/>
    <w:rsid w:val="005B7D48"/>
    <w:rsid w:val="005C0371"/>
    <w:rsid w:val="005C0542"/>
    <w:rsid w:val="005C079B"/>
    <w:rsid w:val="005C1445"/>
    <w:rsid w:val="005C148C"/>
    <w:rsid w:val="005C24BC"/>
    <w:rsid w:val="005C24C5"/>
    <w:rsid w:val="005C34BB"/>
    <w:rsid w:val="005C3A47"/>
    <w:rsid w:val="005C3AA1"/>
    <w:rsid w:val="005C4C1E"/>
    <w:rsid w:val="005C4D56"/>
    <w:rsid w:val="005C504A"/>
    <w:rsid w:val="005C6057"/>
    <w:rsid w:val="005C6E73"/>
    <w:rsid w:val="005C6F2D"/>
    <w:rsid w:val="005D0207"/>
    <w:rsid w:val="005D056C"/>
    <w:rsid w:val="005D0C55"/>
    <w:rsid w:val="005D0ED8"/>
    <w:rsid w:val="005D1E25"/>
    <w:rsid w:val="005D1E96"/>
    <w:rsid w:val="005D2031"/>
    <w:rsid w:val="005D279B"/>
    <w:rsid w:val="005D29C6"/>
    <w:rsid w:val="005D36F1"/>
    <w:rsid w:val="005D38A6"/>
    <w:rsid w:val="005D38F2"/>
    <w:rsid w:val="005D4202"/>
    <w:rsid w:val="005D45AE"/>
    <w:rsid w:val="005D4836"/>
    <w:rsid w:val="005D4EFF"/>
    <w:rsid w:val="005D5251"/>
    <w:rsid w:val="005D6021"/>
    <w:rsid w:val="005D663E"/>
    <w:rsid w:val="005D6E0A"/>
    <w:rsid w:val="005D76EE"/>
    <w:rsid w:val="005E0248"/>
    <w:rsid w:val="005E0DB6"/>
    <w:rsid w:val="005E0EB3"/>
    <w:rsid w:val="005E128A"/>
    <w:rsid w:val="005E1900"/>
    <w:rsid w:val="005E19A2"/>
    <w:rsid w:val="005E1A7D"/>
    <w:rsid w:val="005E2688"/>
    <w:rsid w:val="005E3019"/>
    <w:rsid w:val="005E3131"/>
    <w:rsid w:val="005E3E55"/>
    <w:rsid w:val="005E3E9F"/>
    <w:rsid w:val="005E5438"/>
    <w:rsid w:val="005E6368"/>
    <w:rsid w:val="005F0C71"/>
    <w:rsid w:val="005F0DAB"/>
    <w:rsid w:val="005F0E4E"/>
    <w:rsid w:val="005F1213"/>
    <w:rsid w:val="005F1233"/>
    <w:rsid w:val="005F1818"/>
    <w:rsid w:val="005F24D6"/>
    <w:rsid w:val="005F26E9"/>
    <w:rsid w:val="005F2AB9"/>
    <w:rsid w:val="005F2C34"/>
    <w:rsid w:val="005F36BE"/>
    <w:rsid w:val="005F4C1B"/>
    <w:rsid w:val="005F6020"/>
    <w:rsid w:val="005F61FC"/>
    <w:rsid w:val="005F664A"/>
    <w:rsid w:val="005F67F1"/>
    <w:rsid w:val="005F6EA2"/>
    <w:rsid w:val="005F72AF"/>
    <w:rsid w:val="005F7B3D"/>
    <w:rsid w:val="005F7B96"/>
    <w:rsid w:val="005F7BD0"/>
    <w:rsid w:val="005F7FC0"/>
    <w:rsid w:val="00600041"/>
    <w:rsid w:val="00600763"/>
    <w:rsid w:val="00600781"/>
    <w:rsid w:val="00600C67"/>
    <w:rsid w:val="00600CA8"/>
    <w:rsid w:val="00601371"/>
    <w:rsid w:val="0060146B"/>
    <w:rsid w:val="006016B4"/>
    <w:rsid w:val="00601E7F"/>
    <w:rsid w:val="0060207B"/>
    <w:rsid w:val="00602187"/>
    <w:rsid w:val="006021E6"/>
    <w:rsid w:val="00602E5B"/>
    <w:rsid w:val="0060320C"/>
    <w:rsid w:val="006033C9"/>
    <w:rsid w:val="00604430"/>
    <w:rsid w:val="00604E96"/>
    <w:rsid w:val="0060547D"/>
    <w:rsid w:val="00606973"/>
    <w:rsid w:val="00607569"/>
    <w:rsid w:val="00607712"/>
    <w:rsid w:val="0061013F"/>
    <w:rsid w:val="006124C0"/>
    <w:rsid w:val="00612B5A"/>
    <w:rsid w:val="00613358"/>
    <w:rsid w:val="00613938"/>
    <w:rsid w:val="00613EEF"/>
    <w:rsid w:val="00613F19"/>
    <w:rsid w:val="006140D0"/>
    <w:rsid w:val="006144C9"/>
    <w:rsid w:val="00614776"/>
    <w:rsid w:val="006155F0"/>
    <w:rsid w:val="006157D5"/>
    <w:rsid w:val="006168D4"/>
    <w:rsid w:val="00616E36"/>
    <w:rsid w:val="00616F99"/>
    <w:rsid w:val="006171A9"/>
    <w:rsid w:val="00620941"/>
    <w:rsid w:val="00620A2F"/>
    <w:rsid w:val="0062129F"/>
    <w:rsid w:val="00621A3A"/>
    <w:rsid w:val="00621B04"/>
    <w:rsid w:val="00622C2A"/>
    <w:rsid w:val="00622D0E"/>
    <w:rsid w:val="00623319"/>
    <w:rsid w:val="0062368A"/>
    <w:rsid w:val="006245A1"/>
    <w:rsid w:val="00624893"/>
    <w:rsid w:val="00624A2A"/>
    <w:rsid w:val="00624CF6"/>
    <w:rsid w:val="0062574B"/>
    <w:rsid w:val="00625A54"/>
    <w:rsid w:val="00625FF5"/>
    <w:rsid w:val="00626214"/>
    <w:rsid w:val="006269BF"/>
    <w:rsid w:val="00626A45"/>
    <w:rsid w:val="006270D9"/>
    <w:rsid w:val="00630506"/>
    <w:rsid w:val="00630737"/>
    <w:rsid w:val="006308C4"/>
    <w:rsid w:val="006318FF"/>
    <w:rsid w:val="00631C71"/>
    <w:rsid w:val="0063278B"/>
    <w:rsid w:val="006328A5"/>
    <w:rsid w:val="00632CB6"/>
    <w:rsid w:val="0063385F"/>
    <w:rsid w:val="00634A6F"/>
    <w:rsid w:val="006361B4"/>
    <w:rsid w:val="006361D1"/>
    <w:rsid w:val="006363CE"/>
    <w:rsid w:val="00636B7D"/>
    <w:rsid w:val="00637044"/>
    <w:rsid w:val="006372ED"/>
    <w:rsid w:val="00637402"/>
    <w:rsid w:val="00637A63"/>
    <w:rsid w:val="0064004A"/>
    <w:rsid w:val="00640178"/>
    <w:rsid w:val="00640466"/>
    <w:rsid w:val="00641356"/>
    <w:rsid w:val="00641398"/>
    <w:rsid w:val="0064247C"/>
    <w:rsid w:val="00642A4A"/>
    <w:rsid w:val="00642CD1"/>
    <w:rsid w:val="00643A63"/>
    <w:rsid w:val="00645367"/>
    <w:rsid w:val="006455D2"/>
    <w:rsid w:val="00645736"/>
    <w:rsid w:val="0064596E"/>
    <w:rsid w:val="00645B0E"/>
    <w:rsid w:val="00645C2F"/>
    <w:rsid w:val="0064610F"/>
    <w:rsid w:val="006463ED"/>
    <w:rsid w:val="006464E1"/>
    <w:rsid w:val="006466C8"/>
    <w:rsid w:val="00647DE1"/>
    <w:rsid w:val="00647ECE"/>
    <w:rsid w:val="00647FE4"/>
    <w:rsid w:val="00650807"/>
    <w:rsid w:val="006511A6"/>
    <w:rsid w:val="00651295"/>
    <w:rsid w:val="00651645"/>
    <w:rsid w:val="00652DB4"/>
    <w:rsid w:val="00653D77"/>
    <w:rsid w:val="00653FC5"/>
    <w:rsid w:val="00654158"/>
    <w:rsid w:val="00654C00"/>
    <w:rsid w:val="00654DEC"/>
    <w:rsid w:val="00655C7A"/>
    <w:rsid w:val="00656314"/>
    <w:rsid w:val="006578A2"/>
    <w:rsid w:val="00657B31"/>
    <w:rsid w:val="00657BFA"/>
    <w:rsid w:val="00657D29"/>
    <w:rsid w:val="00660560"/>
    <w:rsid w:val="00660791"/>
    <w:rsid w:val="006608BD"/>
    <w:rsid w:val="00660CBF"/>
    <w:rsid w:val="00661F84"/>
    <w:rsid w:val="00662121"/>
    <w:rsid w:val="00662798"/>
    <w:rsid w:val="00662BE2"/>
    <w:rsid w:val="006639E5"/>
    <w:rsid w:val="006641B7"/>
    <w:rsid w:val="00664DD4"/>
    <w:rsid w:val="00665A5C"/>
    <w:rsid w:val="00666903"/>
    <w:rsid w:val="00666B4F"/>
    <w:rsid w:val="006673D5"/>
    <w:rsid w:val="006678CD"/>
    <w:rsid w:val="00670D66"/>
    <w:rsid w:val="00671315"/>
    <w:rsid w:val="006716FF"/>
    <w:rsid w:val="00673403"/>
    <w:rsid w:val="00676FE4"/>
    <w:rsid w:val="00677E53"/>
    <w:rsid w:val="00680009"/>
    <w:rsid w:val="00682064"/>
    <w:rsid w:val="006820F1"/>
    <w:rsid w:val="00682150"/>
    <w:rsid w:val="00682171"/>
    <w:rsid w:val="006821F2"/>
    <w:rsid w:val="00683FD0"/>
    <w:rsid w:val="00684EF5"/>
    <w:rsid w:val="00686CD7"/>
    <w:rsid w:val="006877B9"/>
    <w:rsid w:val="006904D3"/>
    <w:rsid w:val="0069097C"/>
    <w:rsid w:val="00691150"/>
    <w:rsid w:val="00693050"/>
    <w:rsid w:val="00693408"/>
    <w:rsid w:val="0069342A"/>
    <w:rsid w:val="006939E1"/>
    <w:rsid w:val="00693A39"/>
    <w:rsid w:val="00693EA1"/>
    <w:rsid w:val="00693ECB"/>
    <w:rsid w:val="00693FE2"/>
    <w:rsid w:val="0069454C"/>
    <w:rsid w:val="0069454F"/>
    <w:rsid w:val="0069461C"/>
    <w:rsid w:val="00694A9B"/>
    <w:rsid w:val="00695294"/>
    <w:rsid w:val="006954D7"/>
    <w:rsid w:val="00696416"/>
    <w:rsid w:val="00696559"/>
    <w:rsid w:val="00696CE9"/>
    <w:rsid w:val="006A23D3"/>
    <w:rsid w:val="006A26E4"/>
    <w:rsid w:val="006A2A5A"/>
    <w:rsid w:val="006A3102"/>
    <w:rsid w:val="006A355D"/>
    <w:rsid w:val="006A3CD1"/>
    <w:rsid w:val="006A4A6C"/>
    <w:rsid w:val="006A52DD"/>
    <w:rsid w:val="006A571A"/>
    <w:rsid w:val="006A57ED"/>
    <w:rsid w:val="006A607B"/>
    <w:rsid w:val="006A6946"/>
    <w:rsid w:val="006A728D"/>
    <w:rsid w:val="006A75B4"/>
    <w:rsid w:val="006A7DCB"/>
    <w:rsid w:val="006B0445"/>
    <w:rsid w:val="006B11FD"/>
    <w:rsid w:val="006B1A1F"/>
    <w:rsid w:val="006B24B3"/>
    <w:rsid w:val="006B2BB0"/>
    <w:rsid w:val="006B3529"/>
    <w:rsid w:val="006B3C2B"/>
    <w:rsid w:val="006B43B9"/>
    <w:rsid w:val="006B6487"/>
    <w:rsid w:val="006B6AB0"/>
    <w:rsid w:val="006B6E13"/>
    <w:rsid w:val="006B7E1B"/>
    <w:rsid w:val="006C05EB"/>
    <w:rsid w:val="006C05FC"/>
    <w:rsid w:val="006C1B33"/>
    <w:rsid w:val="006C1BC6"/>
    <w:rsid w:val="006C208B"/>
    <w:rsid w:val="006C405C"/>
    <w:rsid w:val="006C4346"/>
    <w:rsid w:val="006C48DF"/>
    <w:rsid w:val="006C53A2"/>
    <w:rsid w:val="006C6274"/>
    <w:rsid w:val="006C6AC8"/>
    <w:rsid w:val="006C6F3C"/>
    <w:rsid w:val="006C7A6B"/>
    <w:rsid w:val="006D0602"/>
    <w:rsid w:val="006D0604"/>
    <w:rsid w:val="006D0755"/>
    <w:rsid w:val="006D0D52"/>
    <w:rsid w:val="006D11C8"/>
    <w:rsid w:val="006D1359"/>
    <w:rsid w:val="006D165F"/>
    <w:rsid w:val="006D1B1F"/>
    <w:rsid w:val="006D24C5"/>
    <w:rsid w:val="006D2752"/>
    <w:rsid w:val="006D2A30"/>
    <w:rsid w:val="006D2B38"/>
    <w:rsid w:val="006D334E"/>
    <w:rsid w:val="006D3A69"/>
    <w:rsid w:val="006D4BC1"/>
    <w:rsid w:val="006D5651"/>
    <w:rsid w:val="006D60C9"/>
    <w:rsid w:val="006D6F24"/>
    <w:rsid w:val="006E0474"/>
    <w:rsid w:val="006E0998"/>
    <w:rsid w:val="006E1A61"/>
    <w:rsid w:val="006E1CF1"/>
    <w:rsid w:val="006E2C80"/>
    <w:rsid w:val="006E33AE"/>
    <w:rsid w:val="006E421C"/>
    <w:rsid w:val="006E5759"/>
    <w:rsid w:val="006E5823"/>
    <w:rsid w:val="006E685B"/>
    <w:rsid w:val="006E6921"/>
    <w:rsid w:val="006E6D3A"/>
    <w:rsid w:val="006E750F"/>
    <w:rsid w:val="006E78FC"/>
    <w:rsid w:val="006E7BA9"/>
    <w:rsid w:val="006E7DB0"/>
    <w:rsid w:val="006E7E38"/>
    <w:rsid w:val="006F01E7"/>
    <w:rsid w:val="006F0F3A"/>
    <w:rsid w:val="006F2A9B"/>
    <w:rsid w:val="006F3077"/>
    <w:rsid w:val="006F46E8"/>
    <w:rsid w:val="006F533D"/>
    <w:rsid w:val="006F53E5"/>
    <w:rsid w:val="006F5781"/>
    <w:rsid w:val="006F58F5"/>
    <w:rsid w:val="006F5EC7"/>
    <w:rsid w:val="006F676F"/>
    <w:rsid w:val="006F68B7"/>
    <w:rsid w:val="006F706E"/>
    <w:rsid w:val="006F70AE"/>
    <w:rsid w:val="006F7677"/>
    <w:rsid w:val="006F7816"/>
    <w:rsid w:val="006F7C52"/>
    <w:rsid w:val="0070026F"/>
    <w:rsid w:val="0070040F"/>
    <w:rsid w:val="007009CB"/>
    <w:rsid w:val="00700BCC"/>
    <w:rsid w:val="0070179F"/>
    <w:rsid w:val="007022A1"/>
    <w:rsid w:val="007023E4"/>
    <w:rsid w:val="00703A33"/>
    <w:rsid w:val="00703BAC"/>
    <w:rsid w:val="007043C6"/>
    <w:rsid w:val="007048D7"/>
    <w:rsid w:val="007049DF"/>
    <w:rsid w:val="00704C23"/>
    <w:rsid w:val="0070541D"/>
    <w:rsid w:val="007054BF"/>
    <w:rsid w:val="00706F14"/>
    <w:rsid w:val="00707154"/>
    <w:rsid w:val="007074AA"/>
    <w:rsid w:val="00707A91"/>
    <w:rsid w:val="00710460"/>
    <w:rsid w:val="007106DF"/>
    <w:rsid w:val="00710901"/>
    <w:rsid w:val="00711A04"/>
    <w:rsid w:val="007124F9"/>
    <w:rsid w:val="0071305E"/>
    <w:rsid w:val="007138EE"/>
    <w:rsid w:val="00714297"/>
    <w:rsid w:val="007142FB"/>
    <w:rsid w:val="0071487B"/>
    <w:rsid w:val="00714B0F"/>
    <w:rsid w:val="00714E96"/>
    <w:rsid w:val="00715135"/>
    <w:rsid w:val="007151EE"/>
    <w:rsid w:val="007155C1"/>
    <w:rsid w:val="00715C82"/>
    <w:rsid w:val="007174F7"/>
    <w:rsid w:val="0072001A"/>
    <w:rsid w:val="0072046E"/>
    <w:rsid w:val="00720AD1"/>
    <w:rsid w:val="007214DC"/>
    <w:rsid w:val="00721706"/>
    <w:rsid w:val="00721EA9"/>
    <w:rsid w:val="00722503"/>
    <w:rsid w:val="007226FF"/>
    <w:rsid w:val="0072456F"/>
    <w:rsid w:val="007249EF"/>
    <w:rsid w:val="00724AA6"/>
    <w:rsid w:val="00724CB8"/>
    <w:rsid w:val="00724E54"/>
    <w:rsid w:val="00725417"/>
    <w:rsid w:val="00725A4C"/>
    <w:rsid w:val="00725D33"/>
    <w:rsid w:val="00725F7D"/>
    <w:rsid w:val="00726A22"/>
    <w:rsid w:val="0072707E"/>
    <w:rsid w:val="007271A5"/>
    <w:rsid w:val="00730D6C"/>
    <w:rsid w:val="00730DF4"/>
    <w:rsid w:val="00730E81"/>
    <w:rsid w:val="007310C5"/>
    <w:rsid w:val="007311E6"/>
    <w:rsid w:val="00731441"/>
    <w:rsid w:val="007318EA"/>
    <w:rsid w:val="00731B31"/>
    <w:rsid w:val="00732066"/>
    <w:rsid w:val="00732206"/>
    <w:rsid w:val="00732CDC"/>
    <w:rsid w:val="00733184"/>
    <w:rsid w:val="00733C2F"/>
    <w:rsid w:val="00733CEB"/>
    <w:rsid w:val="00733F24"/>
    <w:rsid w:val="007345B2"/>
    <w:rsid w:val="00734629"/>
    <w:rsid w:val="00734A47"/>
    <w:rsid w:val="00735384"/>
    <w:rsid w:val="007353F5"/>
    <w:rsid w:val="00735BFD"/>
    <w:rsid w:val="00736BB7"/>
    <w:rsid w:val="00737284"/>
    <w:rsid w:val="0073777F"/>
    <w:rsid w:val="007378BD"/>
    <w:rsid w:val="00737E22"/>
    <w:rsid w:val="00737F97"/>
    <w:rsid w:val="00740606"/>
    <w:rsid w:val="00740C8D"/>
    <w:rsid w:val="00740D6B"/>
    <w:rsid w:val="00740E96"/>
    <w:rsid w:val="00742631"/>
    <w:rsid w:val="00742D90"/>
    <w:rsid w:val="00742FBB"/>
    <w:rsid w:val="0074316A"/>
    <w:rsid w:val="00743208"/>
    <w:rsid w:val="007439EA"/>
    <w:rsid w:val="007446E4"/>
    <w:rsid w:val="00744AA4"/>
    <w:rsid w:val="007455C5"/>
    <w:rsid w:val="00745827"/>
    <w:rsid w:val="00745ED1"/>
    <w:rsid w:val="00747019"/>
    <w:rsid w:val="00747808"/>
    <w:rsid w:val="00751469"/>
    <w:rsid w:val="00751DA9"/>
    <w:rsid w:val="00752A1B"/>
    <w:rsid w:val="007539A9"/>
    <w:rsid w:val="00753C80"/>
    <w:rsid w:val="00754C5C"/>
    <w:rsid w:val="00754D30"/>
    <w:rsid w:val="00754E08"/>
    <w:rsid w:val="007550B9"/>
    <w:rsid w:val="00756789"/>
    <w:rsid w:val="00756A32"/>
    <w:rsid w:val="00760306"/>
    <w:rsid w:val="00760A05"/>
    <w:rsid w:val="00762234"/>
    <w:rsid w:val="00762404"/>
    <w:rsid w:val="00762A37"/>
    <w:rsid w:val="00763277"/>
    <w:rsid w:val="007636B7"/>
    <w:rsid w:val="00763935"/>
    <w:rsid w:val="0076446B"/>
    <w:rsid w:val="00764522"/>
    <w:rsid w:val="00765271"/>
    <w:rsid w:val="00766C6B"/>
    <w:rsid w:val="007677ED"/>
    <w:rsid w:val="007705EC"/>
    <w:rsid w:val="00770AC8"/>
    <w:rsid w:val="00771186"/>
    <w:rsid w:val="0077180F"/>
    <w:rsid w:val="00771B56"/>
    <w:rsid w:val="00771EFB"/>
    <w:rsid w:val="007722FC"/>
    <w:rsid w:val="007739C3"/>
    <w:rsid w:val="00773ADE"/>
    <w:rsid w:val="00774075"/>
    <w:rsid w:val="007752DC"/>
    <w:rsid w:val="0077577C"/>
    <w:rsid w:val="00775B8B"/>
    <w:rsid w:val="0077693F"/>
    <w:rsid w:val="00780434"/>
    <w:rsid w:val="007804C2"/>
    <w:rsid w:val="00780C1D"/>
    <w:rsid w:val="00780E9A"/>
    <w:rsid w:val="007812C6"/>
    <w:rsid w:val="007819FF"/>
    <w:rsid w:val="00781DB9"/>
    <w:rsid w:val="007828F4"/>
    <w:rsid w:val="00782F46"/>
    <w:rsid w:val="00783FE3"/>
    <w:rsid w:val="007842A4"/>
    <w:rsid w:val="0078436D"/>
    <w:rsid w:val="007850EF"/>
    <w:rsid w:val="00785319"/>
    <w:rsid w:val="00785838"/>
    <w:rsid w:val="00785F8E"/>
    <w:rsid w:val="00787463"/>
    <w:rsid w:val="007902CB"/>
    <w:rsid w:val="00790416"/>
    <w:rsid w:val="00790976"/>
    <w:rsid w:val="00790E12"/>
    <w:rsid w:val="0079114F"/>
    <w:rsid w:val="00791B43"/>
    <w:rsid w:val="00791D6C"/>
    <w:rsid w:val="00792976"/>
    <w:rsid w:val="00792B7C"/>
    <w:rsid w:val="00793D93"/>
    <w:rsid w:val="00793EB0"/>
    <w:rsid w:val="007945DA"/>
    <w:rsid w:val="007947F5"/>
    <w:rsid w:val="00795E5B"/>
    <w:rsid w:val="00797A1D"/>
    <w:rsid w:val="00797DA9"/>
    <w:rsid w:val="00797DC4"/>
    <w:rsid w:val="007A00F9"/>
    <w:rsid w:val="007A08CD"/>
    <w:rsid w:val="007A0B58"/>
    <w:rsid w:val="007A1164"/>
    <w:rsid w:val="007A18FE"/>
    <w:rsid w:val="007A19A1"/>
    <w:rsid w:val="007A1BC0"/>
    <w:rsid w:val="007A217B"/>
    <w:rsid w:val="007A2FDE"/>
    <w:rsid w:val="007A36EB"/>
    <w:rsid w:val="007A539A"/>
    <w:rsid w:val="007A607E"/>
    <w:rsid w:val="007A64EB"/>
    <w:rsid w:val="007A7C0F"/>
    <w:rsid w:val="007B0342"/>
    <w:rsid w:val="007B0496"/>
    <w:rsid w:val="007B0E0D"/>
    <w:rsid w:val="007B1101"/>
    <w:rsid w:val="007B1330"/>
    <w:rsid w:val="007B159C"/>
    <w:rsid w:val="007B1C90"/>
    <w:rsid w:val="007B22B0"/>
    <w:rsid w:val="007B2779"/>
    <w:rsid w:val="007B307C"/>
    <w:rsid w:val="007B3B6E"/>
    <w:rsid w:val="007B4349"/>
    <w:rsid w:val="007B4889"/>
    <w:rsid w:val="007B4EF6"/>
    <w:rsid w:val="007B542F"/>
    <w:rsid w:val="007B6107"/>
    <w:rsid w:val="007B748C"/>
    <w:rsid w:val="007B7ED2"/>
    <w:rsid w:val="007C012C"/>
    <w:rsid w:val="007C07EF"/>
    <w:rsid w:val="007C0EBB"/>
    <w:rsid w:val="007C14ED"/>
    <w:rsid w:val="007C2893"/>
    <w:rsid w:val="007C35C6"/>
    <w:rsid w:val="007C38E0"/>
    <w:rsid w:val="007C46D7"/>
    <w:rsid w:val="007C4903"/>
    <w:rsid w:val="007C4954"/>
    <w:rsid w:val="007C559E"/>
    <w:rsid w:val="007C5877"/>
    <w:rsid w:val="007C62AC"/>
    <w:rsid w:val="007C7094"/>
    <w:rsid w:val="007C7145"/>
    <w:rsid w:val="007C7AAD"/>
    <w:rsid w:val="007C7EA8"/>
    <w:rsid w:val="007D0278"/>
    <w:rsid w:val="007D0843"/>
    <w:rsid w:val="007D0F6E"/>
    <w:rsid w:val="007D140E"/>
    <w:rsid w:val="007D1D47"/>
    <w:rsid w:val="007D1F0A"/>
    <w:rsid w:val="007D22FB"/>
    <w:rsid w:val="007D2BC6"/>
    <w:rsid w:val="007D2E91"/>
    <w:rsid w:val="007D3189"/>
    <w:rsid w:val="007D33AF"/>
    <w:rsid w:val="007D3417"/>
    <w:rsid w:val="007D40E2"/>
    <w:rsid w:val="007D5761"/>
    <w:rsid w:val="007D5A28"/>
    <w:rsid w:val="007D5FCC"/>
    <w:rsid w:val="007D67FA"/>
    <w:rsid w:val="007D693A"/>
    <w:rsid w:val="007D702A"/>
    <w:rsid w:val="007E10FB"/>
    <w:rsid w:val="007E2270"/>
    <w:rsid w:val="007E2629"/>
    <w:rsid w:val="007E3EB3"/>
    <w:rsid w:val="007E4824"/>
    <w:rsid w:val="007E5C13"/>
    <w:rsid w:val="007E5EE4"/>
    <w:rsid w:val="007E6703"/>
    <w:rsid w:val="007E6E53"/>
    <w:rsid w:val="007E7559"/>
    <w:rsid w:val="007E789D"/>
    <w:rsid w:val="007F0A46"/>
    <w:rsid w:val="007F104E"/>
    <w:rsid w:val="007F12F7"/>
    <w:rsid w:val="007F1681"/>
    <w:rsid w:val="007F1AD2"/>
    <w:rsid w:val="007F1EEB"/>
    <w:rsid w:val="007F26CA"/>
    <w:rsid w:val="007F2AE8"/>
    <w:rsid w:val="007F45F0"/>
    <w:rsid w:val="007F45F8"/>
    <w:rsid w:val="007F4C7F"/>
    <w:rsid w:val="007F4DE2"/>
    <w:rsid w:val="007F5518"/>
    <w:rsid w:val="007F565E"/>
    <w:rsid w:val="007F6611"/>
    <w:rsid w:val="0080064B"/>
    <w:rsid w:val="00800793"/>
    <w:rsid w:val="00800F65"/>
    <w:rsid w:val="00801622"/>
    <w:rsid w:val="008029D7"/>
    <w:rsid w:val="00802A8D"/>
    <w:rsid w:val="00804293"/>
    <w:rsid w:val="008048F6"/>
    <w:rsid w:val="00804E8F"/>
    <w:rsid w:val="00805121"/>
    <w:rsid w:val="00806228"/>
    <w:rsid w:val="00806AC4"/>
    <w:rsid w:val="00807950"/>
    <w:rsid w:val="00807F15"/>
    <w:rsid w:val="008108F9"/>
    <w:rsid w:val="00811468"/>
    <w:rsid w:val="00811553"/>
    <w:rsid w:val="00811FA2"/>
    <w:rsid w:val="00812553"/>
    <w:rsid w:val="0081293C"/>
    <w:rsid w:val="00812B22"/>
    <w:rsid w:val="008131BF"/>
    <w:rsid w:val="00813741"/>
    <w:rsid w:val="008146E4"/>
    <w:rsid w:val="00814B9E"/>
    <w:rsid w:val="008151AC"/>
    <w:rsid w:val="008158DC"/>
    <w:rsid w:val="00815B24"/>
    <w:rsid w:val="00816A7D"/>
    <w:rsid w:val="008174ED"/>
    <w:rsid w:val="00820090"/>
    <w:rsid w:val="0082028D"/>
    <w:rsid w:val="008205F3"/>
    <w:rsid w:val="00820DED"/>
    <w:rsid w:val="00823334"/>
    <w:rsid w:val="00825BFF"/>
    <w:rsid w:val="00826307"/>
    <w:rsid w:val="00826455"/>
    <w:rsid w:val="00826B27"/>
    <w:rsid w:val="00827BDB"/>
    <w:rsid w:val="00827DB0"/>
    <w:rsid w:val="00832126"/>
    <w:rsid w:val="008322FE"/>
    <w:rsid w:val="00832416"/>
    <w:rsid w:val="008324A0"/>
    <w:rsid w:val="00832516"/>
    <w:rsid w:val="008329C5"/>
    <w:rsid w:val="008329CE"/>
    <w:rsid w:val="00833010"/>
    <w:rsid w:val="008330A4"/>
    <w:rsid w:val="00833974"/>
    <w:rsid w:val="00834052"/>
    <w:rsid w:val="0083484A"/>
    <w:rsid w:val="00834904"/>
    <w:rsid w:val="00834F6E"/>
    <w:rsid w:val="00836899"/>
    <w:rsid w:val="008372C3"/>
    <w:rsid w:val="00837943"/>
    <w:rsid w:val="00840954"/>
    <w:rsid w:val="00840D9E"/>
    <w:rsid w:val="00841253"/>
    <w:rsid w:val="008430F8"/>
    <w:rsid w:val="00843471"/>
    <w:rsid w:val="008434AF"/>
    <w:rsid w:val="00843CD9"/>
    <w:rsid w:val="00845751"/>
    <w:rsid w:val="00845A5D"/>
    <w:rsid w:val="00846A82"/>
    <w:rsid w:val="00846D08"/>
    <w:rsid w:val="00847090"/>
    <w:rsid w:val="0084789D"/>
    <w:rsid w:val="00847A93"/>
    <w:rsid w:val="00847B07"/>
    <w:rsid w:val="00852002"/>
    <w:rsid w:val="0085214E"/>
    <w:rsid w:val="0085233D"/>
    <w:rsid w:val="008526DA"/>
    <w:rsid w:val="00852EB1"/>
    <w:rsid w:val="00853B5D"/>
    <w:rsid w:val="00853BB0"/>
    <w:rsid w:val="00853F09"/>
    <w:rsid w:val="008553D6"/>
    <w:rsid w:val="00855D81"/>
    <w:rsid w:val="008566B6"/>
    <w:rsid w:val="00856891"/>
    <w:rsid w:val="00856E4A"/>
    <w:rsid w:val="00857EA7"/>
    <w:rsid w:val="008601FB"/>
    <w:rsid w:val="008606F7"/>
    <w:rsid w:val="00860F15"/>
    <w:rsid w:val="008617A2"/>
    <w:rsid w:val="0086283A"/>
    <w:rsid w:val="00863118"/>
    <w:rsid w:val="00864063"/>
    <w:rsid w:val="00865A3D"/>
    <w:rsid w:val="00865F1F"/>
    <w:rsid w:val="00866085"/>
    <w:rsid w:val="00866F6D"/>
    <w:rsid w:val="00867094"/>
    <w:rsid w:val="008674EC"/>
    <w:rsid w:val="00870120"/>
    <w:rsid w:val="00870A08"/>
    <w:rsid w:val="0087148A"/>
    <w:rsid w:val="00872024"/>
    <w:rsid w:val="008728C1"/>
    <w:rsid w:val="00872C29"/>
    <w:rsid w:val="00872D30"/>
    <w:rsid w:val="0087307B"/>
    <w:rsid w:val="00873595"/>
    <w:rsid w:val="00874B82"/>
    <w:rsid w:val="00876AFC"/>
    <w:rsid w:val="008806F7"/>
    <w:rsid w:val="008809B4"/>
    <w:rsid w:val="00880C65"/>
    <w:rsid w:val="00880F74"/>
    <w:rsid w:val="008825B4"/>
    <w:rsid w:val="00882991"/>
    <w:rsid w:val="00882BB5"/>
    <w:rsid w:val="00882BD3"/>
    <w:rsid w:val="008840C0"/>
    <w:rsid w:val="00885227"/>
    <w:rsid w:val="0088716A"/>
    <w:rsid w:val="00887562"/>
    <w:rsid w:val="0089098B"/>
    <w:rsid w:val="00890D7A"/>
    <w:rsid w:val="0089123D"/>
    <w:rsid w:val="00893989"/>
    <w:rsid w:val="00893BB5"/>
    <w:rsid w:val="00893F54"/>
    <w:rsid w:val="0089491B"/>
    <w:rsid w:val="00894B41"/>
    <w:rsid w:val="00895199"/>
    <w:rsid w:val="00895EC5"/>
    <w:rsid w:val="00897643"/>
    <w:rsid w:val="008A04DD"/>
    <w:rsid w:val="008A096F"/>
    <w:rsid w:val="008A0E54"/>
    <w:rsid w:val="008A1846"/>
    <w:rsid w:val="008A3473"/>
    <w:rsid w:val="008A3D1A"/>
    <w:rsid w:val="008A4803"/>
    <w:rsid w:val="008A558D"/>
    <w:rsid w:val="008A5992"/>
    <w:rsid w:val="008A5E50"/>
    <w:rsid w:val="008A5FE5"/>
    <w:rsid w:val="008A71E4"/>
    <w:rsid w:val="008A721E"/>
    <w:rsid w:val="008A74BE"/>
    <w:rsid w:val="008A773D"/>
    <w:rsid w:val="008B015D"/>
    <w:rsid w:val="008B0E9A"/>
    <w:rsid w:val="008B0E9D"/>
    <w:rsid w:val="008B34AE"/>
    <w:rsid w:val="008B4221"/>
    <w:rsid w:val="008B48FA"/>
    <w:rsid w:val="008B4952"/>
    <w:rsid w:val="008B5040"/>
    <w:rsid w:val="008B65A9"/>
    <w:rsid w:val="008B66D6"/>
    <w:rsid w:val="008B6858"/>
    <w:rsid w:val="008B6DB0"/>
    <w:rsid w:val="008B6DD8"/>
    <w:rsid w:val="008B6EA2"/>
    <w:rsid w:val="008B7904"/>
    <w:rsid w:val="008C0CBA"/>
    <w:rsid w:val="008C1F68"/>
    <w:rsid w:val="008C37C0"/>
    <w:rsid w:val="008C3A3B"/>
    <w:rsid w:val="008C3A8D"/>
    <w:rsid w:val="008C3DCC"/>
    <w:rsid w:val="008C4450"/>
    <w:rsid w:val="008C47B5"/>
    <w:rsid w:val="008C4987"/>
    <w:rsid w:val="008C4B09"/>
    <w:rsid w:val="008C4E80"/>
    <w:rsid w:val="008C54B9"/>
    <w:rsid w:val="008C5DDA"/>
    <w:rsid w:val="008C6183"/>
    <w:rsid w:val="008C6657"/>
    <w:rsid w:val="008C7526"/>
    <w:rsid w:val="008C7C84"/>
    <w:rsid w:val="008D0076"/>
    <w:rsid w:val="008D01DF"/>
    <w:rsid w:val="008D023B"/>
    <w:rsid w:val="008D0287"/>
    <w:rsid w:val="008D03CB"/>
    <w:rsid w:val="008D0BEA"/>
    <w:rsid w:val="008D0F35"/>
    <w:rsid w:val="008D1284"/>
    <w:rsid w:val="008D1AF2"/>
    <w:rsid w:val="008D1FE6"/>
    <w:rsid w:val="008D229B"/>
    <w:rsid w:val="008D2EF2"/>
    <w:rsid w:val="008D3120"/>
    <w:rsid w:val="008D3836"/>
    <w:rsid w:val="008D3B94"/>
    <w:rsid w:val="008D41E7"/>
    <w:rsid w:val="008D49C8"/>
    <w:rsid w:val="008D56E5"/>
    <w:rsid w:val="008D61FE"/>
    <w:rsid w:val="008D6E53"/>
    <w:rsid w:val="008D7A60"/>
    <w:rsid w:val="008E1600"/>
    <w:rsid w:val="008E1797"/>
    <w:rsid w:val="008E2146"/>
    <w:rsid w:val="008E23B4"/>
    <w:rsid w:val="008E275D"/>
    <w:rsid w:val="008E363E"/>
    <w:rsid w:val="008E3828"/>
    <w:rsid w:val="008E3905"/>
    <w:rsid w:val="008E3A2A"/>
    <w:rsid w:val="008E3D03"/>
    <w:rsid w:val="008E5109"/>
    <w:rsid w:val="008E54C1"/>
    <w:rsid w:val="008E73A1"/>
    <w:rsid w:val="008F1709"/>
    <w:rsid w:val="008F37B3"/>
    <w:rsid w:val="008F3B3A"/>
    <w:rsid w:val="008F3FCC"/>
    <w:rsid w:val="008F4191"/>
    <w:rsid w:val="008F4332"/>
    <w:rsid w:val="008F5F8A"/>
    <w:rsid w:val="008F6108"/>
    <w:rsid w:val="008F6280"/>
    <w:rsid w:val="008F75FC"/>
    <w:rsid w:val="008F7AE4"/>
    <w:rsid w:val="009001F8"/>
    <w:rsid w:val="009007EB"/>
    <w:rsid w:val="009019BC"/>
    <w:rsid w:val="009033BC"/>
    <w:rsid w:val="0090443B"/>
    <w:rsid w:val="0090515F"/>
    <w:rsid w:val="009052A0"/>
    <w:rsid w:val="009054D1"/>
    <w:rsid w:val="00905D90"/>
    <w:rsid w:val="00905F75"/>
    <w:rsid w:val="009063E2"/>
    <w:rsid w:val="00906785"/>
    <w:rsid w:val="00906826"/>
    <w:rsid w:val="00906A8B"/>
    <w:rsid w:val="00906E74"/>
    <w:rsid w:val="00907FE4"/>
    <w:rsid w:val="0091019D"/>
    <w:rsid w:val="00910D67"/>
    <w:rsid w:val="00911988"/>
    <w:rsid w:val="00912785"/>
    <w:rsid w:val="00913188"/>
    <w:rsid w:val="0091448F"/>
    <w:rsid w:val="009147FC"/>
    <w:rsid w:val="00914817"/>
    <w:rsid w:val="0091504E"/>
    <w:rsid w:val="00915605"/>
    <w:rsid w:val="00915C28"/>
    <w:rsid w:val="00915D60"/>
    <w:rsid w:val="009169D0"/>
    <w:rsid w:val="00916AF0"/>
    <w:rsid w:val="00916F48"/>
    <w:rsid w:val="0091714D"/>
    <w:rsid w:val="0091722D"/>
    <w:rsid w:val="0091C12B"/>
    <w:rsid w:val="00920579"/>
    <w:rsid w:val="00920A99"/>
    <w:rsid w:val="009211FE"/>
    <w:rsid w:val="00921F0C"/>
    <w:rsid w:val="0092247D"/>
    <w:rsid w:val="00922FEE"/>
    <w:rsid w:val="009230C3"/>
    <w:rsid w:val="00923169"/>
    <w:rsid w:val="009232AE"/>
    <w:rsid w:val="00923980"/>
    <w:rsid w:val="00924ED3"/>
    <w:rsid w:val="00925001"/>
    <w:rsid w:val="009258BB"/>
    <w:rsid w:val="00925D6D"/>
    <w:rsid w:val="009260BE"/>
    <w:rsid w:val="00926427"/>
    <w:rsid w:val="00926A70"/>
    <w:rsid w:val="0092782C"/>
    <w:rsid w:val="00930A2D"/>
    <w:rsid w:val="00931E35"/>
    <w:rsid w:val="009329D9"/>
    <w:rsid w:val="00932BC5"/>
    <w:rsid w:val="0093319F"/>
    <w:rsid w:val="0093364C"/>
    <w:rsid w:val="00933776"/>
    <w:rsid w:val="00933999"/>
    <w:rsid w:val="009339A2"/>
    <w:rsid w:val="009346E2"/>
    <w:rsid w:val="009351A8"/>
    <w:rsid w:val="009352B8"/>
    <w:rsid w:val="009356CD"/>
    <w:rsid w:val="009359FB"/>
    <w:rsid w:val="00936EA5"/>
    <w:rsid w:val="0093729C"/>
    <w:rsid w:val="00937FB7"/>
    <w:rsid w:val="00940845"/>
    <w:rsid w:val="00940A89"/>
    <w:rsid w:val="00941B88"/>
    <w:rsid w:val="00942CEA"/>
    <w:rsid w:val="00944110"/>
    <w:rsid w:val="00944C73"/>
    <w:rsid w:val="0094531B"/>
    <w:rsid w:val="009458C6"/>
    <w:rsid w:val="00946B73"/>
    <w:rsid w:val="00946C34"/>
    <w:rsid w:val="00947744"/>
    <w:rsid w:val="0095053F"/>
    <w:rsid w:val="009509D3"/>
    <w:rsid w:val="00950F95"/>
    <w:rsid w:val="009517E9"/>
    <w:rsid w:val="00951997"/>
    <w:rsid w:val="00951BE5"/>
    <w:rsid w:val="009524D3"/>
    <w:rsid w:val="00952807"/>
    <w:rsid w:val="00953793"/>
    <w:rsid w:val="00953AF0"/>
    <w:rsid w:val="00953C58"/>
    <w:rsid w:val="00954182"/>
    <w:rsid w:val="009542EF"/>
    <w:rsid w:val="009549B6"/>
    <w:rsid w:val="00954AD1"/>
    <w:rsid w:val="00954CA2"/>
    <w:rsid w:val="009550BD"/>
    <w:rsid w:val="00955192"/>
    <w:rsid w:val="009552EF"/>
    <w:rsid w:val="00955EC9"/>
    <w:rsid w:val="00956410"/>
    <w:rsid w:val="009569F8"/>
    <w:rsid w:val="00956C93"/>
    <w:rsid w:val="00956EEA"/>
    <w:rsid w:val="0095779F"/>
    <w:rsid w:val="009601C7"/>
    <w:rsid w:val="009603F6"/>
    <w:rsid w:val="00961948"/>
    <w:rsid w:val="0096199C"/>
    <w:rsid w:val="00961F98"/>
    <w:rsid w:val="009624A7"/>
    <w:rsid w:val="00962C9F"/>
    <w:rsid w:val="0096356E"/>
    <w:rsid w:val="009637B4"/>
    <w:rsid w:val="00964B72"/>
    <w:rsid w:val="00964CBC"/>
    <w:rsid w:val="00965035"/>
    <w:rsid w:val="00965697"/>
    <w:rsid w:val="00965835"/>
    <w:rsid w:val="009659EF"/>
    <w:rsid w:val="009666BD"/>
    <w:rsid w:val="009666F6"/>
    <w:rsid w:val="009702CA"/>
    <w:rsid w:val="00972580"/>
    <w:rsid w:val="00973E35"/>
    <w:rsid w:val="00973E6D"/>
    <w:rsid w:val="009749BB"/>
    <w:rsid w:val="00974C18"/>
    <w:rsid w:val="00975A0A"/>
    <w:rsid w:val="0097609F"/>
    <w:rsid w:val="009760C9"/>
    <w:rsid w:val="00976514"/>
    <w:rsid w:val="009765D0"/>
    <w:rsid w:val="00976CEA"/>
    <w:rsid w:val="00976D95"/>
    <w:rsid w:val="00976E1B"/>
    <w:rsid w:val="00977069"/>
    <w:rsid w:val="00977549"/>
    <w:rsid w:val="009777A4"/>
    <w:rsid w:val="0097789E"/>
    <w:rsid w:val="00977BC2"/>
    <w:rsid w:val="009812BC"/>
    <w:rsid w:val="0098145F"/>
    <w:rsid w:val="009817C8"/>
    <w:rsid w:val="00982423"/>
    <w:rsid w:val="00983C2B"/>
    <w:rsid w:val="0098538C"/>
    <w:rsid w:val="00985699"/>
    <w:rsid w:val="00986FA2"/>
    <w:rsid w:val="00987978"/>
    <w:rsid w:val="00987B13"/>
    <w:rsid w:val="009920E6"/>
    <w:rsid w:val="00992AE6"/>
    <w:rsid w:val="009938A0"/>
    <w:rsid w:val="00993B87"/>
    <w:rsid w:val="00993CF5"/>
    <w:rsid w:val="00993E88"/>
    <w:rsid w:val="00994450"/>
    <w:rsid w:val="0099591A"/>
    <w:rsid w:val="00995A7E"/>
    <w:rsid w:val="00995D16"/>
    <w:rsid w:val="00996146"/>
    <w:rsid w:val="00997276"/>
    <w:rsid w:val="009A0736"/>
    <w:rsid w:val="009A3D0D"/>
    <w:rsid w:val="009A5563"/>
    <w:rsid w:val="009A59B1"/>
    <w:rsid w:val="009A67FF"/>
    <w:rsid w:val="009A6839"/>
    <w:rsid w:val="009A6BF4"/>
    <w:rsid w:val="009A6D22"/>
    <w:rsid w:val="009A7259"/>
    <w:rsid w:val="009A7300"/>
    <w:rsid w:val="009A79CA"/>
    <w:rsid w:val="009A7B4D"/>
    <w:rsid w:val="009B1880"/>
    <w:rsid w:val="009B1AC3"/>
    <w:rsid w:val="009B1C33"/>
    <w:rsid w:val="009B2762"/>
    <w:rsid w:val="009B2A59"/>
    <w:rsid w:val="009B2D79"/>
    <w:rsid w:val="009B2EF0"/>
    <w:rsid w:val="009B38B2"/>
    <w:rsid w:val="009B3950"/>
    <w:rsid w:val="009B3A4A"/>
    <w:rsid w:val="009B3F62"/>
    <w:rsid w:val="009B4273"/>
    <w:rsid w:val="009B4324"/>
    <w:rsid w:val="009B45BE"/>
    <w:rsid w:val="009B46B3"/>
    <w:rsid w:val="009B4759"/>
    <w:rsid w:val="009B4D21"/>
    <w:rsid w:val="009B517C"/>
    <w:rsid w:val="009B5911"/>
    <w:rsid w:val="009B5961"/>
    <w:rsid w:val="009B69DC"/>
    <w:rsid w:val="009C141C"/>
    <w:rsid w:val="009C18B2"/>
    <w:rsid w:val="009C191A"/>
    <w:rsid w:val="009C2F48"/>
    <w:rsid w:val="009C4269"/>
    <w:rsid w:val="009C4E44"/>
    <w:rsid w:val="009C5F4F"/>
    <w:rsid w:val="009C6863"/>
    <w:rsid w:val="009C6EE7"/>
    <w:rsid w:val="009C7777"/>
    <w:rsid w:val="009D037E"/>
    <w:rsid w:val="009D0DD2"/>
    <w:rsid w:val="009D127E"/>
    <w:rsid w:val="009D1AA7"/>
    <w:rsid w:val="009D1F69"/>
    <w:rsid w:val="009D2837"/>
    <w:rsid w:val="009D2E58"/>
    <w:rsid w:val="009D316D"/>
    <w:rsid w:val="009D333A"/>
    <w:rsid w:val="009D4756"/>
    <w:rsid w:val="009D5940"/>
    <w:rsid w:val="009D5CE1"/>
    <w:rsid w:val="009D6183"/>
    <w:rsid w:val="009D6581"/>
    <w:rsid w:val="009D7184"/>
    <w:rsid w:val="009D7AD6"/>
    <w:rsid w:val="009D7EF9"/>
    <w:rsid w:val="009E06B8"/>
    <w:rsid w:val="009E0BB9"/>
    <w:rsid w:val="009E1705"/>
    <w:rsid w:val="009E18EA"/>
    <w:rsid w:val="009E273C"/>
    <w:rsid w:val="009E2828"/>
    <w:rsid w:val="009E448E"/>
    <w:rsid w:val="009E459F"/>
    <w:rsid w:val="009E45BC"/>
    <w:rsid w:val="009E4607"/>
    <w:rsid w:val="009E48B2"/>
    <w:rsid w:val="009E4AB2"/>
    <w:rsid w:val="009E5946"/>
    <w:rsid w:val="009E6391"/>
    <w:rsid w:val="009E679A"/>
    <w:rsid w:val="009E7018"/>
    <w:rsid w:val="009E720A"/>
    <w:rsid w:val="009E7759"/>
    <w:rsid w:val="009E7F7D"/>
    <w:rsid w:val="009F0A56"/>
    <w:rsid w:val="009F1698"/>
    <w:rsid w:val="009F1ACA"/>
    <w:rsid w:val="009F1B1C"/>
    <w:rsid w:val="009F312E"/>
    <w:rsid w:val="009F415F"/>
    <w:rsid w:val="009F4576"/>
    <w:rsid w:val="009F4BE4"/>
    <w:rsid w:val="009F4DD0"/>
    <w:rsid w:val="009F5383"/>
    <w:rsid w:val="009F5D88"/>
    <w:rsid w:val="009F5E11"/>
    <w:rsid w:val="009F650A"/>
    <w:rsid w:val="009F6FC6"/>
    <w:rsid w:val="00A0008F"/>
    <w:rsid w:val="00A00107"/>
    <w:rsid w:val="00A0011D"/>
    <w:rsid w:val="00A009D5"/>
    <w:rsid w:val="00A0161A"/>
    <w:rsid w:val="00A01780"/>
    <w:rsid w:val="00A01B68"/>
    <w:rsid w:val="00A029B8"/>
    <w:rsid w:val="00A0378E"/>
    <w:rsid w:val="00A04A36"/>
    <w:rsid w:val="00A04C99"/>
    <w:rsid w:val="00A054A3"/>
    <w:rsid w:val="00A05988"/>
    <w:rsid w:val="00A05DF3"/>
    <w:rsid w:val="00A06B40"/>
    <w:rsid w:val="00A06E1A"/>
    <w:rsid w:val="00A070A2"/>
    <w:rsid w:val="00A0786D"/>
    <w:rsid w:val="00A07A00"/>
    <w:rsid w:val="00A10562"/>
    <w:rsid w:val="00A10605"/>
    <w:rsid w:val="00A10838"/>
    <w:rsid w:val="00A108F8"/>
    <w:rsid w:val="00A10C71"/>
    <w:rsid w:val="00A10E74"/>
    <w:rsid w:val="00A111EE"/>
    <w:rsid w:val="00A11C84"/>
    <w:rsid w:val="00A12BC9"/>
    <w:rsid w:val="00A14366"/>
    <w:rsid w:val="00A1460A"/>
    <w:rsid w:val="00A15107"/>
    <w:rsid w:val="00A152F2"/>
    <w:rsid w:val="00A15AC6"/>
    <w:rsid w:val="00A15DCC"/>
    <w:rsid w:val="00A15EB2"/>
    <w:rsid w:val="00A16515"/>
    <w:rsid w:val="00A16713"/>
    <w:rsid w:val="00A16913"/>
    <w:rsid w:val="00A17106"/>
    <w:rsid w:val="00A2005C"/>
    <w:rsid w:val="00A2097F"/>
    <w:rsid w:val="00A209B8"/>
    <w:rsid w:val="00A20BFE"/>
    <w:rsid w:val="00A21F59"/>
    <w:rsid w:val="00A22F0F"/>
    <w:rsid w:val="00A230D9"/>
    <w:rsid w:val="00A2342D"/>
    <w:rsid w:val="00A23B31"/>
    <w:rsid w:val="00A24728"/>
    <w:rsid w:val="00A251A2"/>
    <w:rsid w:val="00A2600F"/>
    <w:rsid w:val="00A26428"/>
    <w:rsid w:val="00A26DC0"/>
    <w:rsid w:val="00A277CB"/>
    <w:rsid w:val="00A27A9C"/>
    <w:rsid w:val="00A27C5E"/>
    <w:rsid w:val="00A27D8C"/>
    <w:rsid w:val="00A27D97"/>
    <w:rsid w:val="00A3002F"/>
    <w:rsid w:val="00A306CE"/>
    <w:rsid w:val="00A31A5C"/>
    <w:rsid w:val="00A32B8F"/>
    <w:rsid w:val="00A34A91"/>
    <w:rsid w:val="00A34ACC"/>
    <w:rsid w:val="00A3695B"/>
    <w:rsid w:val="00A40C7F"/>
    <w:rsid w:val="00A413DB"/>
    <w:rsid w:val="00A41972"/>
    <w:rsid w:val="00A41C70"/>
    <w:rsid w:val="00A43022"/>
    <w:rsid w:val="00A43907"/>
    <w:rsid w:val="00A441F3"/>
    <w:rsid w:val="00A4468D"/>
    <w:rsid w:val="00A45660"/>
    <w:rsid w:val="00A46C7A"/>
    <w:rsid w:val="00A47169"/>
    <w:rsid w:val="00A508FD"/>
    <w:rsid w:val="00A50B08"/>
    <w:rsid w:val="00A513B6"/>
    <w:rsid w:val="00A530CA"/>
    <w:rsid w:val="00A53112"/>
    <w:rsid w:val="00A53171"/>
    <w:rsid w:val="00A53824"/>
    <w:rsid w:val="00A53ACB"/>
    <w:rsid w:val="00A53B5F"/>
    <w:rsid w:val="00A562C4"/>
    <w:rsid w:val="00A56578"/>
    <w:rsid w:val="00A5657C"/>
    <w:rsid w:val="00A566C5"/>
    <w:rsid w:val="00A568F1"/>
    <w:rsid w:val="00A576CB"/>
    <w:rsid w:val="00A57D21"/>
    <w:rsid w:val="00A6010D"/>
    <w:rsid w:val="00A607F5"/>
    <w:rsid w:val="00A62E5F"/>
    <w:rsid w:val="00A631C8"/>
    <w:rsid w:val="00A6458C"/>
    <w:rsid w:val="00A64A24"/>
    <w:rsid w:val="00A64ECE"/>
    <w:rsid w:val="00A66480"/>
    <w:rsid w:val="00A679C8"/>
    <w:rsid w:val="00A67CC2"/>
    <w:rsid w:val="00A67FA3"/>
    <w:rsid w:val="00A70653"/>
    <w:rsid w:val="00A71634"/>
    <w:rsid w:val="00A71FE8"/>
    <w:rsid w:val="00A7209A"/>
    <w:rsid w:val="00A7297A"/>
    <w:rsid w:val="00A72AF2"/>
    <w:rsid w:val="00A73A47"/>
    <w:rsid w:val="00A74749"/>
    <w:rsid w:val="00A75AED"/>
    <w:rsid w:val="00A76885"/>
    <w:rsid w:val="00A76E22"/>
    <w:rsid w:val="00A773BC"/>
    <w:rsid w:val="00A77946"/>
    <w:rsid w:val="00A80969"/>
    <w:rsid w:val="00A81697"/>
    <w:rsid w:val="00A817DE"/>
    <w:rsid w:val="00A832EF"/>
    <w:rsid w:val="00A843CA"/>
    <w:rsid w:val="00A84961"/>
    <w:rsid w:val="00A849C6"/>
    <w:rsid w:val="00A8632E"/>
    <w:rsid w:val="00A86B35"/>
    <w:rsid w:val="00A875FC"/>
    <w:rsid w:val="00A87A47"/>
    <w:rsid w:val="00A906E3"/>
    <w:rsid w:val="00A907BC"/>
    <w:rsid w:val="00A9099F"/>
    <w:rsid w:val="00A91DFB"/>
    <w:rsid w:val="00A93148"/>
    <w:rsid w:val="00A93181"/>
    <w:rsid w:val="00A94A89"/>
    <w:rsid w:val="00A94E82"/>
    <w:rsid w:val="00A957E3"/>
    <w:rsid w:val="00A95964"/>
    <w:rsid w:val="00A96B96"/>
    <w:rsid w:val="00A96CB4"/>
    <w:rsid w:val="00AA02BF"/>
    <w:rsid w:val="00AA0DEF"/>
    <w:rsid w:val="00AA1252"/>
    <w:rsid w:val="00AA1B1A"/>
    <w:rsid w:val="00AA1E00"/>
    <w:rsid w:val="00AA2855"/>
    <w:rsid w:val="00AA2C58"/>
    <w:rsid w:val="00AA3809"/>
    <w:rsid w:val="00AA4C81"/>
    <w:rsid w:val="00AA5785"/>
    <w:rsid w:val="00AA5F82"/>
    <w:rsid w:val="00AA660E"/>
    <w:rsid w:val="00AA6626"/>
    <w:rsid w:val="00AA6B40"/>
    <w:rsid w:val="00AA6FA2"/>
    <w:rsid w:val="00AA7ACE"/>
    <w:rsid w:val="00AB0801"/>
    <w:rsid w:val="00AB0FDC"/>
    <w:rsid w:val="00AB1645"/>
    <w:rsid w:val="00AB3335"/>
    <w:rsid w:val="00AB355A"/>
    <w:rsid w:val="00AB473C"/>
    <w:rsid w:val="00AB4FCA"/>
    <w:rsid w:val="00AB6040"/>
    <w:rsid w:val="00AB752C"/>
    <w:rsid w:val="00ABD6B7"/>
    <w:rsid w:val="00AC0E3F"/>
    <w:rsid w:val="00AC156B"/>
    <w:rsid w:val="00AC1A10"/>
    <w:rsid w:val="00AC21A9"/>
    <w:rsid w:val="00AC24F0"/>
    <w:rsid w:val="00AC2C45"/>
    <w:rsid w:val="00AC332B"/>
    <w:rsid w:val="00AC33CD"/>
    <w:rsid w:val="00AC45ED"/>
    <w:rsid w:val="00AC4777"/>
    <w:rsid w:val="00AC4F3F"/>
    <w:rsid w:val="00AC52F8"/>
    <w:rsid w:val="00AC554F"/>
    <w:rsid w:val="00AC617D"/>
    <w:rsid w:val="00AC6529"/>
    <w:rsid w:val="00AC7DEB"/>
    <w:rsid w:val="00AD0338"/>
    <w:rsid w:val="00AD04DC"/>
    <w:rsid w:val="00AD073A"/>
    <w:rsid w:val="00AD0F1F"/>
    <w:rsid w:val="00AD1422"/>
    <w:rsid w:val="00AD37A6"/>
    <w:rsid w:val="00AD3BFD"/>
    <w:rsid w:val="00AD437C"/>
    <w:rsid w:val="00AD5661"/>
    <w:rsid w:val="00AD5D22"/>
    <w:rsid w:val="00AD6A2A"/>
    <w:rsid w:val="00AD6EF0"/>
    <w:rsid w:val="00AE1019"/>
    <w:rsid w:val="00AE2B90"/>
    <w:rsid w:val="00AE3ED0"/>
    <w:rsid w:val="00AE4322"/>
    <w:rsid w:val="00AE4BA3"/>
    <w:rsid w:val="00AE4C89"/>
    <w:rsid w:val="00AE4D1F"/>
    <w:rsid w:val="00AE4D62"/>
    <w:rsid w:val="00AE6939"/>
    <w:rsid w:val="00AE6A53"/>
    <w:rsid w:val="00AE6DC6"/>
    <w:rsid w:val="00AE7D22"/>
    <w:rsid w:val="00AF05C1"/>
    <w:rsid w:val="00AF1D6F"/>
    <w:rsid w:val="00AF1D88"/>
    <w:rsid w:val="00AF2177"/>
    <w:rsid w:val="00AF21AB"/>
    <w:rsid w:val="00AF2413"/>
    <w:rsid w:val="00AF24B9"/>
    <w:rsid w:val="00AF26BF"/>
    <w:rsid w:val="00AF2A9E"/>
    <w:rsid w:val="00AF2D34"/>
    <w:rsid w:val="00AF392D"/>
    <w:rsid w:val="00AF3D79"/>
    <w:rsid w:val="00AF4129"/>
    <w:rsid w:val="00AF427A"/>
    <w:rsid w:val="00AF4AF7"/>
    <w:rsid w:val="00AF4DA6"/>
    <w:rsid w:val="00AF5218"/>
    <w:rsid w:val="00AF61F4"/>
    <w:rsid w:val="00AF68EB"/>
    <w:rsid w:val="00AF695C"/>
    <w:rsid w:val="00AF70B8"/>
    <w:rsid w:val="00AF7E0F"/>
    <w:rsid w:val="00B00D0C"/>
    <w:rsid w:val="00B01489"/>
    <w:rsid w:val="00B017FF"/>
    <w:rsid w:val="00B01B61"/>
    <w:rsid w:val="00B021B8"/>
    <w:rsid w:val="00B03333"/>
    <w:rsid w:val="00B0400B"/>
    <w:rsid w:val="00B058EA"/>
    <w:rsid w:val="00B05AB1"/>
    <w:rsid w:val="00B05C38"/>
    <w:rsid w:val="00B06BE0"/>
    <w:rsid w:val="00B10966"/>
    <w:rsid w:val="00B10B6F"/>
    <w:rsid w:val="00B1127C"/>
    <w:rsid w:val="00B1150A"/>
    <w:rsid w:val="00B125F3"/>
    <w:rsid w:val="00B13014"/>
    <w:rsid w:val="00B14326"/>
    <w:rsid w:val="00B145BD"/>
    <w:rsid w:val="00B15088"/>
    <w:rsid w:val="00B15246"/>
    <w:rsid w:val="00B15F83"/>
    <w:rsid w:val="00B16239"/>
    <w:rsid w:val="00B162FD"/>
    <w:rsid w:val="00B16C60"/>
    <w:rsid w:val="00B173B3"/>
    <w:rsid w:val="00B178C7"/>
    <w:rsid w:val="00B20676"/>
    <w:rsid w:val="00B20AE9"/>
    <w:rsid w:val="00B22C33"/>
    <w:rsid w:val="00B22FBC"/>
    <w:rsid w:val="00B23A60"/>
    <w:rsid w:val="00B243E2"/>
    <w:rsid w:val="00B2477C"/>
    <w:rsid w:val="00B25321"/>
    <w:rsid w:val="00B25C66"/>
    <w:rsid w:val="00B25D64"/>
    <w:rsid w:val="00B261A8"/>
    <w:rsid w:val="00B26751"/>
    <w:rsid w:val="00B26BA4"/>
    <w:rsid w:val="00B27A1E"/>
    <w:rsid w:val="00B27A99"/>
    <w:rsid w:val="00B27D99"/>
    <w:rsid w:val="00B31232"/>
    <w:rsid w:val="00B3217A"/>
    <w:rsid w:val="00B3222F"/>
    <w:rsid w:val="00B32ABA"/>
    <w:rsid w:val="00B32C8F"/>
    <w:rsid w:val="00B33351"/>
    <w:rsid w:val="00B3339D"/>
    <w:rsid w:val="00B33628"/>
    <w:rsid w:val="00B33863"/>
    <w:rsid w:val="00B349F0"/>
    <w:rsid w:val="00B3535A"/>
    <w:rsid w:val="00B35EDC"/>
    <w:rsid w:val="00B361EF"/>
    <w:rsid w:val="00B371D4"/>
    <w:rsid w:val="00B372C1"/>
    <w:rsid w:val="00B37BD6"/>
    <w:rsid w:val="00B40519"/>
    <w:rsid w:val="00B4121B"/>
    <w:rsid w:val="00B4138B"/>
    <w:rsid w:val="00B428C0"/>
    <w:rsid w:val="00B42CB1"/>
    <w:rsid w:val="00B42ECE"/>
    <w:rsid w:val="00B435BC"/>
    <w:rsid w:val="00B43620"/>
    <w:rsid w:val="00B43733"/>
    <w:rsid w:val="00B43788"/>
    <w:rsid w:val="00B45C83"/>
    <w:rsid w:val="00B46893"/>
    <w:rsid w:val="00B46982"/>
    <w:rsid w:val="00B46A93"/>
    <w:rsid w:val="00B472A9"/>
    <w:rsid w:val="00B47A15"/>
    <w:rsid w:val="00B47DC8"/>
    <w:rsid w:val="00B5029D"/>
    <w:rsid w:val="00B517BE"/>
    <w:rsid w:val="00B51AF1"/>
    <w:rsid w:val="00B52224"/>
    <w:rsid w:val="00B5231A"/>
    <w:rsid w:val="00B524EA"/>
    <w:rsid w:val="00B530E7"/>
    <w:rsid w:val="00B53533"/>
    <w:rsid w:val="00B547C4"/>
    <w:rsid w:val="00B547CC"/>
    <w:rsid w:val="00B5494A"/>
    <w:rsid w:val="00B54D70"/>
    <w:rsid w:val="00B551CC"/>
    <w:rsid w:val="00B551F8"/>
    <w:rsid w:val="00B557FD"/>
    <w:rsid w:val="00B56251"/>
    <w:rsid w:val="00B5636F"/>
    <w:rsid w:val="00B5676F"/>
    <w:rsid w:val="00B56E14"/>
    <w:rsid w:val="00B570E3"/>
    <w:rsid w:val="00B57259"/>
    <w:rsid w:val="00B579B7"/>
    <w:rsid w:val="00B57EA3"/>
    <w:rsid w:val="00B57FCF"/>
    <w:rsid w:val="00B604E4"/>
    <w:rsid w:val="00B60F21"/>
    <w:rsid w:val="00B620A1"/>
    <w:rsid w:val="00B621DF"/>
    <w:rsid w:val="00B627BC"/>
    <w:rsid w:val="00B63CD4"/>
    <w:rsid w:val="00B63E8F"/>
    <w:rsid w:val="00B65130"/>
    <w:rsid w:val="00B65EBE"/>
    <w:rsid w:val="00B65F7D"/>
    <w:rsid w:val="00B66B26"/>
    <w:rsid w:val="00B66C4F"/>
    <w:rsid w:val="00B67254"/>
    <w:rsid w:val="00B6735F"/>
    <w:rsid w:val="00B67734"/>
    <w:rsid w:val="00B6775C"/>
    <w:rsid w:val="00B714EA"/>
    <w:rsid w:val="00B71F6B"/>
    <w:rsid w:val="00B71F91"/>
    <w:rsid w:val="00B72087"/>
    <w:rsid w:val="00B72547"/>
    <w:rsid w:val="00B7286E"/>
    <w:rsid w:val="00B72F13"/>
    <w:rsid w:val="00B73233"/>
    <w:rsid w:val="00B73F08"/>
    <w:rsid w:val="00B7739D"/>
    <w:rsid w:val="00B801A5"/>
    <w:rsid w:val="00B80296"/>
    <w:rsid w:val="00B8042C"/>
    <w:rsid w:val="00B80C07"/>
    <w:rsid w:val="00B81D07"/>
    <w:rsid w:val="00B8273B"/>
    <w:rsid w:val="00B82753"/>
    <w:rsid w:val="00B82894"/>
    <w:rsid w:val="00B82E1C"/>
    <w:rsid w:val="00B8318E"/>
    <w:rsid w:val="00B8382B"/>
    <w:rsid w:val="00B8386C"/>
    <w:rsid w:val="00B8393E"/>
    <w:rsid w:val="00B83E64"/>
    <w:rsid w:val="00B84897"/>
    <w:rsid w:val="00B84CDE"/>
    <w:rsid w:val="00B84E12"/>
    <w:rsid w:val="00B86446"/>
    <w:rsid w:val="00B878DA"/>
    <w:rsid w:val="00B87F20"/>
    <w:rsid w:val="00B9029C"/>
    <w:rsid w:val="00B90826"/>
    <w:rsid w:val="00B92050"/>
    <w:rsid w:val="00B921B7"/>
    <w:rsid w:val="00B92A00"/>
    <w:rsid w:val="00B93DA9"/>
    <w:rsid w:val="00B94388"/>
    <w:rsid w:val="00B94D89"/>
    <w:rsid w:val="00B950B0"/>
    <w:rsid w:val="00B952FE"/>
    <w:rsid w:val="00B955BA"/>
    <w:rsid w:val="00B95749"/>
    <w:rsid w:val="00B959D9"/>
    <w:rsid w:val="00B95D91"/>
    <w:rsid w:val="00B95E4B"/>
    <w:rsid w:val="00B95F7C"/>
    <w:rsid w:val="00B97A76"/>
    <w:rsid w:val="00BA00D7"/>
    <w:rsid w:val="00BA199B"/>
    <w:rsid w:val="00BA2F13"/>
    <w:rsid w:val="00BA3ADC"/>
    <w:rsid w:val="00BA464B"/>
    <w:rsid w:val="00BA46D3"/>
    <w:rsid w:val="00BA4B97"/>
    <w:rsid w:val="00BA4C62"/>
    <w:rsid w:val="00BA5603"/>
    <w:rsid w:val="00BA57B4"/>
    <w:rsid w:val="00BA5C5D"/>
    <w:rsid w:val="00BA626F"/>
    <w:rsid w:val="00BB08CA"/>
    <w:rsid w:val="00BB10AC"/>
    <w:rsid w:val="00BB1256"/>
    <w:rsid w:val="00BB12D9"/>
    <w:rsid w:val="00BB1D3A"/>
    <w:rsid w:val="00BB2685"/>
    <w:rsid w:val="00BB2B12"/>
    <w:rsid w:val="00BB3089"/>
    <w:rsid w:val="00BB3578"/>
    <w:rsid w:val="00BB3602"/>
    <w:rsid w:val="00BB3695"/>
    <w:rsid w:val="00BB41A6"/>
    <w:rsid w:val="00BB4365"/>
    <w:rsid w:val="00BB5080"/>
    <w:rsid w:val="00BB5299"/>
    <w:rsid w:val="00BB6051"/>
    <w:rsid w:val="00BB65A8"/>
    <w:rsid w:val="00BB6C0F"/>
    <w:rsid w:val="00BB6C88"/>
    <w:rsid w:val="00BB72E5"/>
    <w:rsid w:val="00BB7B33"/>
    <w:rsid w:val="00BC073A"/>
    <w:rsid w:val="00BC097A"/>
    <w:rsid w:val="00BC09B4"/>
    <w:rsid w:val="00BC1016"/>
    <w:rsid w:val="00BC1395"/>
    <w:rsid w:val="00BC3D10"/>
    <w:rsid w:val="00BC4563"/>
    <w:rsid w:val="00BC47EA"/>
    <w:rsid w:val="00BC5695"/>
    <w:rsid w:val="00BC5D00"/>
    <w:rsid w:val="00BD031E"/>
    <w:rsid w:val="00BD1D1F"/>
    <w:rsid w:val="00BD2442"/>
    <w:rsid w:val="00BD2561"/>
    <w:rsid w:val="00BD2760"/>
    <w:rsid w:val="00BD28AC"/>
    <w:rsid w:val="00BD3972"/>
    <w:rsid w:val="00BD53E3"/>
    <w:rsid w:val="00BD5AE8"/>
    <w:rsid w:val="00BD5C73"/>
    <w:rsid w:val="00BD66AE"/>
    <w:rsid w:val="00BD7591"/>
    <w:rsid w:val="00BD7C5B"/>
    <w:rsid w:val="00BE0885"/>
    <w:rsid w:val="00BE0E9B"/>
    <w:rsid w:val="00BE10A5"/>
    <w:rsid w:val="00BE1326"/>
    <w:rsid w:val="00BE274A"/>
    <w:rsid w:val="00BE2C1C"/>
    <w:rsid w:val="00BE32CF"/>
    <w:rsid w:val="00BE3321"/>
    <w:rsid w:val="00BE39CC"/>
    <w:rsid w:val="00BE4394"/>
    <w:rsid w:val="00BE4FEB"/>
    <w:rsid w:val="00BE5A75"/>
    <w:rsid w:val="00BE5F3E"/>
    <w:rsid w:val="00BE647B"/>
    <w:rsid w:val="00BE6B24"/>
    <w:rsid w:val="00BE781B"/>
    <w:rsid w:val="00BE7BB6"/>
    <w:rsid w:val="00BF03FC"/>
    <w:rsid w:val="00BF0AC1"/>
    <w:rsid w:val="00BF115B"/>
    <w:rsid w:val="00BF1278"/>
    <w:rsid w:val="00BF18B0"/>
    <w:rsid w:val="00BF196C"/>
    <w:rsid w:val="00BF2066"/>
    <w:rsid w:val="00BF2364"/>
    <w:rsid w:val="00BF3051"/>
    <w:rsid w:val="00BF3153"/>
    <w:rsid w:val="00BF35E5"/>
    <w:rsid w:val="00BF3B5B"/>
    <w:rsid w:val="00BF3F49"/>
    <w:rsid w:val="00BF3FFE"/>
    <w:rsid w:val="00BF47B0"/>
    <w:rsid w:val="00BF57F1"/>
    <w:rsid w:val="00BF5F54"/>
    <w:rsid w:val="00BF6770"/>
    <w:rsid w:val="00BF6F35"/>
    <w:rsid w:val="00BF713F"/>
    <w:rsid w:val="00BF749B"/>
    <w:rsid w:val="00C004A1"/>
    <w:rsid w:val="00C010B8"/>
    <w:rsid w:val="00C018C8"/>
    <w:rsid w:val="00C0222F"/>
    <w:rsid w:val="00C0327C"/>
    <w:rsid w:val="00C033EC"/>
    <w:rsid w:val="00C03518"/>
    <w:rsid w:val="00C03578"/>
    <w:rsid w:val="00C03CB0"/>
    <w:rsid w:val="00C03EA3"/>
    <w:rsid w:val="00C04CD7"/>
    <w:rsid w:val="00C04DCE"/>
    <w:rsid w:val="00C04EA1"/>
    <w:rsid w:val="00C05E07"/>
    <w:rsid w:val="00C06269"/>
    <w:rsid w:val="00C0680C"/>
    <w:rsid w:val="00C07FF5"/>
    <w:rsid w:val="00C10415"/>
    <w:rsid w:val="00C11834"/>
    <w:rsid w:val="00C11838"/>
    <w:rsid w:val="00C12C68"/>
    <w:rsid w:val="00C13086"/>
    <w:rsid w:val="00C134E8"/>
    <w:rsid w:val="00C143F4"/>
    <w:rsid w:val="00C14846"/>
    <w:rsid w:val="00C1532A"/>
    <w:rsid w:val="00C15681"/>
    <w:rsid w:val="00C156EB"/>
    <w:rsid w:val="00C17B09"/>
    <w:rsid w:val="00C20435"/>
    <w:rsid w:val="00C22200"/>
    <w:rsid w:val="00C229CD"/>
    <w:rsid w:val="00C2430B"/>
    <w:rsid w:val="00C24646"/>
    <w:rsid w:val="00C25575"/>
    <w:rsid w:val="00C279EB"/>
    <w:rsid w:val="00C27D63"/>
    <w:rsid w:val="00C3144B"/>
    <w:rsid w:val="00C315B1"/>
    <w:rsid w:val="00C320CC"/>
    <w:rsid w:val="00C320E3"/>
    <w:rsid w:val="00C32D6B"/>
    <w:rsid w:val="00C33592"/>
    <w:rsid w:val="00C33826"/>
    <w:rsid w:val="00C33E96"/>
    <w:rsid w:val="00C34124"/>
    <w:rsid w:val="00C34605"/>
    <w:rsid w:val="00C34B61"/>
    <w:rsid w:val="00C3543B"/>
    <w:rsid w:val="00C3589D"/>
    <w:rsid w:val="00C35994"/>
    <w:rsid w:val="00C35FA7"/>
    <w:rsid w:val="00C36649"/>
    <w:rsid w:val="00C37AE3"/>
    <w:rsid w:val="00C40BA8"/>
    <w:rsid w:val="00C4155A"/>
    <w:rsid w:val="00C43680"/>
    <w:rsid w:val="00C43849"/>
    <w:rsid w:val="00C440DC"/>
    <w:rsid w:val="00C4417E"/>
    <w:rsid w:val="00C44450"/>
    <w:rsid w:val="00C4486C"/>
    <w:rsid w:val="00C44996"/>
    <w:rsid w:val="00C5095C"/>
    <w:rsid w:val="00C5145B"/>
    <w:rsid w:val="00C51475"/>
    <w:rsid w:val="00C51FD2"/>
    <w:rsid w:val="00C52206"/>
    <w:rsid w:val="00C527B2"/>
    <w:rsid w:val="00C528A1"/>
    <w:rsid w:val="00C529B4"/>
    <w:rsid w:val="00C52D8B"/>
    <w:rsid w:val="00C536E0"/>
    <w:rsid w:val="00C55078"/>
    <w:rsid w:val="00C5585C"/>
    <w:rsid w:val="00C55E0E"/>
    <w:rsid w:val="00C55F53"/>
    <w:rsid w:val="00C575D7"/>
    <w:rsid w:val="00C605A9"/>
    <w:rsid w:val="00C61037"/>
    <w:rsid w:val="00C612D3"/>
    <w:rsid w:val="00C614EB"/>
    <w:rsid w:val="00C6247C"/>
    <w:rsid w:val="00C628CE"/>
    <w:rsid w:val="00C631A7"/>
    <w:rsid w:val="00C638FB"/>
    <w:rsid w:val="00C6434E"/>
    <w:rsid w:val="00C644BC"/>
    <w:rsid w:val="00C6451E"/>
    <w:rsid w:val="00C649F2"/>
    <w:rsid w:val="00C64D1F"/>
    <w:rsid w:val="00C659C4"/>
    <w:rsid w:val="00C65D5D"/>
    <w:rsid w:val="00C66AB9"/>
    <w:rsid w:val="00C6756E"/>
    <w:rsid w:val="00C70044"/>
    <w:rsid w:val="00C71252"/>
    <w:rsid w:val="00C71CCD"/>
    <w:rsid w:val="00C71F51"/>
    <w:rsid w:val="00C72779"/>
    <w:rsid w:val="00C7295B"/>
    <w:rsid w:val="00C72DEA"/>
    <w:rsid w:val="00C72FA7"/>
    <w:rsid w:val="00C74491"/>
    <w:rsid w:val="00C745D1"/>
    <w:rsid w:val="00C7491F"/>
    <w:rsid w:val="00C752ED"/>
    <w:rsid w:val="00C757D5"/>
    <w:rsid w:val="00C75F21"/>
    <w:rsid w:val="00C75FD9"/>
    <w:rsid w:val="00C776DB"/>
    <w:rsid w:val="00C80C12"/>
    <w:rsid w:val="00C81FB3"/>
    <w:rsid w:val="00C838B6"/>
    <w:rsid w:val="00C83C1C"/>
    <w:rsid w:val="00C83CE6"/>
    <w:rsid w:val="00C85298"/>
    <w:rsid w:val="00C85BFF"/>
    <w:rsid w:val="00C85DBC"/>
    <w:rsid w:val="00C86C91"/>
    <w:rsid w:val="00C8792C"/>
    <w:rsid w:val="00C87AFF"/>
    <w:rsid w:val="00C87B52"/>
    <w:rsid w:val="00C901BD"/>
    <w:rsid w:val="00C90697"/>
    <w:rsid w:val="00C915B0"/>
    <w:rsid w:val="00C91892"/>
    <w:rsid w:val="00C91C43"/>
    <w:rsid w:val="00C91F02"/>
    <w:rsid w:val="00C92182"/>
    <w:rsid w:val="00C921D5"/>
    <w:rsid w:val="00C9267A"/>
    <w:rsid w:val="00C926D6"/>
    <w:rsid w:val="00C9321F"/>
    <w:rsid w:val="00C94079"/>
    <w:rsid w:val="00C9430E"/>
    <w:rsid w:val="00C94B1C"/>
    <w:rsid w:val="00C94CF4"/>
    <w:rsid w:val="00C95006"/>
    <w:rsid w:val="00C95528"/>
    <w:rsid w:val="00C95A40"/>
    <w:rsid w:val="00C9707E"/>
    <w:rsid w:val="00C97DE6"/>
    <w:rsid w:val="00CA0562"/>
    <w:rsid w:val="00CA12CF"/>
    <w:rsid w:val="00CA2FF8"/>
    <w:rsid w:val="00CA3B70"/>
    <w:rsid w:val="00CA3D0A"/>
    <w:rsid w:val="00CA3DE8"/>
    <w:rsid w:val="00CA3E8F"/>
    <w:rsid w:val="00CA45A5"/>
    <w:rsid w:val="00CA4D91"/>
    <w:rsid w:val="00CA52AB"/>
    <w:rsid w:val="00CA5B0D"/>
    <w:rsid w:val="00CA6533"/>
    <w:rsid w:val="00CA6659"/>
    <w:rsid w:val="00CA67B1"/>
    <w:rsid w:val="00CA6BA4"/>
    <w:rsid w:val="00CA6EB4"/>
    <w:rsid w:val="00CA7031"/>
    <w:rsid w:val="00CA7AD5"/>
    <w:rsid w:val="00CA7C8D"/>
    <w:rsid w:val="00CA7D78"/>
    <w:rsid w:val="00CA7FDE"/>
    <w:rsid w:val="00CAA5FD"/>
    <w:rsid w:val="00CB063D"/>
    <w:rsid w:val="00CB18DA"/>
    <w:rsid w:val="00CB19C4"/>
    <w:rsid w:val="00CB22A2"/>
    <w:rsid w:val="00CB3576"/>
    <w:rsid w:val="00CB3789"/>
    <w:rsid w:val="00CB454E"/>
    <w:rsid w:val="00CB5468"/>
    <w:rsid w:val="00CB5FF4"/>
    <w:rsid w:val="00CB63F3"/>
    <w:rsid w:val="00CB7671"/>
    <w:rsid w:val="00CC0128"/>
    <w:rsid w:val="00CC0386"/>
    <w:rsid w:val="00CC081B"/>
    <w:rsid w:val="00CC1FFB"/>
    <w:rsid w:val="00CC2456"/>
    <w:rsid w:val="00CC3847"/>
    <w:rsid w:val="00CC404A"/>
    <w:rsid w:val="00CC4B5E"/>
    <w:rsid w:val="00CC5DD1"/>
    <w:rsid w:val="00CC6407"/>
    <w:rsid w:val="00CC6411"/>
    <w:rsid w:val="00CC6CC7"/>
    <w:rsid w:val="00CC6EB1"/>
    <w:rsid w:val="00CD00B5"/>
    <w:rsid w:val="00CD00BF"/>
    <w:rsid w:val="00CD021C"/>
    <w:rsid w:val="00CD184C"/>
    <w:rsid w:val="00CD19C1"/>
    <w:rsid w:val="00CD20AD"/>
    <w:rsid w:val="00CD29F2"/>
    <w:rsid w:val="00CD2E1B"/>
    <w:rsid w:val="00CD31DC"/>
    <w:rsid w:val="00CD37AD"/>
    <w:rsid w:val="00CD429F"/>
    <w:rsid w:val="00CD43BF"/>
    <w:rsid w:val="00CD45FC"/>
    <w:rsid w:val="00CD4805"/>
    <w:rsid w:val="00CD485D"/>
    <w:rsid w:val="00CD4B93"/>
    <w:rsid w:val="00CD5582"/>
    <w:rsid w:val="00CD572C"/>
    <w:rsid w:val="00CD5B09"/>
    <w:rsid w:val="00CD6A2A"/>
    <w:rsid w:val="00CD7309"/>
    <w:rsid w:val="00CD7AEE"/>
    <w:rsid w:val="00CE0CD3"/>
    <w:rsid w:val="00CE0F43"/>
    <w:rsid w:val="00CE210B"/>
    <w:rsid w:val="00CE4348"/>
    <w:rsid w:val="00CE4706"/>
    <w:rsid w:val="00CE4DC8"/>
    <w:rsid w:val="00CE5276"/>
    <w:rsid w:val="00CE5449"/>
    <w:rsid w:val="00CE5456"/>
    <w:rsid w:val="00CE646F"/>
    <w:rsid w:val="00CE64ED"/>
    <w:rsid w:val="00CE6C0D"/>
    <w:rsid w:val="00CE6D21"/>
    <w:rsid w:val="00CE72D0"/>
    <w:rsid w:val="00CE78C7"/>
    <w:rsid w:val="00CE7C0A"/>
    <w:rsid w:val="00CE7C59"/>
    <w:rsid w:val="00CF15DD"/>
    <w:rsid w:val="00CF1884"/>
    <w:rsid w:val="00CF189D"/>
    <w:rsid w:val="00CF1C79"/>
    <w:rsid w:val="00CF1DA3"/>
    <w:rsid w:val="00CF27EF"/>
    <w:rsid w:val="00CF2A24"/>
    <w:rsid w:val="00CF381C"/>
    <w:rsid w:val="00CF4460"/>
    <w:rsid w:val="00CF48DF"/>
    <w:rsid w:val="00CF4A94"/>
    <w:rsid w:val="00CF5662"/>
    <w:rsid w:val="00CF5C08"/>
    <w:rsid w:val="00CF5F75"/>
    <w:rsid w:val="00CF6CB1"/>
    <w:rsid w:val="00CF7273"/>
    <w:rsid w:val="00CF7505"/>
    <w:rsid w:val="00CF7A67"/>
    <w:rsid w:val="00D000FC"/>
    <w:rsid w:val="00D00480"/>
    <w:rsid w:val="00D0049B"/>
    <w:rsid w:val="00D009D0"/>
    <w:rsid w:val="00D014EE"/>
    <w:rsid w:val="00D0235A"/>
    <w:rsid w:val="00D02542"/>
    <w:rsid w:val="00D02627"/>
    <w:rsid w:val="00D02C9E"/>
    <w:rsid w:val="00D03F7A"/>
    <w:rsid w:val="00D0472D"/>
    <w:rsid w:val="00D049A2"/>
    <w:rsid w:val="00D04DFE"/>
    <w:rsid w:val="00D04E2F"/>
    <w:rsid w:val="00D04F60"/>
    <w:rsid w:val="00D054CA"/>
    <w:rsid w:val="00D059B5"/>
    <w:rsid w:val="00D05BAA"/>
    <w:rsid w:val="00D061D8"/>
    <w:rsid w:val="00D066F1"/>
    <w:rsid w:val="00D07117"/>
    <w:rsid w:val="00D1002F"/>
    <w:rsid w:val="00D1057A"/>
    <w:rsid w:val="00D10CF2"/>
    <w:rsid w:val="00D10DF9"/>
    <w:rsid w:val="00D10EF4"/>
    <w:rsid w:val="00D119B2"/>
    <w:rsid w:val="00D127C7"/>
    <w:rsid w:val="00D129FE"/>
    <w:rsid w:val="00D12ABC"/>
    <w:rsid w:val="00D12B3C"/>
    <w:rsid w:val="00D13085"/>
    <w:rsid w:val="00D131A1"/>
    <w:rsid w:val="00D1333A"/>
    <w:rsid w:val="00D14C7F"/>
    <w:rsid w:val="00D152F4"/>
    <w:rsid w:val="00D1573E"/>
    <w:rsid w:val="00D16CD0"/>
    <w:rsid w:val="00D17C6D"/>
    <w:rsid w:val="00D2053D"/>
    <w:rsid w:val="00D20A82"/>
    <w:rsid w:val="00D21656"/>
    <w:rsid w:val="00D219ED"/>
    <w:rsid w:val="00D21FF0"/>
    <w:rsid w:val="00D2204D"/>
    <w:rsid w:val="00D22E43"/>
    <w:rsid w:val="00D22E80"/>
    <w:rsid w:val="00D230CC"/>
    <w:rsid w:val="00D23677"/>
    <w:rsid w:val="00D23D36"/>
    <w:rsid w:val="00D24292"/>
    <w:rsid w:val="00D246A8"/>
    <w:rsid w:val="00D25054"/>
    <w:rsid w:val="00D2506B"/>
    <w:rsid w:val="00D25091"/>
    <w:rsid w:val="00D2536E"/>
    <w:rsid w:val="00D25F82"/>
    <w:rsid w:val="00D260EE"/>
    <w:rsid w:val="00D27D32"/>
    <w:rsid w:val="00D27E50"/>
    <w:rsid w:val="00D3012D"/>
    <w:rsid w:val="00D31281"/>
    <w:rsid w:val="00D3134A"/>
    <w:rsid w:val="00D3143F"/>
    <w:rsid w:val="00D3151B"/>
    <w:rsid w:val="00D31893"/>
    <w:rsid w:val="00D31E47"/>
    <w:rsid w:val="00D3208B"/>
    <w:rsid w:val="00D324E7"/>
    <w:rsid w:val="00D32B93"/>
    <w:rsid w:val="00D32B9C"/>
    <w:rsid w:val="00D33C9D"/>
    <w:rsid w:val="00D352F5"/>
    <w:rsid w:val="00D36817"/>
    <w:rsid w:val="00D36C6B"/>
    <w:rsid w:val="00D3746C"/>
    <w:rsid w:val="00D3774E"/>
    <w:rsid w:val="00D400E1"/>
    <w:rsid w:val="00D40147"/>
    <w:rsid w:val="00D40E77"/>
    <w:rsid w:val="00D412C9"/>
    <w:rsid w:val="00D41323"/>
    <w:rsid w:val="00D4178B"/>
    <w:rsid w:val="00D41BAD"/>
    <w:rsid w:val="00D42C6D"/>
    <w:rsid w:val="00D4381B"/>
    <w:rsid w:val="00D43943"/>
    <w:rsid w:val="00D43A87"/>
    <w:rsid w:val="00D43E83"/>
    <w:rsid w:val="00D44761"/>
    <w:rsid w:val="00D44848"/>
    <w:rsid w:val="00D45165"/>
    <w:rsid w:val="00D4528F"/>
    <w:rsid w:val="00D457DB"/>
    <w:rsid w:val="00D45CDD"/>
    <w:rsid w:val="00D45D51"/>
    <w:rsid w:val="00D4600F"/>
    <w:rsid w:val="00D46A0D"/>
    <w:rsid w:val="00D4735A"/>
    <w:rsid w:val="00D473FC"/>
    <w:rsid w:val="00D47524"/>
    <w:rsid w:val="00D47BF3"/>
    <w:rsid w:val="00D5022A"/>
    <w:rsid w:val="00D50837"/>
    <w:rsid w:val="00D509A8"/>
    <w:rsid w:val="00D52613"/>
    <w:rsid w:val="00D52CE9"/>
    <w:rsid w:val="00D535C5"/>
    <w:rsid w:val="00D544CF"/>
    <w:rsid w:val="00D54D6C"/>
    <w:rsid w:val="00D5605D"/>
    <w:rsid w:val="00D56B03"/>
    <w:rsid w:val="00D56DD8"/>
    <w:rsid w:val="00D56FA6"/>
    <w:rsid w:val="00D57E33"/>
    <w:rsid w:val="00D60989"/>
    <w:rsid w:val="00D60D34"/>
    <w:rsid w:val="00D61430"/>
    <w:rsid w:val="00D62202"/>
    <w:rsid w:val="00D6241A"/>
    <w:rsid w:val="00D62BCA"/>
    <w:rsid w:val="00D62EC3"/>
    <w:rsid w:val="00D633DC"/>
    <w:rsid w:val="00D6383A"/>
    <w:rsid w:val="00D640F1"/>
    <w:rsid w:val="00D658F7"/>
    <w:rsid w:val="00D660EF"/>
    <w:rsid w:val="00D664C2"/>
    <w:rsid w:val="00D6674D"/>
    <w:rsid w:val="00D66F34"/>
    <w:rsid w:val="00D670C1"/>
    <w:rsid w:val="00D700F7"/>
    <w:rsid w:val="00D704FC"/>
    <w:rsid w:val="00D70E5F"/>
    <w:rsid w:val="00D71F37"/>
    <w:rsid w:val="00D7241C"/>
    <w:rsid w:val="00D72B52"/>
    <w:rsid w:val="00D73475"/>
    <w:rsid w:val="00D74040"/>
    <w:rsid w:val="00D74538"/>
    <w:rsid w:val="00D74640"/>
    <w:rsid w:val="00D755A2"/>
    <w:rsid w:val="00D75EBB"/>
    <w:rsid w:val="00D76473"/>
    <w:rsid w:val="00D77162"/>
    <w:rsid w:val="00D801EA"/>
    <w:rsid w:val="00D806E9"/>
    <w:rsid w:val="00D80B87"/>
    <w:rsid w:val="00D828E0"/>
    <w:rsid w:val="00D82CB2"/>
    <w:rsid w:val="00D82DB5"/>
    <w:rsid w:val="00D834D0"/>
    <w:rsid w:val="00D84327"/>
    <w:rsid w:val="00D84571"/>
    <w:rsid w:val="00D85796"/>
    <w:rsid w:val="00D85E1D"/>
    <w:rsid w:val="00D85FFF"/>
    <w:rsid w:val="00D8704C"/>
    <w:rsid w:val="00D870D0"/>
    <w:rsid w:val="00D915ED"/>
    <w:rsid w:val="00D91AE6"/>
    <w:rsid w:val="00D91E65"/>
    <w:rsid w:val="00D927CD"/>
    <w:rsid w:val="00D92869"/>
    <w:rsid w:val="00D937FD"/>
    <w:rsid w:val="00D940E9"/>
    <w:rsid w:val="00D948DC"/>
    <w:rsid w:val="00D94C0D"/>
    <w:rsid w:val="00D94EA8"/>
    <w:rsid w:val="00D95A55"/>
    <w:rsid w:val="00D95AC6"/>
    <w:rsid w:val="00D95B39"/>
    <w:rsid w:val="00D95D57"/>
    <w:rsid w:val="00D961F2"/>
    <w:rsid w:val="00D96269"/>
    <w:rsid w:val="00D964A5"/>
    <w:rsid w:val="00D96D9F"/>
    <w:rsid w:val="00D977B0"/>
    <w:rsid w:val="00D97833"/>
    <w:rsid w:val="00D9789C"/>
    <w:rsid w:val="00D97BAB"/>
    <w:rsid w:val="00D9B380"/>
    <w:rsid w:val="00DA101C"/>
    <w:rsid w:val="00DA180A"/>
    <w:rsid w:val="00DA276C"/>
    <w:rsid w:val="00DA2FD4"/>
    <w:rsid w:val="00DA385E"/>
    <w:rsid w:val="00DA39CB"/>
    <w:rsid w:val="00DA3BD1"/>
    <w:rsid w:val="00DA7E2D"/>
    <w:rsid w:val="00DB0594"/>
    <w:rsid w:val="00DB13C7"/>
    <w:rsid w:val="00DB2C8E"/>
    <w:rsid w:val="00DB378B"/>
    <w:rsid w:val="00DB49D9"/>
    <w:rsid w:val="00DB4D46"/>
    <w:rsid w:val="00DB5780"/>
    <w:rsid w:val="00DB57D4"/>
    <w:rsid w:val="00DB6950"/>
    <w:rsid w:val="00DB75A4"/>
    <w:rsid w:val="00DB7D54"/>
    <w:rsid w:val="00DC05AE"/>
    <w:rsid w:val="00DC0A1B"/>
    <w:rsid w:val="00DC3E22"/>
    <w:rsid w:val="00DC42B9"/>
    <w:rsid w:val="00DC4352"/>
    <w:rsid w:val="00DC5E47"/>
    <w:rsid w:val="00DC5FED"/>
    <w:rsid w:val="00DC6181"/>
    <w:rsid w:val="00DC6452"/>
    <w:rsid w:val="00DC6779"/>
    <w:rsid w:val="00DC6A60"/>
    <w:rsid w:val="00DC6F7C"/>
    <w:rsid w:val="00DC7267"/>
    <w:rsid w:val="00DC73C6"/>
    <w:rsid w:val="00DD1249"/>
    <w:rsid w:val="00DD234B"/>
    <w:rsid w:val="00DD2593"/>
    <w:rsid w:val="00DD34F3"/>
    <w:rsid w:val="00DD3D77"/>
    <w:rsid w:val="00DD3E7D"/>
    <w:rsid w:val="00DD446B"/>
    <w:rsid w:val="00DD4F83"/>
    <w:rsid w:val="00DD5018"/>
    <w:rsid w:val="00DD5146"/>
    <w:rsid w:val="00DD673A"/>
    <w:rsid w:val="00DD7D8F"/>
    <w:rsid w:val="00DE04DC"/>
    <w:rsid w:val="00DE0A33"/>
    <w:rsid w:val="00DE0E32"/>
    <w:rsid w:val="00DE19E8"/>
    <w:rsid w:val="00DE22A6"/>
    <w:rsid w:val="00DE2791"/>
    <w:rsid w:val="00DE2E48"/>
    <w:rsid w:val="00DE330D"/>
    <w:rsid w:val="00DE38F9"/>
    <w:rsid w:val="00DE3AEC"/>
    <w:rsid w:val="00DE48D3"/>
    <w:rsid w:val="00DE68E7"/>
    <w:rsid w:val="00DE7342"/>
    <w:rsid w:val="00DE739E"/>
    <w:rsid w:val="00DE7999"/>
    <w:rsid w:val="00DF0414"/>
    <w:rsid w:val="00DF08EE"/>
    <w:rsid w:val="00DF0AAD"/>
    <w:rsid w:val="00DF28DD"/>
    <w:rsid w:val="00DF2D3E"/>
    <w:rsid w:val="00DF3BD3"/>
    <w:rsid w:val="00DF46C9"/>
    <w:rsid w:val="00DF5037"/>
    <w:rsid w:val="00DF5371"/>
    <w:rsid w:val="00DF57F8"/>
    <w:rsid w:val="00DF5970"/>
    <w:rsid w:val="00DF5BC7"/>
    <w:rsid w:val="00DF6465"/>
    <w:rsid w:val="00DF675D"/>
    <w:rsid w:val="00DF6879"/>
    <w:rsid w:val="00DF6986"/>
    <w:rsid w:val="00DF6D4F"/>
    <w:rsid w:val="00DF751B"/>
    <w:rsid w:val="00DF76A0"/>
    <w:rsid w:val="00E003DD"/>
    <w:rsid w:val="00E00AA1"/>
    <w:rsid w:val="00E01043"/>
    <w:rsid w:val="00E0158F"/>
    <w:rsid w:val="00E01C72"/>
    <w:rsid w:val="00E01D55"/>
    <w:rsid w:val="00E01D58"/>
    <w:rsid w:val="00E02AB9"/>
    <w:rsid w:val="00E02F79"/>
    <w:rsid w:val="00E03106"/>
    <w:rsid w:val="00E03808"/>
    <w:rsid w:val="00E04A56"/>
    <w:rsid w:val="00E06315"/>
    <w:rsid w:val="00E06AEC"/>
    <w:rsid w:val="00E071A6"/>
    <w:rsid w:val="00E0739A"/>
    <w:rsid w:val="00E0794C"/>
    <w:rsid w:val="00E1014F"/>
    <w:rsid w:val="00E10A20"/>
    <w:rsid w:val="00E1125B"/>
    <w:rsid w:val="00E112EC"/>
    <w:rsid w:val="00E1185C"/>
    <w:rsid w:val="00E1280A"/>
    <w:rsid w:val="00E12A72"/>
    <w:rsid w:val="00E12B67"/>
    <w:rsid w:val="00E12E6D"/>
    <w:rsid w:val="00E137E6"/>
    <w:rsid w:val="00E13843"/>
    <w:rsid w:val="00E13DB2"/>
    <w:rsid w:val="00E158D2"/>
    <w:rsid w:val="00E15ED7"/>
    <w:rsid w:val="00E16918"/>
    <w:rsid w:val="00E16CF6"/>
    <w:rsid w:val="00E1709B"/>
    <w:rsid w:val="00E172C8"/>
    <w:rsid w:val="00E17618"/>
    <w:rsid w:val="00E17ED4"/>
    <w:rsid w:val="00E20018"/>
    <w:rsid w:val="00E216C5"/>
    <w:rsid w:val="00E2196F"/>
    <w:rsid w:val="00E2213B"/>
    <w:rsid w:val="00E22C7A"/>
    <w:rsid w:val="00E23778"/>
    <w:rsid w:val="00E23949"/>
    <w:rsid w:val="00E23B9A"/>
    <w:rsid w:val="00E2402B"/>
    <w:rsid w:val="00E241EC"/>
    <w:rsid w:val="00E24322"/>
    <w:rsid w:val="00E244C9"/>
    <w:rsid w:val="00E25B1F"/>
    <w:rsid w:val="00E25B8E"/>
    <w:rsid w:val="00E26BCD"/>
    <w:rsid w:val="00E26D79"/>
    <w:rsid w:val="00E27434"/>
    <w:rsid w:val="00E27573"/>
    <w:rsid w:val="00E27C82"/>
    <w:rsid w:val="00E313DD"/>
    <w:rsid w:val="00E32277"/>
    <w:rsid w:val="00E32CFD"/>
    <w:rsid w:val="00E33A9F"/>
    <w:rsid w:val="00E33AB8"/>
    <w:rsid w:val="00E34A32"/>
    <w:rsid w:val="00E34F7B"/>
    <w:rsid w:val="00E35408"/>
    <w:rsid w:val="00E36028"/>
    <w:rsid w:val="00E3635F"/>
    <w:rsid w:val="00E36721"/>
    <w:rsid w:val="00E36978"/>
    <w:rsid w:val="00E3708E"/>
    <w:rsid w:val="00E37F1C"/>
    <w:rsid w:val="00E4045B"/>
    <w:rsid w:val="00E42C69"/>
    <w:rsid w:val="00E42F39"/>
    <w:rsid w:val="00E4327D"/>
    <w:rsid w:val="00E43517"/>
    <w:rsid w:val="00E43E16"/>
    <w:rsid w:val="00E448A8"/>
    <w:rsid w:val="00E44A9C"/>
    <w:rsid w:val="00E468CF"/>
    <w:rsid w:val="00E46F67"/>
    <w:rsid w:val="00E472CD"/>
    <w:rsid w:val="00E475F1"/>
    <w:rsid w:val="00E50809"/>
    <w:rsid w:val="00E50826"/>
    <w:rsid w:val="00E50E11"/>
    <w:rsid w:val="00E50E16"/>
    <w:rsid w:val="00E51360"/>
    <w:rsid w:val="00E51B66"/>
    <w:rsid w:val="00E51DCF"/>
    <w:rsid w:val="00E520FA"/>
    <w:rsid w:val="00E53691"/>
    <w:rsid w:val="00E54F77"/>
    <w:rsid w:val="00E55060"/>
    <w:rsid w:val="00E5612A"/>
    <w:rsid w:val="00E5682E"/>
    <w:rsid w:val="00E56F2F"/>
    <w:rsid w:val="00E57262"/>
    <w:rsid w:val="00E574A8"/>
    <w:rsid w:val="00E577D0"/>
    <w:rsid w:val="00E57F00"/>
    <w:rsid w:val="00E608B0"/>
    <w:rsid w:val="00E60DB1"/>
    <w:rsid w:val="00E612F7"/>
    <w:rsid w:val="00E614C7"/>
    <w:rsid w:val="00E626EF"/>
    <w:rsid w:val="00E62F99"/>
    <w:rsid w:val="00E65BEA"/>
    <w:rsid w:val="00E66D3D"/>
    <w:rsid w:val="00E673BA"/>
    <w:rsid w:val="00E7030B"/>
    <w:rsid w:val="00E712C3"/>
    <w:rsid w:val="00E717CD"/>
    <w:rsid w:val="00E71837"/>
    <w:rsid w:val="00E72068"/>
    <w:rsid w:val="00E72989"/>
    <w:rsid w:val="00E72E14"/>
    <w:rsid w:val="00E731A5"/>
    <w:rsid w:val="00E734ED"/>
    <w:rsid w:val="00E737F6"/>
    <w:rsid w:val="00E7417D"/>
    <w:rsid w:val="00E74999"/>
    <w:rsid w:val="00E75EA5"/>
    <w:rsid w:val="00E76D2D"/>
    <w:rsid w:val="00E77955"/>
    <w:rsid w:val="00E810CD"/>
    <w:rsid w:val="00E841C2"/>
    <w:rsid w:val="00E845C2"/>
    <w:rsid w:val="00E85234"/>
    <w:rsid w:val="00E85D86"/>
    <w:rsid w:val="00E85EBD"/>
    <w:rsid w:val="00E85F77"/>
    <w:rsid w:val="00E86DBB"/>
    <w:rsid w:val="00E86F34"/>
    <w:rsid w:val="00E87B7A"/>
    <w:rsid w:val="00E903BD"/>
    <w:rsid w:val="00E91F79"/>
    <w:rsid w:val="00E91F93"/>
    <w:rsid w:val="00E93768"/>
    <w:rsid w:val="00E93C57"/>
    <w:rsid w:val="00E97BB9"/>
    <w:rsid w:val="00EA0E72"/>
    <w:rsid w:val="00EA19BF"/>
    <w:rsid w:val="00EA235B"/>
    <w:rsid w:val="00EA2576"/>
    <w:rsid w:val="00EA25B8"/>
    <w:rsid w:val="00EA26CA"/>
    <w:rsid w:val="00EA2A13"/>
    <w:rsid w:val="00EA2EBB"/>
    <w:rsid w:val="00EA2FDD"/>
    <w:rsid w:val="00EA3728"/>
    <w:rsid w:val="00EA3F87"/>
    <w:rsid w:val="00EA44F0"/>
    <w:rsid w:val="00EA4A16"/>
    <w:rsid w:val="00EA4F1B"/>
    <w:rsid w:val="00EA5B03"/>
    <w:rsid w:val="00EA5C82"/>
    <w:rsid w:val="00EA6FCF"/>
    <w:rsid w:val="00EA7812"/>
    <w:rsid w:val="00EA7C54"/>
    <w:rsid w:val="00EB0DBE"/>
    <w:rsid w:val="00EB1B22"/>
    <w:rsid w:val="00EB355E"/>
    <w:rsid w:val="00EB3897"/>
    <w:rsid w:val="00EB49D5"/>
    <w:rsid w:val="00EB5B87"/>
    <w:rsid w:val="00EB645A"/>
    <w:rsid w:val="00EB671B"/>
    <w:rsid w:val="00EB6D88"/>
    <w:rsid w:val="00EB7915"/>
    <w:rsid w:val="00EB79F0"/>
    <w:rsid w:val="00EC1079"/>
    <w:rsid w:val="00EC1AE0"/>
    <w:rsid w:val="00EC1BAB"/>
    <w:rsid w:val="00EC1F91"/>
    <w:rsid w:val="00EC2ED4"/>
    <w:rsid w:val="00EC37D6"/>
    <w:rsid w:val="00EC4B3B"/>
    <w:rsid w:val="00EC4D87"/>
    <w:rsid w:val="00ED0E22"/>
    <w:rsid w:val="00ED12EC"/>
    <w:rsid w:val="00ED17B0"/>
    <w:rsid w:val="00ED1F12"/>
    <w:rsid w:val="00ED25B9"/>
    <w:rsid w:val="00ED265E"/>
    <w:rsid w:val="00ED2F5E"/>
    <w:rsid w:val="00ED2FE0"/>
    <w:rsid w:val="00ED3110"/>
    <w:rsid w:val="00ED31B1"/>
    <w:rsid w:val="00ED359A"/>
    <w:rsid w:val="00ED37C0"/>
    <w:rsid w:val="00ED41D4"/>
    <w:rsid w:val="00ED441A"/>
    <w:rsid w:val="00ED5662"/>
    <w:rsid w:val="00ED5890"/>
    <w:rsid w:val="00ED6A32"/>
    <w:rsid w:val="00ED741A"/>
    <w:rsid w:val="00ED79E1"/>
    <w:rsid w:val="00EE01C0"/>
    <w:rsid w:val="00EE0311"/>
    <w:rsid w:val="00EE0629"/>
    <w:rsid w:val="00EE0A64"/>
    <w:rsid w:val="00EE15BD"/>
    <w:rsid w:val="00EE17CE"/>
    <w:rsid w:val="00EE1976"/>
    <w:rsid w:val="00EE1C94"/>
    <w:rsid w:val="00EE1FBB"/>
    <w:rsid w:val="00EE2412"/>
    <w:rsid w:val="00EE2482"/>
    <w:rsid w:val="00EE473E"/>
    <w:rsid w:val="00EE50FB"/>
    <w:rsid w:val="00EE5BC7"/>
    <w:rsid w:val="00EE70C1"/>
    <w:rsid w:val="00EE7370"/>
    <w:rsid w:val="00EE7FE0"/>
    <w:rsid w:val="00EE8290"/>
    <w:rsid w:val="00EF0315"/>
    <w:rsid w:val="00EF13DD"/>
    <w:rsid w:val="00EF1743"/>
    <w:rsid w:val="00EF1794"/>
    <w:rsid w:val="00EF1CCA"/>
    <w:rsid w:val="00EF1E06"/>
    <w:rsid w:val="00EF1F95"/>
    <w:rsid w:val="00EF23C9"/>
    <w:rsid w:val="00EF2DDD"/>
    <w:rsid w:val="00EF328B"/>
    <w:rsid w:val="00EF4924"/>
    <w:rsid w:val="00EF4AD1"/>
    <w:rsid w:val="00EF4B59"/>
    <w:rsid w:val="00EF5C41"/>
    <w:rsid w:val="00EF7143"/>
    <w:rsid w:val="00EF74B5"/>
    <w:rsid w:val="00EF7948"/>
    <w:rsid w:val="00F01609"/>
    <w:rsid w:val="00F01ECB"/>
    <w:rsid w:val="00F021E5"/>
    <w:rsid w:val="00F02805"/>
    <w:rsid w:val="00F0445C"/>
    <w:rsid w:val="00F04DCC"/>
    <w:rsid w:val="00F05124"/>
    <w:rsid w:val="00F05840"/>
    <w:rsid w:val="00F05AA5"/>
    <w:rsid w:val="00F05E0B"/>
    <w:rsid w:val="00F05E9D"/>
    <w:rsid w:val="00F06494"/>
    <w:rsid w:val="00F06A20"/>
    <w:rsid w:val="00F06BA2"/>
    <w:rsid w:val="00F07587"/>
    <w:rsid w:val="00F078E8"/>
    <w:rsid w:val="00F07AA6"/>
    <w:rsid w:val="00F1118B"/>
    <w:rsid w:val="00F1179C"/>
    <w:rsid w:val="00F118BA"/>
    <w:rsid w:val="00F12FFC"/>
    <w:rsid w:val="00F130D8"/>
    <w:rsid w:val="00F13529"/>
    <w:rsid w:val="00F1443F"/>
    <w:rsid w:val="00F14BC1"/>
    <w:rsid w:val="00F14D44"/>
    <w:rsid w:val="00F156C2"/>
    <w:rsid w:val="00F15E63"/>
    <w:rsid w:val="00F169F5"/>
    <w:rsid w:val="00F170E5"/>
    <w:rsid w:val="00F1756B"/>
    <w:rsid w:val="00F2014E"/>
    <w:rsid w:val="00F21F2D"/>
    <w:rsid w:val="00F22346"/>
    <w:rsid w:val="00F225AE"/>
    <w:rsid w:val="00F22C0E"/>
    <w:rsid w:val="00F22EE3"/>
    <w:rsid w:val="00F234E5"/>
    <w:rsid w:val="00F261E1"/>
    <w:rsid w:val="00F26FC6"/>
    <w:rsid w:val="00F27C8D"/>
    <w:rsid w:val="00F3088D"/>
    <w:rsid w:val="00F316DE"/>
    <w:rsid w:val="00F31CC6"/>
    <w:rsid w:val="00F32229"/>
    <w:rsid w:val="00F32296"/>
    <w:rsid w:val="00F323D8"/>
    <w:rsid w:val="00F32908"/>
    <w:rsid w:val="00F3315D"/>
    <w:rsid w:val="00F333E8"/>
    <w:rsid w:val="00F339AA"/>
    <w:rsid w:val="00F33C5B"/>
    <w:rsid w:val="00F34010"/>
    <w:rsid w:val="00F340BF"/>
    <w:rsid w:val="00F340F0"/>
    <w:rsid w:val="00F34986"/>
    <w:rsid w:val="00F36A04"/>
    <w:rsid w:val="00F37280"/>
    <w:rsid w:val="00F372A2"/>
    <w:rsid w:val="00F37639"/>
    <w:rsid w:val="00F37737"/>
    <w:rsid w:val="00F40028"/>
    <w:rsid w:val="00F403DD"/>
    <w:rsid w:val="00F40F77"/>
    <w:rsid w:val="00F410CD"/>
    <w:rsid w:val="00F4138B"/>
    <w:rsid w:val="00F41B64"/>
    <w:rsid w:val="00F41B8A"/>
    <w:rsid w:val="00F427D1"/>
    <w:rsid w:val="00F434A5"/>
    <w:rsid w:val="00F4458A"/>
    <w:rsid w:val="00F447D1"/>
    <w:rsid w:val="00F458E3"/>
    <w:rsid w:val="00F464B7"/>
    <w:rsid w:val="00F46B76"/>
    <w:rsid w:val="00F471F1"/>
    <w:rsid w:val="00F51917"/>
    <w:rsid w:val="00F51959"/>
    <w:rsid w:val="00F51D05"/>
    <w:rsid w:val="00F53438"/>
    <w:rsid w:val="00F54903"/>
    <w:rsid w:val="00F54F86"/>
    <w:rsid w:val="00F55921"/>
    <w:rsid w:val="00F57208"/>
    <w:rsid w:val="00F57708"/>
    <w:rsid w:val="00F577FA"/>
    <w:rsid w:val="00F6142F"/>
    <w:rsid w:val="00F61440"/>
    <w:rsid w:val="00F61BC9"/>
    <w:rsid w:val="00F61E57"/>
    <w:rsid w:val="00F62CC6"/>
    <w:rsid w:val="00F64651"/>
    <w:rsid w:val="00F651C0"/>
    <w:rsid w:val="00F653D9"/>
    <w:rsid w:val="00F65B30"/>
    <w:rsid w:val="00F65C1B"/>
    <w:rsid w:val="00F65D83"/>
    <w:rsid w:val="00F66B52"/>
    <w:rsid w:val="00F712EA"/>
    <w:rsid w:val="00F71AC5"/>
    <w:rsid w:val="00F71B87"/>
    <w:rsid w:val="00F71EE7"/>
    <w:rsid w:val="00F7244F"/>
    <w:rsid w:val="00F73C37"/>
    <w:rsid w:val="00F74879"/>
    <w:rsid w:val="00F74D28"/>
    <w:rsid w:val="00F74F58"/>
    <w:rsid w:val="00F75562"/>
    <w:rsid w:val="00F75A8D"/>
    <w:rsid w:val="00F75D73"/>
    <w:rsid w:val="00F766B6"/>
    <w:rsid w:val="00F766B7"/>
    <w:rsid w:val="00F771F1"/>
    <w:rsid w:val="00F77343"/>
    <w:rsid w:val="00F77F18"/>
    <w:rsid w:val="00F817B4"/>
    <w:rsid w:val="00F81AF5"/>
    <w:rsid w:val="00F81EFA"/>
    <w:rsid w:val="00F8202C"/>
    <w:rsid w:val="00F822F6"/>
    <w:rsid w:val="00F82B34"/>
    <w:rsid w:val="00F82C82"/>
    <w:rsid w:val="00F82EDB"/>
    <w:rsid w:val="00F83C2F"/>
    <w:rsid w:val="00F83F2A"/>
    <w:rsid w:val="00F8512A"/>
    <w:rsid w:val="00F85BD1"/>
    <w:rsid w:val="00F85C92"/>
    <w:rsid w:val="00F861DF"/>
    <w:rsid w:val="00F86A5F"/>
    <w:rsid w:val="00F87382"/>
    <w:rsid w:val="00F87D8C"/>
    <w:rsid w:val="00F90162"/>
    <w:rsid w:val="00F903A1"/>
    <w:rsid w:val="00F90802"/>
    <w:rsid w:val="00F92273"/>
    <w:rsid w:val="00F92399"/>
    <w:rsid w:val="00F92EA4"/>
    <w:rsid w:val="00F9354E"/>
    <w:rsid w:val="00F935F9"/>
    <w:rsid w:val="00F955EB"/>
    <w:rsid w:val="00F9592B"/>
    <w:rsid w:val="00F95A3C"/>
    <w:rsid w:val="00F95E7C"/>
    <w:rsid w:val="00F96475"/>
    <w:rsid w:val="00F9786F"/>
    <w:rsid w:val="00F979AB"/>
    <w:rsid w:val="00FA0585"/>
    <w:rsid w:val="00FA08F1"/>
    <w:rsid w:val="00FA108A"/>
    <w:rsid w:val="00FA1255"/>
    <w:rsid w:val="00FA1DAA"/>
    <w:rsid w:val="00FA278D"/>
    <w:rsid w:val="00FA2A7F"/>
    <w:rsid w:val="00FA2C9B"/>
    <w:rsid w:val="00FA2EE3"/>
    <w:rsid w:val="00FA438F"/>
    <w:rsid w:val="00FA4956"/>
    <w:rsid w:val="00FA496F"/>
    <w:rsid w:val="00FA4A44"/>
    <w:rsid w:val="00FA4A9E"/>
    <w:rsid w:val="00FA52A7"/>
    <w:rsid w:val="00FA5750"/>
    <w:rsid w:val="00FA7148"/>
    <w:rsid w:val="00FA7333"/>
    <w:rsid w:val="00FA7F7E"/>
    <w:rsid w:val="00FB0296"/>
    <w:rsid w:val="00FB08A0"/>
    <w:rsid w:val="00FB12F1"/>
    <w:rsid w:val="00FB14DE"/>
    <w:rsid w:val="00FB1AEB"/>
    <w:rsid w:val="00FB1E33"/>
    <w:rsid w:val="00FB20E2"/>
    <w:rsid w:val="00FB2AD8"/>
    <w:rsid w:val="00FB2AE2"/>
    <w:rsid w:val="00FB3801"/>
    <w:rsid w:val="00FB4200"/>
    <w:rsid w:val="00FB4646"/>
    <w:rsid w:val="00FB5597"/>
    <w:rsid w:val="00FB5B86"/>
    <w:rsid w:val="00FB5DE6"/>
    <w:rsid w:val="00FB5FF6"/>
    <w:rsid w:val="00FB61B4"/>
    <w:rsid w:val="00FB66B8"/>
    <w:rsid w:val="00FB685D"/>
    <w:rsid w:val="00FB6DF5"/>
    <w:rsid w:val="00FB727A"/>
    <w:rsid w:val="00FB7507"/>
    <w:rsid w:val="00FC06CE"/>
    <w:rsid w:val="00FC1377"/>
    <w:rsid w:val="00FC1420"/>
    <w:rsid w:val="00FC1E7F"/>
    <w:rsid w:val="00FC234D"/>
    <w:rsid w:val="00FC2FED"/>
    <w:rsid w:val="00FC3DBD"/>
    <w:rsid w:val="00FC4C77"/>
    <w:rsid w:val="00FC5219"/>
    <w:rsid w:val="00FC62BD"/>
    <w:rsid w:val="00FC67C7"/>
    <w:rsid w:val="00FC74AE"/>
    <w:rsid w:val="00FC7AD3"/>
    <w:rsid w:val="00FC7E74"/>
    <w:rsid w:val="00FD0260"/>
    <w:rsid w:val="00FD1105"/>
    <w:rsid w:val="00FD23E3"/>
    <w:rsid w:val="00FD3025"/>
    <w:rsid w:val="00FD37E8"/>
    <w:rsid w:val="00FD3A83"/>
    <w:rsid w:val="00FD3ABE"/>
    <w:rsid w:val="00FD5A9A"/>
    <w:rsid w:val="00FD5ED6"/>
    <w:rsid w:val="00FD61B9"/>
    <w:rsid w:val="00FD6342"/>
    <w:rsid w:val="00FD72D7"/>
    <w:rsid w:val="00FD7474"/>
    <w:rsid w:val="00FE01CE"/>
    <w:rsid w:val="00FE04F4"/>
    <w:rsid w:val="00FE0814"/>
    <w:rsid w:val="00FE0882"/>
    <w:rsid w:val="00FE0B9C"/>
    <w:rsid w:val="00FE1D6F"/>
    <w:rsid w:val="00FE2345"/>
    <w:rsid w:val="00FE3387"/>
    <w:rsid w:val="00FE3CB9"/>
    <w:rsid w:val="00FE4050"/>
    <w:rsid w:val="00FE50D8"/>
    <w:rsid w:val="00FE5E1D"/>
    <w:rsid w:val="00FE6974"/>
    <w:rsid w:val="00FE6C86"/>
    <w:rsid w:val="00FE786E"/>
    <w:rsid w:val="00FEB6B0"/>
    <w:rsid w:val="00FF1023"/>
    <w:rsid w:val="00FF15BE"/>
    <w:rsid w:val="00FF19A5"/>
    <w:rsid w:val="00FF2BE6"/>
    <w:rsid w:val="00FF2E78"/>
    <w:rsid w:val="00FF4DEB"/>
    <w:rsid w:val="00FF4F93"/>
    <w:rsid w:val="00FF5051"/>
    <w:rsid w:val="00FF52F4"/>
    <w:rsid w:val="00FF5423"/>
    <w:rsid w:val="00FF57B1"/>
    <w:rsid w:val="00FF58D9"/>
    <w:rsid w:val="00FF5DF3"/>
    <w:rsid w:val="00FF7092"/>
    <w:rsid w:val="00FF7259"/>
    <w:rsid w:val="016FF9D0"/>
    <w:rsid w:val="01732AB8"/>
    <w:rsid w:val="01A1DED6"/>
    <w:rsid w:val="01A38923"/>
    <w:rsid w:val="01B6B941"/>
    <w:rsid w:val="01DA9C58"/>
    <w:rsid w:val="01E17760"/>
    <w:rsid w:val="01E9C1D4"/>
    <w:rsid w:val="01F0AFD1"/>
    <w:rsid w:val="01F407E7"/>
    <w:rsid w:val="0213C43D"/>
    <w:rsid w:val="021B0C52"/>
    <w:rsid w:val="023D8CD0"/>
    <w:rsid w:val="02462149"/>
    <w:rsid w:val="027D0E22"/>
    <w:rsid w:val="0299BCC8"/>
    <w:rsid w:val="02A45D8C"/>
    <w:rsid w:val="02BC9B36"/>
    <w:rsid w:val="02E5246B"/>
    <w:rsid w:val="0300CA9C"/>
    <w:rsid w:val="0306DEED"/>
    <w:rsid w:val="0329623D"/>
    <w:rsid w:val="03336277"/>
    <w:rsid w:val="03429AD0"/>
    <w:rsid w:val="038B73E0"/>
    <w:rsid w:val="039C423A"/>
    <w:rsid w:val="03B18900"/>
    <w:rsid w:val="03BB36E3"/>
    <w:rsid w:val="03F4B58A"/>
    <w:rsid w:val="03F905CB"/>
    <w:rsid w:val="040B5D92"/>
    <w:rsid w:val="04358D29"/>
    <w:rsid w:val="04397EA0"/>
    <w:rsid w:val="045AFF76"/>
    <w:rsid w:val="045EBDC0"/>
    <w:rsid w:val="04652301"/>
    <w:rsid w:val="049464DD"/>
    <w:rsid w:val="049F0DB1"/>
    <w:rsid w:val="04AA4475"/>
    <w:rsid w:val="04AEFFC4"/>
    <w:rsid w:val="04B596B0"/>
    <w:rsid w:val="04C638A2"/>
    <w:rsid w:val="054A2511"/>
    <w:rsid w:val="054BC21D"/>
    <w:rsid w:val="0559BAC8"/>
    <w:rsid w:val="0565324E"/>
    <w:rsid w:val="0573FEB8"/>
    <w:rsid w:val="057DC20B"/>
    <w:rsid w:val="0588B659"/>
    <w:rsid w:val="05B37367"/>
    <w:rsid w:val="05D08C31"/>
    <w:rsid w:val="05D227D3"/>
    <w:rsid w:val="06113935"/>
    <w:rsid w:val="063DCA0C"/>
    <w:rsid w:val="0661028C"/>
    <w:rsid w:val="0670FFF6"/>
    <w:rsid w:val="06758421"/>
    <w:rsid w:val="06B9396F"/>
    <w:rsid w:val="06E5DA5D"/>
    <w:rsid w:val="06F5EEC4"/>
    <w:rsid w:val="073B5F2B"/>
    <w:rsid w:val="0751A975"/>
    <w:rsid w:val="075D5A6B"/>
    <w:rsid w:val="07880D56"/>
    <w:rsid w:val="07965E82"/>
    <w:rsid w:val="0797C4FE"/>
    <w:rsid w:val="07C407FA"/>
    <w:rsid w:val="07C993F2"/>
    <w:rsid w:val="07E16096"/>
    <w:rsid w:val="0800F74C"/>
    <w:rsid w:val="080970E1"/>
    <w:rsid w:val="0822E538"/>
    <w:rsid w:val="0840A544"/>
    <w:rsid w:val="087F0C79"/>
    <w:rsid w:val="08824CD4"/>
    <w:rsid w:val="08CB40EA"/>
    <w:rsid w:val="0918C960"/>
    <w:rsid w:val="092A2874"/>
    <w:rsid w:val="093BBAC6"/>
    <w:rsid w:val="09960D66"/>
    <w:rsid w:val="099BEA0C"/>
    <w:rsid w:val="09A003B4"/>
    <w:rsid w:val="09C09C1C"/>
    <w:rsid w:val="09C7E28F"/>
    <w:rsid w:val="0A0BC255"/>
    <w:rsid w:val="0A2D872B"/>
    <w:rsid w:val="0A3D4E52"/>
    <w:rsid w:val="0A5BE742"/>
    <w:rsid w:val="0A62AF7D"/>
    <w:rsid w:val="0A9FCDF5"/>
    <w:rsid w:val="0AD739AA"/>
    <w:rsid w:val="0AD81A8B"/>
    <w:rsid w:val="0AE92F3F"/>
    <w:rsid w:val="0B5A2562"/>
    <w:rsid w:val="0B6A6C31"/>
    <w:rsid w:val="0B92261C"/>
    <w:rsid w:val="0BC9B746"/>
    <w:rsid w:val="0BD4CE51"/>
    <w:rsid w:val="0BDF7935"/>
    <w:rsid w:val="0BF8FDFE"/>
    <w:rsid w:val="0C191783"/>
    <w:rsid w:val="0C26A294"/>
    <w:rsid w:val="0C2AABF9"/>
    <w:rsid w:val="0C730A0B"/>
    <w:rsid w:val="0C862FDF"/>
    <w:rsid w:val="0C876DC1"/>
    <w:rsid w:val="0C9A06C7"/>
    <w:rsid w:val="0CC82278"/>
    <w:rsid w:val="0CE00E5E"/>
    <w:rsid w:val="0CE0C682"/>
    <w:rsid w:val="0CE2733F"/>
    <w:rsid w:val="0CF05D63"/>
    <w:rsid w:val="0D346201"/>
    <w:rsid w:val="0D35992C"/>
    <w:rsid w:val="0D4DBF25"/>
    <w:rsid w:val="0D5FE9BC"/>
    <w:rsid w:val="0D938804"/>
    <w:rsid w:val="0DA21ED0"/>
    <w:rsid w:val="0DBE81B5"/>
    <w:rsid w:val="0DEE1B84"/>
    <w:rsid w:val="0DF38293"/>
    <w:rsid w:val="0E46A5C1"/>
    <w:rsid w:val="0E73B987"/>
    <w:rsid w:val="0E88E1F5"/>
    <w:rsid w:val="0EE8D54E"/>
    <w:rsid w:val="0F01E419"/>
    <w:rsid w:val="0F1B9063"/>
    <w:rsid w:val="0F8BE3A4"/>
    <w:rsid w:val="0FE42D08"/>
    <w:rsid w:val="0FE804F8"/>
    <w:rsid w:val="0FF20333"/>
    <w:rsid w:val="100CBC40"/>
    <w:rsid w:val="10177450"/>
    <w:rsid w:val="102AE563"/>
    <w:rsid w:val="102F4F1D"/>
    <w:rsid w:val="10321C45"/>
    <w:rsid w:val="10829705"/>
    <w:rsid w:val="1088CE68"/>
    <w:rsid w:val="10ED6EB1"/>
    <w:rsid w:val="10EF1754"/>
    <w:rsid w:val="1123147C"/>
    <w:rsid w:val="114EB964"/>
    <w:rsid w:val="117E4640"/>
    <w:rsid w:val="11AFE49B"/>
    <w:rsid w:val="11F16475"/>
    <w:rsid w:val="122A8CF9"/>
    <w:rsid w:val="12342BC9"/>
    <w:rsid w:val="126D6F3F"/>
    <w:rsid w:val="12759697"/>
    <w:rsid w:val="1279A901"/>
    <w:rsid w:val="127C0D34"/>
    <w:rsid w:val="12D59806"/>
    <w:rsid w:val="135E4D32"/>
    <w:rsid w:val="13790065"/>
    <w:rsid w:val="137FFEAC"/>
    <w:rsid w:val="138D9F05"/>
    <w:rsid w:val="13BB7892"/>
    <w:rsid w:val="13D9F720"/>
    <w:rsid w:val="142D5B41"/>
    <w:rsid w:val="14865A26"/>
    <w:rsid w:val="14A09003"/>
    <w:rsid w:val="14DD061B"/>
    <w:rsid w:val="1519C0DF"/>
    <w:rsid w:val="15442AAD"/>
    <w:rsid w:val="156D81C4"/>
    <w:rsid w:val="156FDE92"/>
    <w:rsid w:val="15733887"/>
    <w:rsid w:val="157ABD78"/>
    <w:rsid w:val="15819A09"/>
    <w:rsid w:val="158C3679"/>
    <w:rsid w:val="15A2148B"/>
    <w:rsid w:val="15B73D98"/>
    <w:rsid w:val="15D35FC5"/>
    <w:rsid w:val="1612FBA2"/>
    <w:rsid w:val="16370C14"/>
    <w:rsid w:val="16589AA8"/>
    <w:rsid w:val="16671339"/>
    <w:rsid w:val="16A6685A"/>
    <w:rsid w:val="16B78CBD"/>
    <w:rsid w:val="16D80FFD"/>
    <w:rsid w:val="16F6863C"/>
    <w:rsid w:val="17012AFB"/>
    <w:rsid w:val="1737199F"/>
    <w:rsid w:val="1739B8CE"/>
    <w:rsid w:val="174B7C6C"/>
    <w:rsid w:val="1758DE21"/>
    <w:rsid w:val="17813FB7"/>
    <w:rsid w:val="179E5FCA"/>
    <w:rsid w:val="17D9E822"/>
    <w:rsid w:val="181204F0"/>
    <w:rsid w:val="186C9ECB"/>
    <w:rsid w:val="1907C021"/>
    <w:rsid w:val="193484D0"/>
    <w:rsid w:val="19520CFD"/>
    <w:rsid w:val="196AD7D1"/>
    <w:rsid w:val="1985515B"/>
    <w:rsid w:val="199875DE"/>
    <w:rsid w:val="19C7F3D7"/>
    <w:rsid w:val="19E827C6"/>
    <w:rsid w:val="19ED5445"/>
    <w:rsid w:val="19F9BCAC"/>
    <w:rsid w:val="1A01723D"/>
    <w:rsid w:val="1A1CC265"/>
    <w:rsid w:val="1A612DDB"/>
    <w:rsid w:val="1A8B014B"/>
    <w:rsid w:val="1A8DB350"/>
    <w:rsid w:val="1A922F03"/>
    <w:rsid w:val="1ABF7A6B"/>
    <w:rsid w:val="1AEF8FE4"/>
    <w:rsid w:val="1B11F7C2"/>
    <w:rsid w:val="1B19FD35"/>
    <w:rsid w:val="1B34D5FA"/>
    <w:rsid w:val="1B391432"/>
    <w:rsid w:val="1B391D75"/>
    <w:rsid w:val="1B4B58F0"/>
    <w:rsid w:val="1B889DBC"/>
    <w:rsid w:val="1BB66C72"/>
    <w:rsid w:val="1C37B1C1"/>
    <w:rsid w:val="1C3AFEEA"/>
    <w:rsid w:val="1CB96BD7"/>
    <w:rsid w:val="1CBA5267"/>
    <w:rsid w:val="1CC53232"/>
    <w:rsid w:val="1CCF4DA6"/>
    <w:rsid w:val="1D21406F"/>
    <w:rsid w:val="1D344CF6"/>
    <w:rsid w:val="1D3E6A60"/>
    <w:rsid w:val="1D52B964"/>
    <w:rsid w:val="1D62298E"/>
    <w:rsid w:val="1D9FCFAF"/>
    <w:rsid w:val="1DBB152A"/>
    <w:rsid w:val="1DC3A5F5"/>
    <w:rsid w:val="1DC78528"/>
    <w:rsid w:val="1DD38222"/>
    <w:rsid w:val="1DE557AC"/>
    <w:rsid w:val="1DF576FB"/>
    <w:rsid w:val="1E0A4F1B"/>
    <w:rsid w:val="1E173C8F"/>
    <w:rsid w:val="1E28DB5A"/>
    <w:rsid w:val="1E3E0AB0"/>
    <w:rsid w:val="1E47DA36"/>
    <w:rsid w:val="1E643985"/>
    <w:rsid w:val="1E70B4F4"/>
    <w:rsid w:val="1E844664"/>
    <w:rsid w:val="1EA3968B"/>
    <w:rsid w:val="1EB01E9B"/>
    <w:rsid w:val="1EB2E767"/>
    <w:rsid w:val="1EF7D567"/>
    <w:rsid w:val="1F0C038A"/>
    <w:rsid w:val="1F0D0CD3"/>
    <w:rsid w:val="1F272629"/>
    <w:rsid w:val="1F35296D"/>
    <w:rsid w:val="1F6D2BB6"/>
    <w:rsid w:val="1F6DBEEC"/>
    <w:rsid w:val="1FA0CFEC"/>
    <w:rsid w:val="1FBBCD0A"/>
    <w:rsid w:val="1FE3AA97"/>
    <w:rsid w:val="1FF4E12C"/>
    <w:rsid w:val="2006EE68"/>
    <w:rsid w:val="202016C5"/>
    <w:rsid w:val="202EB775"/>
    <w:rsid w:val="2057C56E"/>
    <w:rsid w:val="20DF645E"/>
    <w:rsid w:val="20E12E58"/>
    <w:rsid w:val="21027D87"/>
    <w:rsid w:val="2105F7E5"/>
    <w:rsid w:val="2116A2FD"/>
    <w:rsid w:val="213754CE"/>
    <w:rsid w:val="214C4E60"/>
    <w:rsid w:val="216F3AB0"/>
    <w:rsid w:val="217B1640"/>
    <w:rsid w:val="21863122"/>
    <w:rsid w:val="21C71CE5"/>
    <w:rsid w:val="21CDBF8D"/>
    <w:rsid w:val="21D5D471"/>
    <w:rsid w:val="22500A74"/>
    <w:rsid w:val="22582093"/>
    <w:rsid w:val="228C3E98"/>
    <w:rsid w:val="22FF092B"/>
    <w:rsid w:val="233D7DA1"/>
    <w:rsid w:val="2349F8A4"/>
    <w:rsid w:val="235B1186"/>
    <w:rsid w:val="23606426"/>
    <w:rsid w:val="23703FF9"/>
    <w:rsid w:val="2379ED7C"/>
    <w:rsid w:val="23B77E43"/>
    <w:rsid w:val="23D61D15"/>
    <w:rsid w:val="23FFC308"/>
    <w:rsid w:val="2428B05C"/>
    <w:rsid w:val="2429F207"/>
    <w:rsid w:val="2441300F"/>
    <w:rsid w:val="2442CD4B"/>
    <w:rsid w:val="244BD489"/>
    <w:rsid w:val="248A026E"/>
    <w:rsid w:val="249A2CEF"/>
    <w:rsid w:val="24B21BF8"/>
    <w:rsid w:val="24B9E3DD"/>
    <w:rsid w:val="2522111E"/>
    <w:rsid w:val="25B3A7CD"/>
    <w:rsid w:val="260FEFB1"/>
    <w:rsid w:val="26583507"/>
    <w:rsid w:val="26594EE7"/>
    <w:rsid w:val="26680713"/>
    <w:rsid w:val="2680DEAA"/>
    <w:rsid w:val="2682D49A"/>
    <w:rsid w:val="2692B248"/>
    <w:rsid w:val="26B5F8A5"/>
    <w:rsid w:val="2735481E"/>
    <w:rsid w:val="27675527"/>
    <w:rsid w:val="276B3F59"/>
    <w:rsid w:val="2779931E"/>
    <w:rsid w:val="27CDD7A5"/>
    <w:rsid w:val="27E42B7B"/>
    <w:rsid w:val="2855B412"/>
    <w:rsid w:val="28609A96"/>
    <w:rsid w:val="286E275B"/>
    <w:rsid w:val="287ACD7C"/>
    <w:rsid w:val="287ED905"/>
    <w:rsid w:val="28984E8A"/>
    <w:rsid w:val="28B7472D"/>
    <w:rsid w:val="28C258E7"/>
    <w:rsid w:val="28CCA636"/>
    <w:rsid w:val="28FE8E33"/>
    <w:rsid w:val="29089D3C"/>
    <w:rsid w:val="294D3BA0"/>
    <w:rsid w:val="29615B0E"/>
    <w:rsid w:val="296A09A9"/>
    <w:rsid w:val="29BB37AF"/>
    <w:rsid w:val="29C98D2C"/>
    <w:rsid w:val="29EE58A2"/>
    <w:rsid w:val="2A11318C"/>
    <w:rsid w:val="2A14269A"/>
    <w:rsid w:val="2A1C5591"/>
    <w:rsid w:val="2A368678"/>
    <w:rsid w:val="2A4AAF99"/>
    <w:rsid w:val="2A4BC736"/>
    <w:rsid w:val="2A4F7D67"/>
    <w:rsid w:val="2A5F388F"/>
    <w:rsid w:val="2A66596C"/>
    <w:rsid w:val="2A7C4699"/>
    <w:rsid w:val="2A983700"/>
    <w:rsid w:val="2ACA0D9E"/>
    <w:rsid w:val="2AED9EE9"/>
    <w:rsid w:val="2AEF1838"/>
    <w:rsid w:val="2AFB99C5"/>
    <w:rsid w:val="2B3C12E1"/>
    <w:rsid w:val="2B3EA6AB"/>
    <w:rsid w:val="2B461856"/>
    <w:rsid w:val="2B53C6AF"/>
    <w:rsid w:val="2B738164"/>
    <w:rsid w:val="2B76908F"/>
    <w:rsid w:val="2B7C2035"/>
    <w:rsid w:val="2B81E4E2"/>
    <w:rsid w:val="2C21F002"/>
    <w:rsid w:val="2C26338F"/>
    <w:rsid w:val="2C3D6402"/>
    <w:rsid w:val="2C72B262"/>
    <w:rsid w:val="2C72D742"/>
    <w:rsid w:val="2C79074B"/>
    <w:rsid w:val="2C8C1677"/>
    <w:rsid w:val="2C9E0949"/>
    <w:rsid w:val="2CA7E541"/>
    <w:rsid w:val="2CD0933A"/>
    <w:rsid w:val="2D54AF4A"/>
    <w:rsid w:val="2D7ED4B8"/>
    <w:rsid w:val="2D8004A9"/>
    <w:rsid w:val="2D928811"/>
    <w:rsid w:val="2D9E4798"/>
    <w:rsid w:val="2DADA902"/>
    <w:rsid w:val="2DD9417F"/>
    <w:rsid w:val="2DDF1433"/>
    <w:rsid w:val="2E03C61C"/>
    <w:rsid w:val="2E0446D8"/>
    <w:rsid w:val="2E20ACC3"/>
    <w:rsid w:val="2E4F65B9"/>
    <w:rsid w:val="2E5A0B82"/>
    <w:rsid w:val="2E6E5601"/>
    <w:rsid w:val="2E9A7B96"/>
    <w:rsid w:val="2E9BA2C3"/>
    <w:rsid w:val="2EBDB723"/>
    <w:rsid w:val="2EEADDD7"/>
    <w:rsid w:val="2F04AD8F"/>
    <w:rsid w:val="2F258F8F"/>
    <w:rsid w:val="2F3F7121"/>
    <w:rsid w:val="2F611E78"/>
    <w:rsid w:val="2F763D59"/>
    <w:rsid w:val="2F7CB75F"/>
    <w:rsid w:val="2F7DD554"/>
    <w:rsid w:val="2FF29621"/>
    <w:rsid w:val="305B08DC"/>
    <w:rsid w:val="306A0680"/>
    <w:rsid w:val="309D8A0C"/>
    <w:rsid w:val="30A535CE"/>
    <w:rsid w:val="30C377A7"/>
    <w:rsid w:val="30E39C2C"/>
    <w:rsid w:val="31073C4A"/>
    <w:rsid w:val="31158F8A"/>
    <w:rsid w:val="314CCD3F"/>
    <w:rsid w:val="31567189"/>
    <w:rsid w:val="315A86D9"/>
    <w:rsid w:val="3177455C"/>
    <w:rsid w:val="318130DD"/>
    <w:rsid w:val="318FD31E"/>
    <w:rsid w:val="319D3975"/>
    <w:rsid w:val="31C66706"/>
    <w:rsid w:val="31F65A31"/>
    <w:rsid w:val="3219EB80"/>
    <w:rsid w:val="327A5934"/>
    <w:rsid w:val="327D1E9C"/>
    <w:rsid w:val="32E89DA0"/>
    <w:rsid w:val="32F7CC17"/>
    <w:rsid w:val="32F8FB2D"/>
    <w:rsid w:val="3303C28B"/>
    <w:rsid w:val="33059682"/>
    <w:rsid w:val="3311EB4A"/>
    <w:rsid w:val="33214D9A"/>
    <w:rsid w:val="332323FE"/>
    <w:rsid w:val="332A58E6"/>
    <w:rsid w:val="334191F3"/>
    <w:rsid w:val="3348F198"/>
    <w:rsid w:val="33578A99"/>
    <w:rsid w:val="33A21CD9"/>
    <w:rsid w:val="34130723"/>
    <w:rsid w:val="341BAD9C"/>
    <w:rsid w:val="34213D91"/>
    <w:rsid w:val="343007A7"/>
    <w:rsid w:val="3431CA54"/>
    <w:rsid w:val="344F5BBB"/>
    <w:rsid w:val="34F1BBEA"/>
    <w:rsid w:val="34F8CE81"/>
    <w:rsid w:val="350296BD"/>
    <w:rsid w:val="3503C1FD"/>
    <w:rsid w:val="35120F0A"/>
    <w:rsid w:val="356AE040"/>
    <w:rsid w:val="3588DB3E"/>
    <w:rsid w:val="35A8C3FB"/>
    <w:rsid w:val="35C30863"/>
    <w:rsid w:val="35C8929C"/>
    <w:rsid w:val="35CC9136"/>
    <w:rsid w:val="3624E33F"/>
    <w:rsid w:val="36293795"/>
    <w:rsid w:val="362FFC01"/>
    <w:rsid w:val="36780AAA"/>
    <w:rsid w:val="3680925A"/>
    <w:rsid w:val="36863738"/>
    <w:rsid w:val="369A210C"/>
    <w:rsid w:val="36B598E0"/>
    <w:rsid w:val="372BD41F"/>
    <w:rsid w:val="3744B3B0"/>
    <w:rsid w:val="3761B818"/>
    <w:rsid w:val="3764E759"/>
    <w:rsid w:val="3791D872"/>
    <w:rsid w:val="37AA3BD2"/>
    <w:rsid w:val="37C55B03"/>
    <w:rsid w:val="381C62BB"/>
    <w:rsid w:val="38A927FC"/>
    <w:rsid w:val="38B798BE"/>
    <w:rsid w:val="3905D78F"/>
    <w:rsid w:val="391F4F51"/>
    <w:rsid w:val="394CD93A"/>
    <w:rsid w:val="396589AF"/>
    <w:rsid w:val="399C789A"/>
    <w:rsid w:val="39A77C8B"/>
    <w:rsid w:val="39AE25C6"/>
    <w:rsid w:val="3A05634A"/>
    <w:rsid w:val="3A2FFE03"/>
    <w:rsid w:val="3A35FB3E"/>
    <w:rsid w:val="3A43B491"/>
    <w:rsid w:val="3A54C817"/>
    <w:rsid w:val="3A754F41"/>
    <w:rsid w:val="3A793D88"/>
    <w:rsid w:val="3A839D83"/>
    <w:rsid w:val="3ACAEB7B"/>
    <w:rsid w:val="3AD1B871"/>
    <w:rsid w:val="3AF14761"/>
    <w:rsid w:val="3AF83F5F"/>
    <w:rsid w:val="3B1BDF34"/>
    <w:rsid w:val="3B23E47A"/>
    <w:rsid w:val="3B3848FB"/>
    <w:rsid w:val="3B55A5E1"/>
    <w:rsid w:val="3B591DF2"/>
    <w:rsid w:val="3B7963EF"/>
    <w:rsid w:val="3BA2C38A"/>
    <w:rsid w:val="3BC95C85"/>
    <w:rsid w:val="3BD47216"/>
    <w:rsid w:val="3BDA4413"/>
    <w:rsid w:val="3C036026"/>
    <w:rsid w:val="3C087788"/>
    <w:rsid w:val="3C59217C"/>
    <w:rsid w:val="3CC26E1E"/>
    <w:rsid w:val="3CDCC384"/>
    <w:rsid w:val="3CF35786"/>
    <w:rsid w:val="3CFCCDCF"/>
    <w:rsid w:val="3D049312"/>
    <w:rsid w:val="3D11F709"/>
    <w:rsid w:val="3D1CEDC8"/>
    <w:rsid w:val="3D4420EA"/>
    <w:rsid w:val="3D4422EC"/>
    <w:rsid w:val="3D4AE110"/>
    <w:rsid w:val="3D98AB95"/>
    <w:rsid w:val="3DAD1D89"/>
    <w:rsid w:val="3DB07DC4"/>
    <w:rsid w:val="3DFFD35B"/>
    <w:rsid w:val="3E1FD19F"/>
    <w:rsid w:val="3E295E94"/>
    <w:rsid w:val="3E3B0966"/>
    <w:rsid w:val="3E61D5D1"/>
    <w:rsid w:val="3EA4E393"/>
    <w:rsid w:val="3EA52044"/>
    <w:rsid w:val="3EB292DC"/>
    <w:rsid w:val="3EC192AD"/>
    <w:rsid w:val="3ECB4D65"/>
    <w:rsid w:val="3EE83A8C"/>
    <w:rsid w:val="3F0BF6C9"/>
    <w:rsid w:val="3F0D1548"/>
    <w:rsid w:val="3F2D5BD3"/>
    <w:rsid w:val="3F3413E8"/>
    <w:rsid w:val="3F4A39D6"/>
    <w:rsid w:val="3F72685E"/>
    <w:rsid w:val="3F791474"/>
    <w:rsid w:val="3F7F6732"/>
    <w:rsid w:val="3F8173B6"/>
    <w:rsid w:val="3F8EF7DA"/>
    <w:rsid w:val="3FB85086"/>
    <w:rsid w:val="3FBAF0C9"/>
    <w:rsid w:val="40053F81"/>
    <w:rsid w:val="400F457C"/>
    <w:rsid w:val="40259088"/>
    <w:rsid w:val="4080B737"/>
    <w:rsid w:val="4093800B"/>
    <w:rsid w:val="40C37C7A"/>
    <w:rsid w:val="40D24269"/>
    <w:rsid w:val="40D8D840"/>
    <w:rsid w:val="418DA2FC"/>
    <w:rsid w:val="41BB5929"/>
    <w:rsid w:val="41BB857F"/>
    <w:rsid w:val="41C6067C"/>
    <w:rsid w:val="41F3A468"/>
    <w:rsid w:val="41F43557"/>
    <w:rsid w:val="421ABBE2"/>
    <w:rsid w:val="421FAA2B"/>
    <w:rsid w:val="4224089E"/>
    <w:rsid w:val="423CAEB1"/>
    <w:rsid w:val="42481ED7"/>
    <w:rsid w:val="42C8F121"/>
    <w:rsid w:val="433FFD07"/>
    <w:rsid w:val="4396D86A"/>
    <w:rsid w:val="43B7C4D8"/>
    <w:rsid w:val="43C12FEA"/>
    <w:rsid w:val="43C204AE"/>
    <w:rsid w:val="43E312BB"/>
    <w:rsid w:val="43E4DC46"/>
    <w:rsid w:val="43F79BBC"/>
    <w:rsid w:val="4450CDA9"/>
    <w:rsid w:val="449AC343"/>
    <w:rsid w:val="449CB584"/>
    <w:rsid w:val="44A2C975"/>
    <w:rsid w:val="44A47ADC"/>
    <w:rsid w:val="44D1A8CF"/>
    <w:rsid w:val="454FF864"/>
    <w:rsid w:val="456110AD"/>
    <w:rsid w:val="458AC49D"/>
    <w:rsid w:val="459050E0"/>
    <w:rsid w:val="45B60C3A"/>
    <w:rsid w:val="45B83240"/>
    <w:rsid w:val="45D762E2"/>
    <w:rsid w:val="45FD65CB"/>
    <w:rsid w:val="46165827"/>
    <w:rsid w:val="465A6C10"/>
    <w:rsid w:val="46685E84"/>
    <w:rsid w:val="4682CF9B"/>
    <w:rsid w:val="46AFEA2A"/>
    <w:rsid w:val="46B71A74"/>
    <w:rsid w:val="46C19957"/>
    <w:rsid w:val="46E28B5B"/>
    <w:rsid w:val="4710673D"/>
    <w:rsid w:val="478ADF6C"/>
    <w:rsid w:val="47D17A95"/>
    <w:rsid w:val="480F50D2"/>
    <w:rsid w:val="481466F5"/>
    <w:rsid w:val="4838B7F8"/>
    <w:rsid w:val="484549A8"/>
    <w:rsid w:val="48927B8E"/>
    <w:rsid w:val="489AFF34"/>
    <w:rsid w:val="48DFE163"/>
    <w:rsid w:val="48E99A99"/>
    <w:rsid w:val="48EC1748"/>
    <w:rsid w:val="4900EE97"/>
    <w:rsid w:val="491C206F"/>
    <w:rsid w:val="497182C3"/>
    <w:rsid w:val="49A71C2B"/>
    <w:rsid w:val="4A061D2B"/>
    <w:rsid w:val="4A63C2DB"/>
    <w:rsid w:val="4AC1880F"/>
    <w:rsid w:val="4B4095AC"/>
    <w:rsid w:val="4BA875CB"/>
    <w:rsid w:val="4BBA59DC"/>
    <w:rsid w:val="4BC9CA37"/>
    <w:rsid w:val="4BCCB6AF"/>
    <w:rsid w:val="4C0FA24D"/>
    <w:rsid w:val="4C1D5401"/>
    <w:rsid w:val="4C91E973"/>
    <w:rsid w:val="4CAB7FA0"/>
    <w:rsid w:val="4CB127B1"/>
    <w:rsid w:val="4D21025B"/>
    <w:rsid w:val="4D331CDE"/>
    <w:rsid w:val="4D354A2C"/>
    <w:rsid w:val="4D43DEC6"/>
    <w:rsid w:val="4D5A8E29"/>
    <w:rsid w:val="4D5AD4EE"/>
    <w:rsid w:val="4D70B25C"/>
    <w:rsid w:val="4D72D015"/>
    <w:rsid w:val="4D84E323"/>
    <w:rsid w:val="4D9AD905"/>
    <w:rsid w:val="4DA3905E"/>
    <w:rsid w:val="4DA624D1"/>
    <w:rsid w:val="4DC439C9"/>
    <w:rsid w:val="4DCD98B8"/>
    <w:rsid w:val="4DE65C31"/>
    <w:rsid w:val="4DFB6507"/>
    <w:rsid w:val="4E06B48C"/>
    <w:rsid w:val="4E300663"/>
    <w:rsid w:val="4E5D3D7A"/>
    <w:rsid w:val="4E7F3E75"/>
    <w:rsid w:val="4E933DC1"/>
    <w:rsid w:val="4E9A0F02"/>
    <w:rsid w:val="4EC0D48A"/>
    <w:rsid w:val="4F0A745F"/>
    <w:rsid w:val="4F1CA644"/>
    <w:rsid w:val="4F2E9AA9"/>
    <w:rsid w:val="4F30CB6E"/>
    <w:rsid w:val="4F39C6B0"/>
    <w:rsid w:val="4F433C98"/>
    <w:rsid w:val="4F54F4C3"/>
    <w:rsid w:val="4F57122A"/>
    <w:rsid w:val="4F9253E2"/>
    <w:rsid w:val="4FE9C484"/>
    <w:rsid w:val="5034476C"/>
    <w:rsid w:val="5043EA94"/>
    <w:rsid w:val="5082CCC2"/>
    <w:rsid w:val="508AFF1F"/>
    <w:rsid w:val="508CACD5"/>
    <w:rsid w:val="50BA20B4"/>
    <w:rsid w:val="51089E11"/>
    <w:rsid w:val="5166FCB2"/>
    <w:rsid w:val="516E4EBB"/>
    <w:rsid w:val="5177CF94"/>
    <w:rsid w:val="5181EA65"/>
    <w:rsid w:val="51C649DC"/>
    <w:rsid w:val="51D1310D"/>
    <w:rsid w:val="52024E74"/>
    <w:rsid w:val="5216EE01"/>
    <w:rsid w:val="5227578E"/>
    <w:rsid w:val="52278503"/>
    <w:rsid w:val="52436ED1"/>
    <w:rsid w:val="525CA1E3"/>
    <w:rsid w:val="526DDE7D"/>
    <w:rsid w:val="527240E1"/>
    <w:rsid w:val="527D9F85"/>
    <w:rsid w:val="52BA632F"/>
    <w:rsid w:val="52C8A01D"/>
    <w:rsid w:val="52F26912"/>
    <w:rsid w:val="532990E8"/>
    <w:rsid w:val="534AD319"/>
    <w:rsid w:val="537AE8FB"/>
    <w:rsid w:val="538285D3"/>
    <w:rsid w:val="5398344C"/>
    <w:rsid w:val="539DC16E"/>
    <w:rsid w:val="5402ED96"/>
    <w:rsid w:val="5414509D"/>
    <w:rsid w:val="5414F4DB"/>
    <w:rsid w:val="5433EB87"/>
    <w:rsid w:val="5433FE02"/>
    <w:rsid w:val="5447BC8F"/>
    <w:rsid w:val="5453A906"/>
    <w:rsid w:val="5498F5E4"/>
    <w:rsid w:val="549D0038"/>
    <w:rsid w:val="54A77E6A"/>
    <w:rsid w:val="54F4974B"/>
    <w:rsid w:val="556501BC"/>
    <w:rsid w:val="55721607"/>
    <w:rsid w:val="55CFE9A1"/>
    <w:rsid w:val="55FF5305"/>
    <w:rsid w:val="56518F4D"/>
    <w:rsid w:val="56719AC0"/>
    <w:rsid w:val="567FAF66"/>
    <w:rsid w:val="5696D6C9"/>
    <w:rsid w:val="56980B17"/>
    <w:rsid w:val="5698E8EF"/>
    <w:rsid w:val="56B7B68A"/>
    <w:rsid w:val="56D7EB91"/>
    <w:rsid w:val="56D94821"/>
    <w:rsid w:val="56DDEA6D"/>
    <w:rsid w:val="56EC6107"/>
    <w:rsid w:val="57047CF6"/>
    <w:rsid w:val="57058964"/>
    <w:rsid w:val="5707D413"/>
    <w:rsid w:val="5756D781"/>
    <w:rsid w:val="5756FD68"/>
    <w:rsid w:val="5762649F"/>
    <w:rsid w:val="5777A56D"/>
    <w:rsid w:val="57C37D01"/>
    <w:rsid w:val="57D4A0FA"/>
    <w:rsid w:val="57EB9CB7"/>
    <w:rsid w:val="57FB6B2B"/>
    <w:rsid w:val="581EA24A"/>
    <w:rsid w:val="584B7C00"/>
    <w:rsid w:val="585A9FE2"/>
    <w:rsid w:val="58761BA2"/>
    <w:rsid w:val="588D8848"/>
    <w:rsid w:val="58B1E31F"/>
    <w:rsid w:val="58DBFB5B"/>
    <w:rsid w:val="58DD98CE"/>
    <w:rsid w:val="58E18265"/>
    <w:rsid w:val="59078A63"/>
    <w:rsid w:val="593BAB22"/>
    <w:rsid w:val="593F3EF3"/>
    <w:rsid w:val="595B34F4"/>
    <w:rsid w:val="595B6361"/>
    <w:rsid w:val="59777BBB"/>
    <w:rsid w:val="5979EAA7"/>
    <w:rsid w:val="59810BCD"/>
    <w:rsid w:val="598E730E"/>
    <w:rsid w:val="59A924AE"/>
    <w:rsid w:val="59C286BC"/>
    <w:rsid w:val="59D153F7"/>
    <w:rsid w:val="5A2958A9"/>
    <w:rsid w:val="5A3CA9DE"/>
    <w:rsid w:val="5A3D2A26"/>
    <w:rsid w:val="5A42F78C"/>
    <w:rsid w:val="5A6F0180"/>
    <w:rsid w:val="5A73C5B8"/>
    <w:rsid w:val="5A799176"/>
    <w:rsid w:val="5A7F02FB"/>
    <w:rsid w:val="5A7F9957"/>
    <w:rsid w:val="5AAB72F2"/>
    <w:rsid w:val="5B26DB0D"/>
    <w:rsid w:val="5B46C821"/>
    <w:rsid w:val="5B51F150"/>
    <w:rsid w:val="5B88DE57"/>
    <w:rsid w:val="5BA86D33"/>
    <w:rsid w:val="5BB8A548"/>
    <w:rsid w:val="5BBA329E"/>
    <w:rsid w:val="5BC7848E"/>
    <w:rsid w:val="5BCF6394"/>
    <w:rsid w:val="5BF786E6"/>
    <w:rsid w:val="5C50437C"/>
    <w:rsid w:val="5C6B2F17"/>
    <w:rsid w:val="5CAA4869"/>
    <w:rsid w:val="5CABF54F"/>
    <w:rsid w:val="5CB74F8A"/>
    <w:rsid w:val="5CC50B3D"/>
    <w:rsid w:val="5CCB048C"/>
    <w:rsid w:val="5CDF939B"/>
    <w:rsid w:val="5CE277F3"/>
    <w:rsid w:val="5CE86F64"/>
    <w:rsid w:val="5D0ACDF6"/>
    <w:rsid w:val="5D128BEE"/>
    <w:rsid w:val="5D4D2536"/>
    <w:rsid w:val="5D50DA5C"/>
    <w:rsid w:val="5D58422B"/>
    <w:rsid w:val="5D5B6FA3"/>
    <w:rsid w:val="5DA0FED7"/>
    <w:rsid w:val="5DFB93C4"/>
    <w:rsid w:val="5E16C3C2"/>
    <w:rsid w:val="5E1F51CC"/>
    <w:rsid w:val="5E479240"/>
    <w:rsid w:val="5E8E02B1"/>
    <w:rsid w:val="5EAB364A"/>
    <w:rsid w:val="5EB38435"/>
    <w:rsid w:val="5FAE8077"/>
    <w:rsid w:val="5FD20D82"/>
    <w:rsid w:val="5FF663E0"/>
    <w:rsid w:val="601FFB71"/>
    <w:rsid w:val="6032B392"/>
    <w:rsid w:val="6066FC3C"/>
    <w:rsid w:val="606BEF5D"/>
    <w:rsid w:val="6086E0B7"/>
    <w:rsid w:val="60B870FB"/>
    <w:rsid w:val="60FEE438"/>
    <w:rsid w:val="6133172A"/>
    <w:rsid w:val="61528C8B"/>
    <w:rsid w:val="615D9E9C"/>
    <w:rsid w:val="617E11A7"/>
    <w:rsid w:val="6185CDAB"/>
    <w:rsid w:val="61A64726"/>
    <w:rsid w:val="61B00292"/>
    <w:rsid w:val="61CD2CEE"/>
    <w:rsid w:val="61D1000D"/>
    <w:rsid w:val="61F29D89"/>
    <w:rsid w:val="620B5166"/>
    <w:rsid w:val="6223CB29"/>
    <w:rsid w:val="6249F981"/>
    <w:rsid w:val="624B7D81"/>
    <w:rsid w:val="62530791"/>
    <w:rsid w:val="6259FA4F"/>
    <w:rsid w:val="627F7A53"/>
    <w:rsid w:val="62A3243D"/>
    <w:rsid w:val="63119BCA"/>
    <w:rsid w:val="631B36D3"/>
    <w:rsid w:val="631D22D1"/>
    <w:rsid w:val="632C9D96"/>
    <w:rsid w:val="634D7643"/>
    <w:rsid w:val="639482B5"/>
    <w:rsid w:val="63952CD2"/>
    <w:rsid w:val="63BE5073"/>
    <w:rsid w:val="63C6E4EC"/>
    <w:rsid w:val="63CAFE57"/>
    <w:rsid w:val="63EDE3E3"/>
    <w:rsid w:val="63F30E27"/>
    <w:rsid w:val="642A5EF0"/>
    <w:rsid w:val="646F24C5"/>
    <w:rsid w:val="64850AF0"/>
    <w:rsid w:val="64945EF8"/>
    <w:rsid w:val="64A22392"/>
    <w:rsid w:val="64A248A9"/>
    <w:rsid w:val="64B70734"/>
    <w:rsid w:val="64B77A20"/>
    <w:rsid w:val="64E9BA54"/>
    <w:rsid w:val="64FACF33"/>
    <w:rsid w:val="6503DE72"/>
    <w:rsid w:val="651687B2"/>
    <w:rsid w:val="655A20D4"/>
    <w:rsid w:val="6575DFF6"/>
    <w:rsid w:val="65837B15"/>
    <w:rsid w:val="659925DB"/>
    <w:rsid w:val="65A59BD4"/>
    <w:rsid w:val="65AE0658"/>
    <w:rsid w:val="65F4FD25"/>
    <w:rsid w:val="65FD8707"/>
    <w:rsid w:val="660394D0"/>
    <w:rsid w:val="660C62DE"/>
    <w:rsid w:val="6620D05B"/>
    <w:rsid w:val="66582407"/>
    <w:rsid w:val="6688F43F"/>
    <w:rsid w:val="66892F42"/>
    <w:rsid w:val="668AC5F2"/>
    <w:rsid w:val="66B1A676"/>
    <w:rsid w:val="66D20AC4"/>
    <w:rsid w:val="66DFEA3F"/>
    <w:rsid w:val="66F9F62A"/>
    <w:rsid w:val="66FE85AE"/>
    <w:rsid w:val="6707F977"/>
    <w:rsid w:val="671B87D9"/>
    <w:rsid w:val="6749D6B9"/>
    <w:rsid w:val="676F0F5E"/>
    <w:rsid w:val="6770CD9D"/>
    <w:rsid w:val="677E17F8"/>
    <w:rsid w:val="67A5ABCB"/>
    <w:rsid w:val="67D16F14"/>
    <w:rsid w:val="67F248A1"/>
    <w:rsid w:val="67F647C4"/>
    <w:rsid w:val="67F64B8A"/>
    <w:rsid w:val="67FADF55"/>
    <w:rsid w:val="68828E6F"/>
    <w:rsid w:val="688BE1C6"/>
    <w:rsid w:val="68A94EE2"/>
    <w:rsid w:val="6911EDBA"/>
    <w:rsid w:val="6918C4A3"/>
    <w:rsid w:val="691E5C3A"/>
    <w:rsid w:val="694E6A6E"/>
    <w:rsid w:val="695E31C8"/>
    <w:rsid w:val="69AE0171"/>
    <w:rsid w:val="69B34586"/>
    <w:rsid w:val="69E77F8B"/>
    <w:rsid w:val="69F848C3"/>
    <w:rsid w:val="6A0C186E"/>
    <w:rsid w:val="6A16399D"/>
    <w:rsid w:val="6A26CA13"/>
    <w:rsid w:val="6A49BDE9"/>
    <w:rsid w:val="6A735AA3"/>
    <w:rsid w:val="6A8CC9C7"/>
    <w:rsid w:val="6ACBE812"/>
    <w:rsid w:val="6BA91968"/>
    <w:rsid w:val="6BACF4E4"/>
    <w:rsid w:val="6BB32C45"/>
    <w:rsid w:val="6BCBBD7E"/>
    <w:rsid w:val="6BD2C97E"/>
    <w:rsid w:val="6BE31F68"/>
    <w:rsid w:val="6BF25490"/>
    <w:rsid w:val="6BF8F5C8"/>
    <w:rsid w:val="6C11F770"/>
    <w:rsid w:val="6C16EAC6"/>
    <w:rsid w:val="6C3AAEC6"/>
    <w:rsid w:val="6C4CD514"/>
    <w:rsid w:val="6CB3E2F1"/>
    <w:rsid w:val="6CD55C21"/>
    <w:rsid w:val="6CDF742B"/>
    <w:rsid w:val="6D1EE0CC"/>
    <w:rsid w:val="6D942D32"/>
    <w:rsid w:val="6DCD0B30"/>
    <w:rsid w:val="6DD5E93F"/>
    <w:rsid w:val="6DEFAF1B"/>
    <w:rsid w:val="6DF20140"/>
    <w:rsid w:val="6E1AF8D5"/>
    <w:rsid w:val="6E1C2DE0"/>
    <w:rsid w:val="6E4096AF"/>
    <w:rsid w:val="6E4B5526"/>
    <w:rsid w:val="6E6900E0"/>
    <w:rsid w:val="6E7983BF"/>
    <w:rsid w:val="6EA4A983"/>
    <w:rsid w:val="6EC20720"/>
    <w:rsid w:val="6EDCCD0F"/>
    <w:rsid w:val="6EE432AC"/>
    <w:rsid w:val="6F5FA835"/>
    <w:rsid w:val="6F78E997"/>
    <w:rsid w:val="6FA3E7E7"/>
    <w:rsid w:val="6FFFE4BA"/>
    <w:rsid w:val="703AF185"/>
    <w:rsid w:val="7062345C"/>
    <w:rsid w:val="70658EBA"/>
    <w:rsid w:val="7083D16C"/>
    <w:rsid w:val="7099DA1F"/>
    <w:rsid w:val="712B288A"/>
    <w:rsid w:val="714F3182"/>
    <w:rsid w:val="7181FFCA"/>
    <w:rsid w:val="71A083FB"/>
    <w:rsid w:val="71C12820"/>
    <w:rsid w:val="71CFF38A"/>
    <w:rsid w:val="7200AA68"/>
    <w:rsid w:val="7242622E"/>
    <w:rsid w:val="7245F81C"/>
    <w:rsid w:val="726C2A6A"/>
    <w:rsid w:val="7272379B"/>
    <w:rsid w:val="72850054"/>
    <w:rsid w:val="72930E67"/>
    <w:rsid w:val="72A0D3E5"/>
    <w:rsid w:val="730BAA77"/>
    <w:rsid w:val="731DD02B"/>
    <w:rsid w:val="73223CFB"/>
    <w:rsid w:val="7322CD13"/>
    <w:rsid w:val="732C69B8"/>
    <w:rsid w:val="735AF7D9"/>
    <w:rsid w:val="736DFF5F"/>
    <w:rsid w:val="73744624"/>
    <w:rsid w:val="73CDF133"/>
    <w:rsid w:val="7418514D"/>
    <w:rsid w:val="743EE01C"/>
    <w:rsid w:val="7443F366"/>
    <w:rsid w:val="745FD980"/>
    <w:rsid w:val="7469B948"/>
    <w:rsid w:val="74731D77"/>
    <w:rsid w:val="74AD7913"/>
    <w:rsid w:val="74AFB030"/>
    <w:rsid w:val="74D383B7"/>
    <w:rsid w:val="74E86327"/>
    <w:rsid w:val="74F0A763"/>
    <w:rsid w:val="7504542B"/>
    <w:rsid w:val="7512C440"/>
    <w:rsid w:val="75246728"/>
    <w:rsid w:val="752E2DC0"/>
    <w:rsid w:val="754F0E83"/>
    <w:rsid w:val="755217B3"/>
    <w:rsid w:val="75632B17"/>
    <w:rsid w:val="75700C44"/>
    <w:rsid w:val="75AAECC2"/>
    <w:rsid w:val="75DC95B5"/>
    <w:rsid w:val="75E20E6F"/>
    <w:rsid w:val="760CADA0"/>
    <w:rsid w:val="7625AB0C"/>
    <w:rsid w:val="76EADEE4"/>
    <w:rsid w:val="76EC2E54"/>
    <w:rsid w:val="7706352F"/>
    <w:rsid w:val="7712EA9D"/>
    <w:rsid w:val="7733AAF5"/>
    <w:rsid w:val="7734C3B8"/>
    <w:rsid w:val="7800DDF6"/>
    <w:rsid w:val="780B24AE"/>
    <w:rsid w:val="78490C54"/>
    <w:rsid w:val="789C1143"/>
    <w:rsid w:val="78B275C9"/>
    <w:rsid w:val="78C6788C"/>
    <w:rsid w:val="78E99DCD"/>
    <w:rsid w:val="79439671"/>
    <w:rsid w:val="79895AE2"/>
    <w:rsid w:val="79926453"/>
    <w:rsid w:val="79CA6430"/>
    <w:rsid w:val="7A01586D"/>
    <w:rsid w:val="7A268DD7"/>
    <w:rsid w:val="7ACFBB07"/>
    <w:rsid w:val="7B13FAEF"/>
    <w:rsid w:val="7B22CC34"/>
    <w:rsid w:val="7B2EF1DE"/>
    <w:rsid w:val="7B3862C0"/>
    <w:rsid w:val="7B4ABFB1"/>
    <w:rsid w:val="7B804B59"/>
    <w:rsid w:val="7BA6771A"/>
    <w:rsid w:val="7BA996F7"/>
    <w:rsid w:val="7BAC6F45"/>
    <w:rsid w:val="7BD52737"/>
    <w:rsid w:val="7C054A55"/>
    <w:rsid w:val="7C48D597"/>
    <w:rsid w:val="7C631538"/>
    <w:rsid w:val="7C6E9C93"/>
    <w:rsid w:val="7C71671F"/>
    <w:rsid w:val="7CAA72CD"/>
    <w:rsid w:val="7CB70A2D"/>
    <w:rsid w:val="7CD44F19"/>
    <w:rsid w:val="7CE03C5C"/>
    <w:rsid w:val="7CEF0A86"/>
    <w:rsid w:val="7D0F53E3"/>
    <w:rsid w:val="7D5A2068"/>
    <w:rsid w:val="7D8066CA"/>
    <w:rsid w:val="7D9EDD10"/>
    <w:rsid w:val="7DD0AEBB"/>
    <w:rsid w:val="7DD9B8D1"/>
    <w:rsid w:val="7DDF8251"/>
    <w:rsid w:val="7DE7A79A"/>
    <w:rsid w:val="7DE84E17"/>
    <w:rsid w:val="7DFE2071"/>
    <w:rsid w:val="7E12BFDF"/>
    <w:rsid w:val="7E444774"/>
    <w:rsid w:val="7E53A6AC"/>
    <w:rsid w:val="7E5E19E7"/>
    <w:rsid w:val="7E8907C7"/>
    <w:rsid w:val="7EAE3EB3"/>
    <w:rsid w:val="7EB34E1C"/>
    <w:rsid w:val="7EC20FC8"/>
    <w:rsid w:val="7EE4E1D6"/>
    <w:rsid w:val="7EFCAA9B"/>
    <w:rsid w:val="7F06ABF7"/>
    <w:rsid w:val="7F127FA9"/>
    <w:rsid w:val="7F19349A"/>
    <w:rsid w:val="7F4EA7DA"/>
    <w:rsid w:val="7F6AD6CF"/>
    <w:rsid w:val="7F957376"/>
    <w:rsid w:val="7F9B9570"/>
    <w:rsid w:val="7FB65DC0"/>
    <w:rsid w:val="7FC3A69F"/>
    <w:rsid w:val="7FEA6F48"/>
    <w:rsid w:val="7FFF345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FB12BE"/>
  <w15:docId w15:val="{2E8A4D02-842B-430E-9944-835281606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8CD"/>
    <w:pPr>
      <w:spacing w:line="360" w:lineRule="auto"/>
      <w:jc w:val="both"/>
    </w:pPr>
    <w:rPr>
      <w:rFonts w:ascii="Times New Roman" w:eastAsia="Times New Roman" w:hAnsi="Times New Roman" w:cs="Times New Roman"/>
      <w:sz w:val="26"/>
      <w:lang w:val="vi"/>
    </w:rPr>
  </w:style>
  <w:style w:type="paragraph" w:styleId="Heading1">
    <w:name w:val="heading 1"/>
    <w:basedOn w:val="Normal"/>
    <w:link w:val="Heading1Char"/>
    <w:uiPriority w:val="9"/>
    <w:qFormat/>
    <w:rsid w:val="007310C5"/>
    <w:pPr>
      <w:numPr>
        <w:numId w:val="2"/>
      </w:numPr>
      <w:jc w:val="center"/>
      <w:outlineLvl w:val="0"/>
    </w:pPr>
    <w:rPr>
      <w:b/>
      <w:bCs/>
      <w:sz w:val="32"/>
      <w:szCs w:val="26"/>
    </w:rPr>
  </w:style>
  <w:style w:type="paragraph" w:styleId="Heading2">
    <w:name w:val="heading 2"/>
    <w:basedOn w:val="Normal"/>
    <w:next w:val="Normal"/>
    <w:link w:val="Heading2Char"/>
    <w:uiPriority w:val="9"/>
    <w:unhideWhenUsed/>
    <w:qFormat/>
    <w:rsid w:val="00B20676"/>
    <w:pPr>
      <w:keepNext/>
      <w:keepLines/>
      <w:numPr>
        <w:ilvl w:val="1"/>
        <w:numId w:val="2"/>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F3051"/>
    <w:pPr>
      <w:keepNext/>
      <w:keepLines/>
      <w:numPr>
        <w:ilvl w:val="2"/>
        <w:numId w:val="2"/>
      </w:numPr>
      <w:spacing w:before="40"/>
      <w:jc w:val="left"/>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A76885"/>
    <w:pPr>
      <w:keepNext/>
      <w:keepLines/>
      <w:numPr>
        <w:ilvl w:val="3"/>
        <w:numId w:val="2"/>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131BF1"/>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847090"/>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10"/>
      <w:ind w:left="841"/>
    </w:pPr>
    <w:rPr>
      <w:b/>
      <w:bCs/>
      <w:szCs w:val="26"/>
    </w:rPr>
  </w:style>
  <w:style w:type="paragraph" w:styleId="TOC2">
    <w:name w:val="toc 2"/>
    <w:basedOn w:val="Normal"/>
    <w:uiPriority w:val="39"/>
    <w:qFormat/>
    <w:rsid w:val="00D95B39"/>
    <w:pPr>
      <w:spacing w:before="80"/>
      <w:ind w:left="841"/>
    </w:pPr>
    <w:rPr>
      <w:b/>
      <w:bCs/>
    </w:rPr>
  </w:style>
  <w:style w:type="paragraph" w:styleId="TOC3">
    <w:name w:val="toc 3"/>
    <w:basedOn w:val="Normal"/>
    <w:uiPriority w:val="39"/>
    <w:qFormat/>
    <w:rsid w:val="00D95B39"/>
    <w:pPr>
      <w:spacing w:before="210"/>
      <w:ind w:left="1316" w:hanging="260"/>
    </w:pPr>
    <w:rPr>
      <w:b/>
      <w:bCs/>
      <w:i/>
      <w:szCs w:val="26"/>
    </w:rPr>
  </w:style>
  <w:style w:type="paragraph" w:styleId="TOC4">
    <w:name w:val="toc 4"/>
    <w:basedOn w:val="Normal"/>
    <w:uiPriority w:val="39"/>
    <w:qFormat/>
    <w:pPr>
      <w:spacing w:before="210"/>
      <w:ind w:left="1741" w:hanging="455"/>
    </w:pPr>
    <w:rPr>
      <w:szCs w:val="26"/>
    </w:rPr>
  </w:style>
  <w:style w:type="paragraph" w:styleId="BodyText">
    <w:name w:val="Body Text"/>
    <w:basedOn w:val="Normal"/>
    <w:link w:val="BodyTextChar"/>
    <w:uiPriority w:val="1"/>
    <w:qFormat/>
    <w:rsid w:val="00044533"/>
    <w:pPr>
      <w:jc w:val="left"/>
    </w:pPr>
    <w:rPr>
      <w:szCs w:val="26"/>
    </w:rPr>
  </w:style>
  <w:style w:type="paragraph" w:styleId="Title">
    <w:name w:val="Title"/>
    <w:basedOn w:val="Normal"/>
    <w:link w:val="TitleChar"/>
    <w:uiPriority w:val="10"/>
    <w:qFormat/>
    <w:pPr>
      <w:spacing w:before="305"/>
      <w:ind w:left="263" w:right="810"/>
      <w:jc w:val="center"/>
    </w:pPr>
    <w:rPr>
      <w:b/>
      <w:bCs/>
      <w:sz w:val="33"/>
      <w:szCs w:val="33"/>
    </w:rPr>
  </w:style>
  <w:style w:type="paragraph" w:styleId="ListParagraph">
    <w:name w:val="List Paragraph"/>
    <w:basedOn w:val="Normal"/>
    <w:uiPriority w:val="34"/>
    <w:qFormat/>
    <w:rsid w:val="00A53112"/>
    <w:pPr>
      <w:numPr>
        <w:numId w:val="1"/>
      </w:numPr>
      <w:tabs>
        <w:tab w:val="left" w:pos="57"/>
      </w:tabs>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657BFA"/>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Cs w:val="32"/>
      <w:lang w:val="en-US"/>
    </w:rPr>
  </w:style>
  <w:style w:type="character" w:styleId="Hyperlink">
    <w:name w:val="Hyperlink"/>
    <w:basedOn w:val="DefaultParagraphFont"/>
    <w:uiPriority w:val="99"/>
    <w:unhideWhenUsed/>
    <w:rsid w:val="00657BFA"/>
    <w:rPr>
      <w:color w:val="0000FF" w:themeColor="hyperlink"/>
      <w:u w:val="single"/>
    </w:rPr>
  </w:style>
  <w:style w:type="table" w:styleId="TableGrid">
    <w:name w:val="Table Grid"/>
    <w:basedOn w:val="TableNormal"/>
    <w:uiPriority w:val="39"/>
    <w:rsid w:val="00E91F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20676"/>
    <w:rPr>
      <w:rFonts w:ascii="Times New Roman" w:eastAsiaTheme="majorEastAsia" w:hAnsi="Times New Roman" w:cstheme="majorBidi"/>
      <w:b/>
      <w:sz w:val="26"/>
      <w:szCs w:val="26"/>
      <w:lang w:val="vi"/>
    </w:rPr>
  </w:style>
  <w:style w:type="character" w:customStyle="1" w:styleId="Heading3Char">
    <w:name w:val="Heading 3 Char"/>
    <w:basedOn w:val="DefaultParagraphFont"/>
    <w:link w:val="Heading3"/>
    <w:uiPriority w:val="9"/>
    <w:rsid w:val="00BF3051"/>
    <w:rPr>
      <w:rFonts w:ascii="Times New Roman" w:eastAsiaTheme="majorEastAsia" w:hAnsi="Times New Roman" w:cstheme="majorBidi"/>
      <w:b/>
      <w:i/>
      <w:sz w:val="26"/>
      <w:szCs w:val="24"/>
      <w:lang w:val="vi"/>
    </w:rPr>
  </w:style>
  <w:style w:type="paragraph" w:styleId="Header">
    <w:name w:val="header"/>
    <w:basedOn w:val="Normal"/>
    <w:link w:val="HeaderChar"/>
    <w:uiPriority w:val="99"/>
    <w:unhideWhenUsed/>
    <w:rsid w:val="00115DEB"/>
    <w:pPr>
      <w:tabs>
        <w:tab w:val="center" w:pos="4680"/>
        <w:tab w:val="right" w:pos="9360"/>
      </w:tabs>
    </w:pPr>
  </w:style>
  <w:style w:type="character" w:customStyle="1" w:styleId="HeaderChar">
    <w:name w:val="Header Char"/>
    <w:basedOn w:val="DefaultParagraphFont"/>
    <w:link w:val="Header"/>
    <w:uiPriority w:val="99"/>
    <w:rsid w:val="00115DEB"/>
    <w:rPr>
      <w:rFonts w:ascii="Times New Roman" w:eastAsia="Times New Roman" w:hAnsi="Times New Roman" w:cs="Times New Roman"/>
      <w:lang w:val="vi"/>
    </w:rPr>
  </w:style>
  <w:style w:type="paragraph" w:styleId="Footer">
    <w:name w:val="footer"/>
    <w:basedOn w:val="Normal"/>
    <w:link w:val="FooterChar"/>
    <w:uiPriority w:val="99"/>
    <w:unhideWhenUsed/>
    <w:rsid w:val="00115DEB"/>
    <w:pPr>
      <w:tabs>
        <w:tab w:val="center" w:pos="4680"/>
        <w:tab w:val="right" w:pos="9360"/>
      </w:tabs>
    </w:pPr>
  </w:style>
  <w:style w:type="character" w:customStyle="1" w:styleId="FooterChar">
    <w:name w:val="Footer Char"/>
    <w:basedOn w:val="DefaultParagraphFont"/>
    <w:link w:val="Footer"/>
    <w:uiPriority w:val="99"/>
    <w:rsid w:val="00115DEB"/>
    <w:rPr>
      <w:rFonts w:ascii="Times New Roman" w:eastAsia="Times New Roman" w:hAnsi="Times New Roman" w:cs="Times New Roman"/>
      <w:lang w:val="vi"/>
    </w:rPr>
  </w:style>
  <w:style w:type="paragraph" w:styleId="NoSpacing">
    <w:name w:val="No Spacing"/>
    <w:uiPriority w:val="1"/>
    <w:qFormat/>
    <w:rsid w:val="003030A8"/>
    <w:pPr>
      <w:jc w:val="both"/>
    </w:pPr>
    <w:rPr>
      <w:rFonts w:ascii="Times New Roman" w:eastAsia="Times New Roman" w:hAnsi="Times New Roman" w:cs="Times New Roman"/>
      <w:sz w:val="26"/>
      <w:lang w:val="vi"/>
    </w:rPr>
  </w:style>
  <w:style w:type="character" w:customStyle="1" w:styleId="Heading4Char">
    <w:name w:val="Heading 4 Char"/>
    <w:basedOn w:val="DefaultParagraphFont"/>
    <w:link w:val="Heading4"/>
    <w:uiPriority w:val="9"/>
    <w:rsid w:val="00A76885"/>
    <w:rPr>
      <w:rFonts w:ascii="Times New Roman" w:eastAsiaTheme="majorEastAsia" w:hAnsi="Times New Roman" w:cstheme="majorBidi"/>
      <w:i/>
      <w:iCs/>
      <w:sz w:val="26"/>
      <w:lang w:val="vi"/>
    </w:rPr>
  </w:style>
  <w:style w:type="paragraph" w:styleId="NormalWeb">
    <w:name w:val="Normal (Web)"/>
    <w:basedOn w:val="Normal"/>
    <w:uiPriority w:val="99"/>
    <w:unhideWhenUsed/>
    <w:rsid w:val="00B372C1"/>
    <w:rPr>
      <w:sz w:val="24"/>
      <w:szCs w:val="24"/>
    </w:rPr>
  </w:style>
  <w:style w:type="character" w:styleId="CommentReference">
    <w:name w:val="annotation reference"/>
    <w:basedOn w:val="DefaultParagraphFont"/>
    <w:uiPriority w:val="99"/>
    <w:semiHidden/>
    <w:unhideWhenUsed/>
    <w:rsid w:val="00FC7AD3"/>
    <w:rPr>
      <w:sz w:val="16"/>
      <w:szCs w:val="16"/>
    </w:rPr>
  </w:style>
  <w:style w:type="paragraph" w:styleId="CommentText">
    <w:name w:val="annotation text"/>
    <w:basedOn w:val="Normal"/>
    <w:link w:val="CommentTextChar"/>
    <w:uiPriority w:val="99"/>
    <w:semiHidden/>
    <w:unhideWhenUsed/>
    <w:rsid w:val="00FC7AD3"/>
    <w:pPr>
      <w:spacing w:line="240" w:lineRule="auto"/>
    </w:pPr>
    <w:rPr>
      <w:sz w:val="20"/>
      <w:szCs w:val="20"/>
    </w:rPr>
  </w:style>
  <w:style w:type="character" w:customStyle="1" w:styleId="CommentTextChar">
    <w:name w:val="Comment Text Char"/>
    <w:basedOn w:val="DefaultParagraphFont"/>
    <w:link w:val="CommentText"/>
    <w:uiPriority w:val="99"/>
    <w:semiHidden/>
    <w:rsid w:val="00FC7AD3"/>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FC7AD3"/>
    <w:rPr>
      <w:b/>
      <w:bCs/>
    </w:rPr>
  </w:style>
  <w:style w:type="character" w:customStyle="1" w:styleId="CommentSubjectChar">
    <w:name w:val="Comment Subject Char"/>
    <w:basedOn w:val="CommentTextChar"/>
    <w:link w:val="CommentSubject"/>
    <w:uiPriority w:val="99"/>
    <w:semiHidden/>
    <w:rsid w:val="00FC7AD3"/>
    <w:rPr>
      <w:rFonts w:ascii="Times New Roman" w:eastAsia="Times New Roman" w:hAnsi="Times New Roman" w:cs="Times New Roman"/>
      <w:b/>
      <w:bCs/>
      <w:sz w:val="20"/>
      <w:szCs w:val="20"/>
      <w:lang w:val="vi"/>
    </w:rPr>
  </w:style>
  <w:style w:type="paragraph" w:styleId="BalloonText">
    <w:name w:val="Balloon Text"/>
    <w:basedOn w:val="Normal"/>
    <w:link w:val="BalloonTextChar"/>
    <w:uiPriority w:val="99"/>
    <w:semiHidden/>
    <w:unhideWhenUsed/>
    <w:rsid w:val="00FC7AD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7AD3"/>
    <w:rPr>
      <w:rFonts w:ascii="Segoe UI" w:eastAsia="Times New Roman" w:hAnsi="Segoe UI" w:cs="Segoe UI"/>
      <w:sz w:val="18"/>
      <w:szCs w:val="18"/>
      <w:lang w:val="vi"/>
    </w:rPr>
  </w:style>
  <w:style w:type="paragraph" w:styleId="Revision">
    <w:name w:val="Revision"/>
    <w:hidden/>
    <w:uiPriority w:val="99"/>
    <w:semiHidden/>
    <w:rsid w:val="00763935"/>
    <w:pPr>
      <w:widowControl/>
      <w:autoSpaceDE/>
      <w:autoSpaceDN/>
    </w:pPr>
    <w:rPr>
      <w:rFonts w:ascii="Times New Roman" w:eastAsia="Times New Roman" w:hAnsi="Times New Roman" w:cs="Times New Roman"/>
      <w:sz w:val="26"/>
      <w:lang w:val="vi"/>
    </w:rPr>
  </w:style>
  <w:style w:type="paragraph" w:styleId="Caption">
    <w:name w:val="caption"/>
    <w:basedOn w:val="Normal"/>
    <w:next w:val="Normal"/>
    <w:uiPriority w:val="35"/>
    <w:unhideWhenUsed/>
    <w:qFormat/>
    <w:rsid w:val="004731E4"/>
    <w:pPr>
      <w:spacing w:after="200" w:line="240" w:lineRule="auto"/>
      <w:jc w:val="center"/>
    </w:pPr>
    <w:rPr>
      <w:i/>
      <w:iCs/>
      <w:color w:val="808080" w:themeColor="background1" w:themeShade="80"/>
      <w:sz w:val="24"/>
      <w:szCs w:val="18"/>
    </w:rPr>
  </w:style>
  <w:style w:type="character" w:styleId="Strong">
    <w:name w:val="Strong"/>
    <w:basedOn w:val="DefaultParagraphFont"/>
    <w:uiPriority w:val="22"/>
    <w:qFormat/>
    <w:rsid w:val="00D43A87"/>
    <w:rPr>
      <w:b/>
      <w:bCs/>
    </w:rPr>
  </w:style>
  <w:style w:type="paragraph" w:styleId="TableofFigures">
    <w:name w:val="table of figures"/>
    <w:basedOn w:val="Normal"/>
    <w:next w:val="Normal"/>
    <w:uiPriority w:val="99"/>
    <w:unhideWhenUsed/>
    <w:rsid w:val="00DC6181"/>
  </w:style>
  <w:style w:type="character" w:styleId="FollowedHyperlink">
    <w:name w:val="FollowedHyperlink"/>
    <w:basedOn w:val="DefaultParagraphFont"/>
    <w:uiPriority w:val="99"/>
    <w:semiHidden/>
    <w:unhideWhenUsed/>
    <w:rsid w:val="00E43517"/>
    <w:rPr>
      <w:color w:val="800080" w:themeColor="followedHyperlink"/>
      <w:u w:val="single"/>
    </w:rPr>
  </w:style>
  <w:style w:type="character" w:styleId="Emphasis">
    <w:name w:val="Emphasis"/>
    <w:basedOn w:val="DefaultParagraphFont"/>
    <w:uiPriority w:val="20"/>
    <w:qFormat/>
    <w:rsid w:val="00C9430E"/>
    <w:rPr>
      <w:i/>
      <w:iCs/>
    </w:rPr>
  </w:style>
  <w:style w:type="table" w:styleId="TableGridLight">
    <w:name w:val="Grid Table Light"/>
    <w:basedOn w:val="TableNormal"/>
    <w:uiPriority w:val="40"/>
    <w:rsid w:val="003F0F02"/>
    <w:pPr>
      <w:widowControl/>
      <w:autoSpaceDE/>
      <w:autoSpaceDN/>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
    <w:name w:val="Code"/>
    <w:basedOn w:val="Normal"/>
    <w:qFormat/>
    <w:rsid w:val="001952A5"/>
    <w:pPr>
      <w:shd w:val="clear" w:color="auto" w:fill="EEECE1" w:themeFill="background2"/>
      <w:jc w:val="left"/>
    </w:pPr>
    <w:rPr>
      <w:sz w:val="24"/>
      <w:szCs w:val="24"/>
    </w:rPr>
  </w:style>
  <w:style w:type="character" w:styleId="PlaceholderText">
    <w:name w:val="Placeholder Text"/>
    <w:basedOn w:val="DefaultParagraphFont"/>
    <w:uiPriority w:val="99"/>
    <w:semiHidden/>
    <w:rsid w:val="00624A2A"/>
    <w:rPr>
      <w:color w:val="808080"/>
    </w:rPr>
  </w:style>
  <w:style w:type="character" w:customStyle="1" w:styleId="a-size-extra-large">
    <w:name w:val="a-size-extra-large"/>
    <w:basedOn w:val="DefaultParagraphFont"/>
    <w:rsid w:val="00C315B1"/>
  </w:style>
  <w:style w:type="character" w:customStyle="1" w:styleId="a-size-large">
    <w:name w:val="a-size-large"/>
    <w:basedOn w:val="DefaultParagraphFont"/>
    <w:rsid w:val="00C315B1"/>
  </w:style>
  <w:style w:type="paragraph" w:styleId="TOC5">
    <w:name w:val="toc 5"/>
    <w:basedOn w:val="Normal"/>
    <w:next w:val="Normal"/>
    <w:autoRedefine/>
    <w:uiPriority w:val="39"/>
    <w:unhideWhenUsed/>
    <w:rsid w:val="00F36A04"/>
    <w:pPr>
      <w:widowControl/>
      <w:autoSpaceDE/>
      <w:autoSpaceDN/>
      <w:spacing w:after="100" w:line="259" w:lineRule="auto"/>
      <w:ind w:left="880"/>
      <w:jc w:val="left"/>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F36A04"/>
    <w:pPr>
      <w:widowControl/>
      <w:autoSpaceDE/>
      <w:autoSpaceDN/>
      <w:spacing w:after="100" w:line="259" w:lineRule="auto"/>
      <w:ind w:left="110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F36A04"/>
    <w:pPr>
      <w:widowControl/>
      <w:autoSpaceDE/>
      <w:autoSpaceDN/>
      <w:spacing w:after="100" w:line="259" w:lineRule="auto"/>
      <w:ind w:left="132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F36A04"/>
    <w:pPr>
      <w:widowControl/>
      <w:autoSpaceDE/>
      <w:autoSpaceDN/>
      <w:spacing w:after="100" w:line="259" w:lineRule="auto"/>
      <w:ind w:left="154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F36A04"/>
    <w:pPr>
      <w:widowControl/>
      <w:autoSpaceDE/>
      <w:autoSpaceDN/>
      <w:spacing w:after="100" w:line="259" w:lineRule="auto"/>
      <w:ind w:left="1760"/>
      <w:jc w:val="left"/>
    </w:pPr>
    <w:rPr>
      <w:rFonts w:asciiTheme="minorHAnsi" w:eastAsiaTheme="minorEastAsia" w:hAnsiTheme="minorHAnsi" w:cstheme="minorBidi"/>
      <w:sz w:val="22"/>
      <w:lang w:val="en-US"/>
    </w:rPr>
  </w:style>
  <w:style w:type="character" w:customStyle="1" w:styleId="UnresolvedMention1">
    <w:name w:val="Unresolved Mention1"/>
    <w:basedOn w:val="DefaultParagraphFont"/>
    <w:uiPriority w:val="99"/>
    <w:semiHidden/>
    <w:unhideWhenUsed/>
    <w:rsid w:val="00C320CC"/>
    <w:rPr>
      <w:color w:val="605E5C"/>
      <w:shd w:val="clear" w:color="auto" w:fill="E1DFDD"/>
    </w:rPr>
  </w:style>
  <w:style w:type="paragraph" w:customStyle="1" w:styleId="NormalSpace">
    <w:name w:val="NormalSpace"/>
    <w:basedOn w:val="Normal"/>
    <w:qFormat/>
    <w:rsid w:val="00DC5FED"/>
    <w:pPr>
      <w:ind w:firstLine="510"/>
    </w:pPr>
    <w:rPr>
      <w:lang w:val="en-US"/>
    </w:rPr>
  </w:style>
  <w:style w:type="character" w:customStyle="1" w:styleId="fontstyle01">
    <w:name w:val="fontstyle01"/>
    <w:basedOn w:val="DefaultParagraphFont"/>
    <w:rsid w:val="00172D01"/>
    <w:rPr>
      <w:rFonts w:ascii="Times New Roman" w:hAnsi="Times New Roman" w:cs="Times New Roman" w:hint="default"/>
      <w:b w:val="0"/>
      <w:bCs w:val="0"/>
      <w:i w:val="0"/>
      <w:iCs w:val="0"/>
      <w:color w:val="000000"/>
      <w:sz w:val="26"/>
      <w:szCs w:val="26"/>
    </w:rPr>
  </w:style>
  <w:style w:type="character" w:customStyle="1" w:styleId="BodyTextChar">
    <w:name w:val="Body Text Char"/>
    <w:basedOn w:val="DefaultParagraphFont"/>
    <w:link w:val="BodyText"/>
    <w:uiPriority w:val="1"/>
    <w:rsid w:val="007D702A"/>
    <w:rPr>
      <w:rFonts w:ascii="Times New Roman" w:eastAsia="Times New Roman" w:hAnsi="Times New Roman" w:cs="Times New Roman"/>
      <w:sz w:val="26"/>
      <w:szCs w:val="26"/>
      <w:lang w:val="vi"/>
    </w:rPr>
  </w:style>
  <w:style w:type="character" w:customStyle="1" w:styleId="TitleChar">
    <w:name w:val="Title Char"/>
    <w:basedOn w:val="DefaultParagraphFont"/>
    <w:link w:val="Title"/>
    <w:uiPriority w:val="10"/>
    <w:rsid w:val="00F955EB"/>
    <w:rPr>
      <w:rFonts w:ascii="Times New Roman" w:eastAsia="Times New Roman" w:hAnsi="Times New Roman" w:cs="Times New Roman"/>
      <w:b/>
      <w:bCs/>
      <w:sz w:val="33"/>
      <w:szCs w:val="33"/>
      <w:lang w:val="vi"/>
    </w:rPr>
  </w:style>
  <w:style w:type="table" w:styleId="PlainTable1">
    <w:name w:val="Plain Table 1"/>
    <w:basedOn w:val="TableNormal"/>
    <w:uiPriority w:val="41"/>
    <w:rsid w:val="008C4E8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rsid w:val="00131BF1"/>
    <w:rPr>
      <w:rFonts w:asciiTheme="majorHAnsi" w:eastAsiaTheme="majorEastAsia" w:hAnsiTheme="majorHAnsi" w:cstheme="majorBidi"/>
      <w:color w:val="365F91" w:themeColor="accent1" w:themeShade="BF"/>
      <w:sz w:val="26"/>
      <w:lang w:val="vi"/>
    </w:rPr>
  </w:style>
  <w:style w:type="character" w:customStyle="1" w:styleId="Heading6Char">
    <w:name w:val="Heading 6 Char"/>
    <w:basedOn w:val="DefaultParagraphFont"/>
    <w:link w:val="Heading6"/>
    <w:uiPriority w:val="9"/>
    <w:rsid w:val="00847090"/>
    <w:rPr>
      <w:rFonts w:asciiTheme="majorHAnsi" w:eastAsiaTheme="majorEastAsia" w:hAnsiTheme="majorHAnsi" w:cstheme="majorBidi"/>
      <w:color w:val="243F60" w:themeColor="accent1" w:themeShade="7F"/>
      <w:sz w:val="26"/>
      <w:lang w:val="vi"/>
    </w:rPr>
  </w:style>
  <w:style w:type="character" w:styleId="UnresolvedMention">
    <w:name w:val="Unresolved Mention"/>
    <w:basedOn w:val="DefaultParagraphFont"/>
    <w:uiPriority w:val="99"/>
    <w:semiHidden/>
    <w:unhideWhenUsed/>
    <w:rsid w:val="005A6D22"/>
    <w:rPr>
      <w:color w:val="605E5C"/>
      <w:shd w:val="clear" w:color="auto" w:fill="E1DFDD"/>
    </w:rPr>
  </w:style>
  <w:style w:type="character" w:customStyle="1" w:styleId="Heading1Char">
    <w:name w:val="Heading 1 Char"/>
    <w:basedOn w:val="DefaultParagraphFont"/>
    <w:link w:val="Heading1"/>
    <w:uiPriority w:val="9"/>
    <w:rsid w:val="00311C3F"/>
    <w:rPr>
      <w:rFonts w:ascii="Times New Roman" w:eastAsia="Times New Roman" w:hAnsi="Times New Roman" w:cs="Times New Roman"/>
      <w:b/>
      <w:bCs/>
      <w:sz w:val="32"/>
      <w:szCs w:val="26"/>
      <w:lang w:val="vi"/>
    </w:rPr>
  </w:style>
  <w:style w:type="character" w:customStyle="1" w:styleId="rpv-coretext-layer-text">
    <w:name w:val="rpv-core__text-layer-text"/>
    <w:basedOn w:val="DefaultParagraphFont"/>
    <w:rsid w:val="009052A0"/>
  </w:style>
  <w:style w:type="character" w:customStyle="1" w:styleId="mord">
    <w:name w:val="mord"/>
    <w:basedOn w:val="DefaultParagraphFont"/>
    <w:rsid w:val="009052A0"/>
  </w:style>
  <w:style w:type="character" w:customStyle="1" w:styleId="mrel">
    <w:name w:val="mrel"/>
    <w:basedOn w:val="DefaultParagraphFont"/>
    <w:rsid w:val="009052A0"/>
  </w:style>
  <w:style w:type="character" w:customStyle="1" w:styleId="katex-mathml">
    <w:name w:val="katex-mathml"/>
    <w:basedOn w:val="DefaultParagraphFont"/>
    <w:rsid w:val="009052A0"/>
  </w:style>
  <w:style w:type="character" w:customStyle="1" w:styleId="vlist-s">
    <w:name w:val="vlist-s"/>
    <w:basedOn w:val="DefaultParagraphFont"/>
    <w:rsid w:val="009052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59704">
      <w:bodyDiv w:val="1"/>
      <w:marLeft w:val="0"/>
      <w:marRight w:val="0"/>
      <w:marTop w:val="0"/>
      <w:marBottom w:val="0"/>
      <w:divBdr>
        <w:top w:val="none" w:sz="0" w:space="0" w:color="auto"/>
        <w:left w:val="none" w:sz="0" w:space="0" w:color="auto"/>
        <w:bottom w:val="none" w:sz="0" w:space="0" w:color="auto"/>
        <w:right w:val="none" w:sz="0" w:space="0" w:color="auto"/>
      </w:divBdr>
    </w:div>
    <w:div w:id="66585285">
      <w:bodyDiv w:val="1"/>
      <w:marLeft w:val="0"/>
      <w:marRight w:val="0"/>
      <w:marTop w:val="0"/>
      <w:marBottom w:val="0"/>
      <w:divBdr>
        <w:top w:val="none" w:sz="0" w:space="0" w:color="auto"/>
        <w:left w:val="none" w:sz="0" w:space="0" w:color="auto"/>
        <w:bottom w:val="none" w:sz="0" w:space="0" w:color="auto"/>
        <w:right w:val="none" w:sz="0" w:space="0" w:color="auto"/>
      </w:divBdr>
    </w:div>
    <w:div w:id="72357209">
      <w:bodyDiv w:val="1"/>
      <w:marLeft w:val="0"/>
      <w:marRight w:val="0"/>
      <w:marTop w:val="0"/>
      <w:marBottom w:val="0"/>
      <w:divBdr>
        <w:top w:val="none" w:sz="0" w:space="0" w:color="auto"/>
        <w:left w:val="none" w:sz="0" w:space="0" w:color="auto"/>
        <w:bottom w:val="none" w:sz="0" w:space="0" w:color="auto"/>
        <w:right w:val="none" w:sz="0" w:space="0" w:color="auto"/>
      </w:divBdr>
      <w:divsChild>
        <w:div w:id="180240011">
          <w:marLeft w:val="0"/>
          <w:marRight w:val="0"/>
          <w:marTop w:val="0"/>
          <w:marBottom w:val="0"/>
          <w:divBdr>
            <w:top w:val="none" w:sz="0" w:space="0" w:color="auto"/>
            <w:left w:val="none" w:sz="0" w:space="0" w:color="auto"/>
            <w:bottom w:val="none" w:sz="0" w:space="0" w:color="auto"/>
            <w:right w:val="none" w:sz="0" w:space="0" w:color="auto"/>
          </w:divBdr>
          <w:divsChild>
            <w:div w:id="126257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058000">
      <w:bodyDiv w:val="1"/>
      <w:marLeft w:val="0"/>
      <w:marRight w:val="0"/>
      <w:marTop w:val="0"/>
      <w:marBottom w:val="0"/>
      <w:divBdr>
        <w:top w:val="none" w:sz="0" w:space="0" w:color="auto"/>
        <w:left w:val="none" w:sz="0" w:space="0" w:color="auto"/>
        <w:bottom w:val="none" w:sz="0" w:space="0" w:color="auto"/>
        <w:right w:val="none" w:sz="0" w:space="0" w:color="auto"/>
      </w:divBdr>
    </w:div>
    <w:div w:id="300156607">
      <w:bodyDiv w:val="1"/>
      <w:marLeft w:val="0"/>
      <w:marRight w:val="0"/>
      <w:marTop w:val="0"/>
      <w:marBottom w:val="0"/>
      <w:divBdr>
        <w:top w:val="none" w:sz="0" w:space="0" w:color="auto"/>
        <w:left w:val="none" w:sz="0" w:space="0" w:color="auto"/>
        <w:bottom w:val="none" w:sz="0" w:space="0" w:color="auto"/>
        <w:right w:val="none" w:sz="0" w:space="0" w:color="auto"/>
      </w:divBdr>
    </w:div>
    <w:div w:id="304090719">
      <w:bodyDiv w:val="1"/>
      <w:marLeft w:val="0"/>
      <w:marRight w:val="0"/>
      <w:marTop w:val="0"/>
      <w:marBottom w:val="0"/>
      <w:divBdr>
        <w:top w:val="none" w:sz="0" w:space="0" w:color="auto"/>
        <w:left w:val="none" w:sz="0" w:space="0" w:color="auto"/>
        <w:bottom w:val="none" w:sz="0" w:space="0" w:color="auto"/>
        <w:right w:val="none" w:sz="0" w:space="0" w:color="auto"/>
      </w:divBdr>
      <w:divsChild>
        <w:div w:id="699547459">
          <w:marLeft w:val="0"/>
          <w:marRight w:val="0"/>
          <w:marTop w:val="0"/>
          <w:marBottom w:val="0"/>
          <w:divBdr>
            <w:top w:val="none" w:sz="0" w:space="0" w:color="auto"/>
            <w:left w:val="none" w:sz="0" w:space="0" w:color="auto"/>
            <w:bottom w:val="none" w:sz="0" w:space="0" w:color="auto"/>
            <w:right w:val="none" w:sz="0" w:space="0" w:color="auto"/>
          </w:divBdr>
        </w:div>
        <w:div w:id="843322142">
          <w:marLeft w:val="0"/>
          <w:marRight w:val="0"/>
          <w:marTop w:val="0"/>
          <w:marBottom w:val="0"/>
          <w:divBdr>
            <w:top w:val="none" w:sz="0" w:space="0" w:color="auto"/>
            <w:left w:val="none" w:sz="0" w:space="0" w:color="auto"/>
            <w:bottom w:val="none" w:sz="0" w:space="0" w:color="auto"/>
            <w:right w:val="none" w:sz="0" w:space="0" w:color="auto"/>
          </w:divBdr>
        </w:div>
        <w:div w:id="1239251554">
          <w:marLeft w:val="0"/>
          <w:marRight w:val="0"/>
          <w:marTop w:val="0"/>
          <w:marBottom w:val="0"/>
          <w:divBdr>
            <w:top w:val="none" w:sz="0" w:space="0" w:color="auto"/>
            <w:left w:val="none" w:sz="0" w:space="0" w:color="auto"/>
            <w:bottom w:val="none" w:sz="0" w:space="0" w:color="auto"/>
            <w:right w:val="none" w:sz="0" w:space="0" w:color="auto"/>
          </w:divBdr>
        </w:div>
        <w:div w:id="1912352238">
          <w:marLeft w:val="0"/>
          <w:marRight w:val="0"/>
          <w:marTop w:val="0"/>
          <w:marBottom w:val="0"/>
          <w:divBdr>
            <w:top w:val="none" w:sz="0" w:space="0" w:color="auto"/>
            <w:left w:val="none" w:sz="0" w:space="0" w:color="auto"/>
            <w:bottom w:val="none" w:sz="0" w:space="0" w:color="auto"/>
            <w:right w:val="none" w:sz="0" w:space="0" w:color="auto"/>
          </w:divBdr>
        </w:div>
      </w:divsChild>
    </w:div>
    <w:div w:id="327028668">
      <w:bodyDiv w:val="1"/>
      <w:marLeft w:val="0"/>
      <w:marRight w:val="0"/>
      <w:marTop w:val="0"/>
      <w:marBottom w:val="0"/>
      <w:divBdr>
        <w:top w:val="none" w:sz="0" w:space="0" w:color="auto"/>
        <w:left w:val="none" w:sz="0" w:space="0" w:color="auto"/>
        <w:bottom w:val="none" w:sz="0" w:space="0" w:color="auto"/>
        <w:right w:val="none" w:sz="0" w:space="0" w:color="auto"/>
      </w:divBdr>
      <w:divsChild>
        <w:div w:id="975178967">
          <w:marLeft w:val="0"/>
          <w:marRight w:val="0"/>
          <w:marTop w:val="0"/>
          <w:marBottom w:val="0"/>
          <w:divBdr>
            <w:top w:val="none" w:sz="0" w:space="0" w:color="auto"/>
            <w:left w:val="none" w:sz="0" w:space="0" w:color="auto"/>
            <w:bottom w:val="none" w:sz="0" w:space="0" w:color="auto"/>
            <w:right w:val="none" w:sz="0" w:space="0" w:color="auto"/>
          </w:divBdr>
          <w:divsChild>
            <w:div w:id="178199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59739">
      <w:bodyDiv w:val="1"/>
      <w:marLeft w:val="0"/>
      <w:marRight w:val="0"/>
      <w:marTop w:val="0"/>
      <w:marBottom w:val="0"/>
      <w:divBdr>
        <w:top w:val="none" w:sz="0" w:space="0" w:color="auto"/>
        <w:left w:val="none" w:sz="0" w:space="0" w:color="auto"/>
        <w:bottom w:val="none" w:sz="0" w:space="0" w:color="auto"/>
        <w:right w:val="none" w:sz="0" w:space="0" w:color="auto"/>
      </w:divBdr>
    </w:div>
    <w:div w:id="373042126">
      <w:bodyDiv w:val="1"/>
      <w:marLeft w:val="0"/>
      <w:marRight w:val="0"/>
      <w:marTop w:val="0"/>
      <w:marBottom w:val="0"/>
      <w:divBdr>
        <w:top w:val="none" w:sz="0" w:space="0" w:color="auto"/>
        <w:left w:val="none" w:sz="0" w:space="0" w:color="auto"/>
        <w:bottom w:val="none" w:sz="0" w:space="0" w:color="auto"/>
        <w:right w:val="none" w:sz="0" w:space="0" w:color="auto"/>
      </w:divBdr>
    </w:div>
    <w:div w:id="388117093">
      <w:bodyDiv w:val="1"/>
      <w:marLeft w:val="0"/>
      <w:marRight w:val="0"/>
      <w:marTop w:val="0"/>
      <w:marBottom w:val="0"/>
      <w:divBdr>
        <w:top w:val="none" w:sz="0" w:space="0" w:color="auto"/>
        <w:left w:val="none" w:sz="0" w:space="0" w:color="auto"/>
        <w:bottom w:val="none" w:sz="0" w:space="0" w:color="auto"/>
        <w:right w:val="none" w:sz="0" w:space="0" w:color="auto"/>
      </w:divBdr>
      <w:divsChild>
        <w:div w:id="478545804">
          <w:marLeft w:val="0"/>
          <w:marRight w:val="0"/>
          <w:marTop w:val="0"/>
          <w:marBottom w:val="0"/>
          <w:divBdr>
            <w:top w:val="none" w:sz="0" w:space="0" w:color="auto"/>
            <w:left w:val="none" w:sz="0" w:space="0" w:color="auto"/>
            <w:bottom w:val="none" w:sz="0" w:space="0" w:color="auto"/>
            <w:right w:val="none" w:sz="0" w:space="0" w:color="auto"/>
          </w:divBdr>
        </w:div>
        <w:div w:id="681323090">
          <w:marLeft w:val="0"/>
          <w:marRight w:val="0"/>
          <w:marTop w:val="0"/>
          <w:marBottom w:val="0"/>
          <w:divBdr>
            <w:top w:val="none" w:sz="0" w:space="0" w:color="auto"/>
            <w:left w:val="none" w:sz="0" w:space="0" w:color="auto"/>
            <w:bottom w:val="none" w:sz="0" w:space="0" w:color="auto"/>
            <w:right w:val="none" w:sz="0" w:space="0" w:color="auto"/>
          </w:divBdr>
        </w:div>
        <w:div w:id="807165411">
          <w:marLeft w:val="0"/>
          <w:marRight w:val="0"/>
          <w:marTop w:val="0"/>
          <w:marBottom w:val="0"/>
          <w:divBdr>
            <w:top w:val="none" w:sz="0" w:space="0" w:color="auto"/>
            <w:left w:val="none" w:sz="0" w:space="0" w:color="auto"/>
            <w:bottom w:val="none" w:sz="0" w:space="0" w:color="auto"/>
            <w:right w:val="none" w:sz="0" w:space="0" w:color="auto"/>
          </w:divBdr>
        </w:div>
        <w:div w:id="1473597050">
          <w:marLeft w:val="0"/>
          <w:marRight w:val="0"/>
          <w:marTop w:val="0"/>
          <w:marBottom w:val="0"/>
          <w:divBdr>
            <w:top w:val="none" w:sz="0" w:space="0" w:color="auto"/>
            <w:left w:val="none" w:sz="0" w:space="0" w:color="auto"/>
            <w:bottom w:val="none" w:sz="0" w:space="0" w:color="auto"/>
            <w:right w:val="none" w:sz="0" w:space="0" w:color="auto"/>
          </w:divBdr>
        </w:div>
        <w:div w:id="1819805904">
          <w:marLeft w:val="0"/>
          <w:marRight w:val="0"/>
          <w:marTop w:val="0"/>
          <w:marBottom w:val="0"/>
          <w:divBdr>
            <w:top w:val="none" w:sz="0" w:space="0" w:color="auto"/>
            <w:left w:val="none" w:sz="0" w:space="0" w:color="auto"/>
            <w:bottom w:val="none" w:sz="0" w:space="0" w:color="auto"/>
            <w:right w:val="none" w:sz="0" w:space="0" w:color="auto"/>
          </w:divBdr>
        </w:div>
      </w:divsChild>
    </w:div>
    <w:div w:id="463503148">
      <w:bodyDiv w:val="1"/>
      <w:marLeft w:val="0"/>
      <w:marRight w:val="0"/>
      <w:marTop w:val="0"/>
      <w:marBottom w:val="0"/>
      <w:divBdr>
        <w:top w:val="none" w:sz="0" w:space="0" w:color="auto"/>
        <w:left w:val="none" w:sz="0" w:space="0" w:color="auto"/>
        <w:bottom w:val="none" w:sz="0" w:space="0" w:color="auto"/>
        <w:right w:val="none" w:sz="0" w:space="0" w:color="auto"/>
      </w:divBdr>
      <w:divsChild>
        <w:div w:id="1441142473">
          <w:marLeft w:val="0"/>
          <w:marRight w:val="0"/>
          <w:marTop w:val="0"/>
          <w:marBottom w:val="0"/>
          <w:divBdr>
            <w:top w:val="none" w:sz="0" w:space="0" w:color="auto"/>
            <w:left w:val="none" w:sz="0" w:space="0" w:color="auto"/>
            <w:bottom w:val="none" w:sz="0" w:space="0" w:color="auto"/>
            <w:right w:val="none" w:sz="0" w:space="0" w:color="auto"/>
          </w:divBdr>
          <w:divsChild>
            <w:div w:id="48995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21886">
      <w:bodyDiv w:val="1"/>
      <w:marLeft w:val="0"/>
      <w:marRight w:val="0"/>
      <w:marTop w:val="0"/>
      <w:marBottom w:val="0"/>
      <w:divBdr>
        <w:top w:val="none" w:sz="0" w:space="0" w:color="auto"/>
        <w:left w:val="none" w:sz="0" w:space="0" w:color="auto"/>
        <w:bottom w:val="none" w:sz="0" w:space="0" w:color="auto"/>
        <w:right w:val="none" w:sz="0" w:space="0" w:color="auto"/>
      </w:divBdr>
    </w:div>
    <w:div w:id="646669095">
      <w:bodyDiv w:val="1"/>
      <w:marLeft w:val="0"/>
      <w:marRight w:val="0"/>
      <w:marTop w:val="0"/>
      <w:marBottom w:val="0"/>
      <w:divBdr>
        <w:top w:val="none" w:sz="0" w:space="0" w:color="auto"/>
        <w:left w:val="none" w:sz="0" w:space="0" w:color="auto"/>
        <w:bottom w:val="none" w:sz="0" w:space="0" w:color="auto"/>
        <w:right w:val="none" w:sz="0" w:space="0" w:color="auto"/>
      </w:divBdr>
    </w:div>
    <w:div w:id="850534241">
      <w:bodyDiv w:val="1"/>
      <w:marLeft w:val="0"/>
      <w:marRight w:val="0"/>
      <w:marTop w:val="0"/>
      <w:marBottom w:val="0"/>
      <w:divBdr>
        <w:top w:val="none" w:sz="0" w:space="0" w:color="auto"/>
        <w:left w:val="none" w:sz="0" w:space="0" w:color="auto"/>
        <w:bottom w:val="none" w:sz="0" w:space="0" w:color="auto"/>
        <w:right w:val="none" w:sz="0" w:space="0" w:color="auto"/>
      </w:divBdr>
    </w:div>
    <w:div w:id="889608950">
      <w:bodyDiv w:val="1"/>
      <w:marLeft w:val="0"/>
      <w:marRight w:val="0"/>
      <w:marTop w:val="0"/>
      <w:marBottom w:val="0"/>
      <w:divBdr>
        <w:top w:val="none" w:sz="0" w:space="0" w:color="auto"/>
        <w:left w:val="none" w:sz="0" w:space="0" w:color="auto"/>
        <w:bottom w:val="none" w:sz="0" w:space="0" w:color="auto"/>
        <w:right w:val="none" w:sz="0" w:space="0" w:color="auto"/>
      </w:divBdr>
    </w:div>
    <w:div w:id="910623975">
      <w:bodyDiv w:val="1"/>
      <w:marLeft w:val="0"/>
      <w:marRight w:val="0"/>
      <w:marTop w:val="0"/>
      <w:marBottom w:val="0"/>
      <w:divBdr>
        <w:top w:val="none" w:sz="0" w:space="0" w:color="auto"/>
        <w:left w:val="none" w:sz="0" w:space="0" w:color="auto"/>
        <w:bottom w:val="none" w:sz="0" w:space="0" w:color="auto"/>
        <w:right w:val="none" w:sz="0" w:space="0" w:color="auto"/>
      </w:divBdr>
      <w:divsChild>
        <w:div w:id="2034261387">
          <w:marLeft w:val="0"/>
          <w:marRight w:val="0"/>
          <w:marTop w:val="0"/>
          <w:marBottom w:val="0"/>
          <w:divBdr>
            <w:top w:val="single" w:sz="2" w:space="0" w:color="auto"/>
            <w:left w:val="single" w:sz="2" w:space="0" w:color="auto"/>
            <w:bottom w:val="single" w:sz="6" w:space="0" w:color="auto"/>
            <w:right w:val="single" w:sz="2" w:space="0" w:color="auto"/>
          </w:divBdr>
          <w:divsChild>
            <w:div w:id="532185057">
              <w:marLeft w:val="0"/>
              <w:marRight w:val="0"/>
              <w:marTop w:val="100"/>
              <w:marBottom w:val="100"/>
              <w:divBdr>
                <w:top w:val="single" w:sz="2" w:space="0" w:color="D9D9E3"/>
                <w:left w:val="single" w:sz="2" w:space="0" w:color="D9D9E3"/>
                <w:bottom w:val="single" w:sz="2" w:space="0" w:color="D9D9E3"/>
                <w:right w:val="single" w:sz="2" w:space="0" w:color="D9D9E3"/>
              </w:divBdr>
              <w:divsChild>
                <w:div w:id="380903857">
                  <w:marLeft w:val="0"/>
                  <w:marRight w:val="0"/>
                  <w:marTop w:val="0"/>
                  <w:marBottom w:val="0"/>
                  <w:divBdr>
                    <w:top w:val="single" w:sz="2" w:space="0" w:color="D9D9E3"/>
                    <w:left w:val="single" w:sz="2" w:space="0" w:color="D9D9E3"/>
                    <w:bottom w:val="single" w:sz="2" w:space="0" w:color="D9D9E3"/>
                    <w:right w:val="single" w:sz="2" w:space="0" w:color="D9D9E3"/>
                  </w:divBdr>
                  <w:divsChild>
                    <w:div w:id="378554187">
                      <w:marLeft w:val="0"/>
                      <w:marRight w:val="0"/>
                      <w:marTop w:val="0"/>
                      <w:marBottom w:val="0"/>
                      <w:divBdr>
                        <w:top w:val="single" w:sz="2" w:space="0" w:color="D9D9E3"/>
                        <w:left w:val="single" w:sz="2" w:space="0" w:color="D9D9E3"/>
                        <w:bottom w:val="single" w:sz="2" w:space="0" w:color="D9D9E3"/>
                        <w:right w:val="single" w:sz="2" w:space="0" w:color="D9D9E3"/>
                      </w:divBdr>
                      <w:divsChild>
                        <w:div w:id="856888599">
                          <w:marLeft w:val="0"/>
                          <w:marRight w:val="0"/>
                          <w:marTop w:val="0"/>
                          <w:marBottom w:val="0"/>
                          <w:divBdr>
                            <w:top w:val="single" w:sz="2" w:space="0" w:color="D9D9E3"/>
                            <w:left w:val="single" w:sz="2" w:space="0" w:color="D9D9E3"/>
                            <w:bottom w:val="single" w:sz="2" w:space="0" w:color="D9D9E3"/>
                            <w:right w:val="single" w:sz="2" w:space="0" w:color="D9D9E3"/>
                          </w:divBdr>
                          <w:divsChild>
                            <w:div w:id="129579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66399985">
      <w:bodyDiv w:val="1"/>
      <w:marLeft w:val="0"/>
      <w:marRight w:val="0"/>
      <w:marTop w:val="0"/>
      <w:marBottom w:val="0"/>
      <w:divBdr>
        <w:top w:val="none" w:sz="0" w:space="0" w:color="auto"/>
        <w:left w:val="none" w:sz="0" w:space="0" w:color="auto"/>
        <w:bottom w:val="none" w:sz="0" w:space="0" w:color="auto"/>
        <w:right w:val="none" w:sz="0" w:space="0" w:color="auto"/>
      </w:divBdr>
    </w:div>
    <w:div w:id="1048068900">
      <w:bodyDiv w:val="1"/>
      <w:marLeft w:val="0"/>
      <w:marRight w:val="0"/>
      <w:marTop w:val="0"/>
      <w:marBottom w:val="0"/>
      <w:divBdr>
        <w:top w:val="none" w:sz="0" w:space="0" w:color="auto"/>
        <w:left w:val="none" w:sz="0" w:space="0" w:color="auto"/>
        <w:bottom w:val="none" w:sz="0" w:space="0" w:color="auto"/>
        <w:right w:val="none" w:sz="0" w:space="0" w:color="auto"/>
      </w:divBdr>
      <w:divsChild>
        <w:div w:id="424764575">
          <w:marLeft w:val="0"/>
          <w:marRight w:val="0"/>
          <w:marTop w:val="0"/>
          <w:marBottom w:val="0"/>
          <w:divBdr>
            <w:top w:val="none" w:sz="0" w:space="0" w:color="auto"/>
            <w:left w:val="none" w:sz="0" w:space="0" w:color="auto"/>
            <w:bottom w:val="none" w:sz="0" w:space="0" w:color="auto"/>
            <w:right w:val="none" w:sz="0" w:space="0" w:color="auto"/>
          </w:divBdr>
        </w:div>
        <w:div w:id="845168285">
          <w:marLeft w:val="0"/>
          <w:marRight w:val="0"/>
          <w:marTop w:val="0"/>
          <w:marBottom w:val="0"/>
          <w:divBdr>
            <w:top w:val="none" w:sz="0" w:space="0" w:color="auto"/>
            <w:left w:val="none" w:sz="0" w:space="0" w:color="auto"/>
            <w:bottom w:val="none" w:sz="0" w:space="0" w:color="auto"/>
            <w:right w:val="none" w:sz="0" w:space="0" w:color="auto"/>
          </w:divBdr>
        </w:div>
        <w:div w:id="948587139">
          <w:marLeft w:val="0"/>
          <w:marRight w:val="0"/>
          <w:marTop w:val="0"/>
          <w:marBottom w:val="0"/>
          <w:divBdr>
            <w:top w:val="none" w:sz="0" w:space="0" w:color="auto"/>
            <w:left w:val="none" w:sz="0" w:space="0" w:color="auto"/>
            <w:bottom w:val="none" w:sz="0" w:space="0" w:color="auto"/>
            <w:right w:val="none" w:sz="0" w:space="0" w:color="auto"/>
          </w:divBdr>
        </w:div>
        <w:div w:id="974413825">
          <w:marLeft w:val="0"/>
          <w:marRight w:val="0"/>
          <w:marTop w:val="0"/>
          <w:marBottom w:val="0"/>
          <w:divBdr>
            <w:top w:val="none" w:sz="0" w:space="0" w:color="auto"/>
            <w:left w:val="none" w:sz="0" w:space="0" w:color="auto"/>
            <w:bottom w:val="none" w:sz="0" w:space="0" w:color="auto"/>
            <w:right w:val="none" w:sz="0" w:space="0" w:color="auto"/>
          </w:divBdr>
        </w:div>
        <w:div w:id="1200127096">
          <w:marLeft w:val="0"/>
          <w:marRight w:val="0"/>
          <w:marTop w:val="0"/>
          <w:marBottom w:val="0"/>
          <w:divBdr>
            <w:top w:val="none" w:sz="0" w:space="0" w:color="auto"/>
            <w:left w:val="none" w:sz="0" w:space="0" w:color="auto"/>
            <w:bottom w:val="none" w:sz="0" w:space="0" w:color="auto"/>
            <w:right w:val="none" w:sz="0" w:space="0" w:color="auto"/>
          </w:divBdr>
        </w:div>
      </w:divsChild>
    </w:div>
    <w:div w:id="1057239363">
      <w:bodyDiv w:val="1"/>
      <w:marLeft w:val="0"/>
      <w:marRight w:val="0"/>
      <w:marTop w:val="0"/>
      <w:marBottom w:val="0"/>
      <w:divBdr>
        <w:top w:val="none" w:sz="0" w:space="0" w:color="auto"/>
        <w:left w:val="none" w:sz="0" w:space="0" w:color="auto"/>
        <w:bottom w:val="none" w:sz="0" w:space="0" w:color="auto"/>
        <w:right w:val="none" w:sz="0" w:space="0" w:color="auto"/>
      </w:divBdr>
    </w:div>
    <w:div w:id="1064178900">
      <w:bodyDiv w:val="1"/>
      <w:marLeft w:val="0"/>
      <w:marRight w:val="0"/>
      <w:marTop w:val="0"/>
      <w:marBottom w:val="0"/>
      <w:divBdr>
        <w:top w:val="none" w:sz="0" w:space="0" w:color="auto"/>
        <w:left w:val="none" w:sz="0" w:space="0" w:color="auto"/>
        <w:bottom w:val="none" w:sz="0" w:space="0" w:color="auto"/>
        <w:right w:val="none" w:sz="0" w:space="0" w:color="auto"/>
      </w:divBdr>
      <w:divsChild>
        <w:div w:id="451436489">
          <w:marLeft w:val="0"/>
          <w:marRight w:val="0"/>
          <w:marTop w:val="0"/>
          <w:marBottom w:val="0"/>
          <w:divBdr>
            <w:top w:val="none" w:sz="0" w:space="0" w:color="auto"/>
            <w:left w:val="none" w:sz="0" w:space="0" w:color="auto"/>
            <w:bottom w:val="none" w:sz="0" w:space="0" w:color="auto"/>
            <w:right w:val="none" w:sz="0" w:space="0" w:color="auto"/>
          </w:divBdr>
          <w:divsChild>
            <w:div w:id="2824276">
              <w:marLeft w:val="0"/>
              <w:marRight w:val="0"/>
              <w:marTop w:val="0"/>
              <w:marBottom w:val="0"/>
              <w:divBdr>
                <w:top w:val="none" w:sz="0" w:space="0" w:color="auto"/>
                <w:left w:val="none" w:sz="0" w:space="0" w:color="auto"/>
                <w:bottom w:val="none" w:sz="0" w:space="0" w:color="auto"/>
                <w:right w:val="none" w:sz="0" w:space="0" w:color="auto"/>
              </w:divBdr>
            </w:div>
            <w:div w:id="203644311">
              <w:marLeft w:val="0"/>
              <w:marRight w:val="0"/>
              <w:marTop w:val="0"/>
              <w:marBottom w:val="0"/>
              <w:divBdr>
                <w:top w:val="none" w:sz="0" w:space="0" w:color="auto"/>
                <w:left w:val="none" w:sz="0" w:space="0" w:color="auto"/>
                <w:bottom w:val="none" w:sz="0" w:space="0" w:color="auto"/>
                <w:right w:val="none" w:sz="0" w:space="0" w:color="auto"/>
              </w:divBdr>
            </w:div>
            <w:div w:id="861285490">
              <w:marLeft w:val="0"/>
              <w:marRight w:val="0"/>
              <w:marTop w:val="0"/>
              <w:marBottom w:val="0"/>
              <w:divBdr>
                <w:top w:val="none" w:sz="0" w:space="0" w:color="auto"/>
                <w:left w:val="none" w:sz="0" w:space="0" w:color="auto"/>
                <w:bottom w:val="none" w:sz="0" w:space="0" w:color="auto"/>
                <w:right w:val="none" w:sz="0" w:space="0" w:color="auto"/>
              </w:divBdr>
            </w:div>
            <w:div w:id="135006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7554">
      <w:bodyDiv w:val="1"/>
      <w:marLeft w:val="0"/>
      <w:marRight w:val="0"/>
      <w:marTop w:val="0"/>
      <w:marBottom w:val="0"/>
      <w:divBdr>
        <w:top w:val="none" w:sz="0" w:space="0" w:color="auto"/>
        <w:left w:val="none" w:sz="0" w:space="0" w:color="auto"/>
        <w:bottom w:val="none" w:sz="0" w:space="0" w:color="auto"/>
        <w:right w:val="none" w:sz="0" w:space="0" w:color="auto"/>
      </w:divBdr>
    </w:div>
    <w:div w:id="1067611184">
      <w:bodyDiv w:val="1"/>
      <w:marLeft w:val="0"/>
      <w:marRight w:val="0"/>
      <w:marTop w:val="0"/>
      <w:marBottom w:val="0"/>
      <w:divBdr>
        <w:top w:val="none" w:sz="0" w:space="0" w:color="auto"/>
        <w:left w:val="none" w:sz="0" w:space="0" w:color="auto"/>
        <w:bottom w:val="none" w:sz="0" w:space="0" w:color="auto"/>
        <w:right w:val="none" w:sz="0" w:space="0" w:color="auto"/>
      </w:divBdr>
      <w:divsChild>
        <w:div w:id="1439907909">
          <w:marLeft w:val="0"/>
          <w:marRight w:val="0"/>
          <w:marTop w:val="0"/>
          <w:marBottom w:val="0"/>
          <w:divBdr>
            <w:top w:val="single" w:sz="2" w:space="0" w:color="auto"/>
            <w:left w:val="single" w:sz="2" w:space="0" w:color="auto"/>
            <w:bottom w:val="single" w:sz="6" w:space="0" w:color="auto"/>
            <w:right w:val="single" w:sz="2" w:space="0" w:color="auto"/>
          </w:divBdr>
          <w:divsChild>
            <w:div w:id="1401170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3986">
                  <w:marLeft w:val="0"/>
                  <w:marRight w:val="0"/>
                  <w:marTop w:val="0"/>
                  <w:marBottom w:val="0"/>
                  <w:divBdr>
                    <w:top w:val="single" w:sz="2" w:space="0" w:color="D9D9E3"/>
                    <w:left w:val="single" w:sz="2" w:space="0" w:color="D9D9E3"/>
                    <w:bottom w:val="single" w:sz="2" w:space="0" w:color="D9D9E3"/>
                    <w:right w:val="single" w:sz="2" w:space="0" w:color="D9D9E3"/>
                  </w:divBdr>
                  <w:divsChild>
                    <w:div w:id="917253328">
                      <w:marLeft w:val="0"/>
                      <w:marRight w:val="0"/>
                      <w:marTop w:val="0"/>
                      <w:marBottom w:val="0"/>
                      <w:divBdr>
                        <w:top w:val="single" w:sz="2" w:space="0" w:color="D9D9E3"/>
                        <w:left w:val="single" w:sz="2" w:space="0" w:color="D9D9E3"/>
                        <w:bottom w:val="single" w:sz="2" w:space="0" w:color="D9D9E3"/>
                        <w:right w:val="single" w:sz="2" w:space="0" w:color="D9D9E3"/>
                      </w:divBdr>
                      <w:divsChild>
                        <w:div w:id="1628317156">
                          <w:marLeft w:val="0"/>
                          <w:marRight w:val="0"/>
                          <w:marTop w:val="0"/>
                          <w:marBottom w:val="0"/>
                          <w:divBdr>
                            <w:top w:val="single" w:sz="2" w:space="0" w:color="D9D9E3"/>
                            <w:left w:val="single" w:sz="2" w:space="0" w:color="D9D9E3"/>
                            <w:bottom w:val="single" w:sz="2" w:space="0" w:color="D9D9E3"/>
                            <w:right w:val="single" w:sz="2" w:space="0" w:color="D9D9E3"/>
                          </w:divBdr>
                          <w:divsChild>
                            <w:div w:id="482234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87770615">
      <w:bodyDiv w:val="1"/>
      <w:marLeft w:val="0"/>
      <w:marRight w:val="0"/>
      <w:marTop w:val="0"/>
      <w:marBottom w:val="0"/>
      <w:divBdr>
        <w:top w:val="none" w:sz="0" w:space="0" w:color="auto"/>
        <w:left w:val="none" w:sz="0" w:space="0" w:color="auto"/>
        <w:bottom w:val="none" w:sz="0" w:space="0" w:color="auto"/>
        <w:right w:val="none" w:sz="0" w:space="0" w:color="auto"/>
      </w:divBdr>
      <w:divsChild>
        <w:div w:id="499201973">
          <w:marLeft w:val="0"/>
          <w:marRight w:val="0"/>
          <w:marTop w:val="0"/>
          <w:marBottom w:val="0"/>
          <w:divBdr>
            <w:top w:val="none" w:sz="0" w:space="0" w:color="auto"/>
            <w:left w:val="none" w:sz="0" w:space="0" w:color="auto"/>
            <w:bottom w:val="none" w:sz="0" w:space="0" w:color="auto"/>
            <w:right w:val="none" w:sz="0" w:space="0" w:color="auto"/>
          </w:divBdr>
        </w:div>
        <w:div w:id="530151816">
          <w:marLeft w:val="0"/>
          <w:marRight w:val="0"/>
          <w:marTop w:val="0"/>
          <w:marBottom w:val="0"/>
          <w:divBdr>
            <w:top w:val="none" w:sz="0" w:space="0" w:color="auto"/>
            <w:left w:val="none" w:sz="0" w:space="0" w:color="auto"/>
            <w:bottom w:val="none" w:sz="0" w:space="0" w:color="auto"/>
            <w:right w:val="none" w:sz="0" w:space="0" w:color="auto"/>
          </w:divBdr>
        </w:div>
        <w:div w:id="729036584">
          <w:marLeft w:val="0"/>
          <w:marRight w:val="0"/>
          <w:marTop w:val="0"/>
          <w:marBottom w:val="0"/>
          <w:divBdr>
            <w:top w:val="none" w:sz="0" w:space="0" w:color="auto"/>
            <w:left w:val="none" w:sz="0" w:space="0" w:color="auto"/>
            <w:bottom w:val="none" w:sz="0" w:space="0" w:color="auto"/>
            <w:right w:val="none" w:sz="0" w:space="0" w:color="auto"/>
          </w:divBdr>
        </w:div>
        <w:div w:id="1897666049">
          <w:marLeft w:val="0"/>
          <w:marRight w:val="0"/>
          <w:marTop w:val="0"/>
          <w:marBottom w:val="0"/>
          <w:divBdr>
            <w:top w:val="none" w:sz="0" w:space="0" w:color="auto"/>
            <w:left w:val="none" w:sz="0" w:space="0" w:color="auto"/>
            <w:bottom w:val="none" w:sz="0" w:space="0" w:color="auto"/>
            <w:right w:val="none" w:sz="0" w:space="0" w:color="auto"/>
          </w:divBdr>
        </w:div>
      </w:divsChild>
    </w:div>
    <w:div w:id="1123615313">
      <w:bodyDiv w:val="1"/>
      <w:marLeft w:val="0"/>
      <w:marRight w:val="0"/>
      <w:marTop w:val="0"/>
      <w:marBottom w:val="0"/>
      <w:divBdr>
        <w:top w:val="none" w:sz="0" w:space="0" w:color="auto"/>
        <w:left w:val="none" w:sz="0" w:space="0" w:color="auto"/>
        <w:bottom w:val="none" w:sz="0" w:space="0" w:color="auto"/>
        <w:right w:val="none" w:sz="0" w:space="0" w:color="auto"/>
      </w:divBdr>
    </w:div>
    <w:div w:id="1125463967">
      <w:bodyDiv w:val="1"/>
      <w:marLeft w:val="0"/>
      <w:marRight w:val="0"/>
      <w:marTop w:val="0"/>
      <w:marBottom w:val="0"/>
      <w:divBdr>
        <w:top w:val="none" w:sz="0" w:space="0" w:color="auto"/>
        <w:left w:val="none" w:sz="0" w:space="0" w:color="auto"/>
        <w:bottom w:val="none" w:sz="0" w:space="0" w:color="auto"/>
        <w:right w:val="none" w:sz="0" w:space="0" w:color="auto"/>
      </w:divBdr>
    </w:div>
    <w:div w:id="1193499585">
      <w:bodyDiv w:val="1"/>
      <w:marLeft w:val="0"/>
      <w:marRight w:val="0"/>
      <w:marTop w:val="0"/>
      <w:marBottom w:val="0"/>
      <w:divBdr>
        <w:top w:val="none" w:sz="0" w:space="0" w:color="auto"/>
        <w:left w:val="none" w:sz="0" w:space="0" w:color="auto"/>
        <w:bottom w:val="none" w:sz="0" w:space="0" w:color="auto"/>
        <w:right w:val="none" w:sz="0" w:space="0" w:color="auto"/>
      </w:divBdr>
      <w:divsChild>
        <w:div w:id="119347584">
          <w:marLeft w:val="0"/>
          <w:marRight w:val="0"/>
          <w:marTop w:val="0"/>
          <w:marBottom w:val="0"/>
          <w:divBdr>
            <w:top w:val="none" w:sz="0" w:space="0" w:color="auto"/>
            <w:left w:val="none" w:sz="0" w:space="0" w:color="auto"/>
            <w:bottom w:val="none" w:sz="0" w:space="0" w:color="auto"/>
            <w:right w:val="none" w:sz="0" w:space="0" w:color="auto"/>
          </w:divBdr>
          <w:divsChild>
            <w:div w:id="73755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5720">
      <w:bodyDiv w:val="1"/>
      <w:marLeft w:val="0"/>
      <w:marRight w:val="0"/>
      <w:marTop w:val="0"/>
      <w:marBottom w:val="0"/>
      <w:divBdr>
        <w:top w:val="none" w:sz="0" w:space="0" w:color="auto"/>
        <w:left w:val="none" w:sz="0" w:space="0" w:color="auto"/>
        <w:bottom w:val="none" w:sz="0" w:space="0" w:color="auto"/>
        <w:right w:val="none" w:sz="0" w:space="0" w:color="auto"/>
      </w:divBdr>
    </w:div>
    <w:div w:id="1295333742">
      <w:bodyDiv w:val="1"/>
      <w:marLeft w:val="0"/>
      <w:marRight w:val="0"/>
      <w:marTop w:val="0"/>
      <w:marBottom w:val="0"/>
      <w:divBdr>
        <w:top w:val="none" w:sz="0" w:space="0" w:color="auto"/>
        <w:left w:val="none" w:sz="0" w:space="0" w:color="auto"/>
        <w:bottom w:val="none" w:sz="0" w:space="0" w:color="auto"/>
        <w:right w:val="none" w:sz="0" w:space="0" w:color="auto"/>
      </w:divBdr>
      <w:divsChild>
        <w:div w:id="407458303">
          <w:marLeft w:val="0"/>
          <w:marRight w:val="0"/>
          <w:marTop w:val="0"/>
          <w:marBottom w:val="0"/>
          <w:divBdr>
            <w:top w:val="none" w:sz="0" w:space="0" w:color="auto"/>
            <w:left w:val="none" w:sz="0" w:space="0" w:color="auto"/>
            <w:bottom w:val="none" w:sz="0" w:space="0" w:color="auto"/>
            <w:right w:val="none" w:sz="0" w:space="0" w:color="auto"/>
          </w:divBdr>
          <w:divsChild>
            <w:div w:id="45213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6873">
      <w:bodyDiv w:val="1"/>
      <w:marLeft w:val="0"/>
      <w:marRight w:val="0"/>
      <w:marTop w:val="0"/>
      <w:marBottom w:val="0"/>
      <w:divBdr>
        <w:top w:val="none" w:sz="0" w:space="0" w:color="auto"/>
        <w:left w:val="none" w:sz="0" w:space="0" w:color="auto"/>
        <w:bottom w:val="none" w:sz="0" w:space="0" w:color="auto"/>
        <w:right w:val="none" w:sz="0" w:space="0" w:color="auto"/>
      </w:divBdr>
    </w:div>
    <w:div w:id="1392340028">
      <w:bodyDiv w:val="1"/>
      <w:marLeft w:val="0"/>
      <w:marRight w:val="0"/>
      <w:marTop w:val="0"/>
      <w:marBottom w:val="0"/>
      <w:divBdr>
        <w:top w:val="none" w:sz="0" w:space="0" w:color="auto"/>
        <w:left w:val="none" w:sz="0" w:space="0" w:color="auto"/>
        <w:bottom w:val="none" w:sz="0" w:space="0" w:color="auto"/>
        <w:right w:val="none" w:sz="0" w:space="0" w:color="auto"/>
      </w:divBdr>
    </w:div>
    <w:div w:id="1443456961">
      <w:bodyDiv w:val="1"/>
      <w:marLeft w:val="0"/>
      <w:marRight w:val="0"/>
      <w:marTop w:val="0"/>
      <w:marBottom w:val="0"/>
      <w:divBdr>
        <w:top w:val="none" w:sz="0" w:space="0" w:color="auto"/>
        <w:left w:val="none" w:sz="0" w:space="0" w:color="auto"/>
        <w:bottom w:val="none" w:sz="0" w:space="0" w:color="auto"/>
        <w:right w:val="none" w:sz="0" w:space="0" w:color="auto"/>
      </w:divBdr>
      <w:divsChild>
        <w:div w:id="466702853">
          <w:marLeft w:val="0"/>
          <w:marRight w:val="0"/>
          <w:marTop w:val="0"/>
          <w:marBottom w:val="0"/>
          <w:divBdr>
            <w:top w:val="none" w:sz="0" w:space="0" w:color="auto"/>
            <w:left w:val="none" w:sz="0" w:space="0" w:color="auto"/>
            <w:bottom w:val="none" w:sz="0" w:space="0" w:color="auto"/>
            <w:right w:val="none" w:sz="0" w:space="0" w:color="auto"/>
          </w:divBdr>
        </w:div>
        <w:div w:id="755594642">
          <w:marLeft w:val="0"/>
          <w:marRight w:val="0"/>
          <w:marTop w:val="0"/>
          <w:marBottom w:val="0"/>
          <w:divBdr>
            <w:top w:val="none" w:sz="0" w:space="0" w:color="auto"/>
            <w:left w:val="none" w:sz="0" w:space="0" w:color="auto"/>
            <w:bottom w:val="none" w:sz="0" w:space="0" w:color="auto"/>
            <w:right w:val="none" w:sz="0" w:space="0" w:color="auto"/>
          </w:divBdr>
        </w:div>
        <w:div w:id="983705441">
          <w:marLeft w:val="0"/>
          <w:marRight w:val="0"/>
          <w:marTop w:val="0"/>
          <w:marBottom w:val="0"/>
          <w:divBdr>
            <w:top w:val="none" w:sz="0" w:space="0" w:color="auto"/>
            <w:left w:val="none" w:sz="0" w:space="0" w:color="auto"/>
            <w:bottom w:val="none" w:sz="0" w:space="0" w:color="auto"/>
            <w:right w:val="none" w:sz="0" w:space="0" w:color="auto"/>
          </w:divBdr>
        </w:div>
      </w:divsChild>
    </w:div>
    <w:div w:id="1476482589">
      <w:bodyDiv w:val="1"/>
      <w:marLeft w:val="0"/>
      <w:marRight w:val="0"/>
      <w:marTop w:val="0"/>
      <w:marBottom w:val="0"/>
      <w:divBdr>
        <w:top w:val="none" w:sz="0" w:space="0" w:color="auto"/>
        <w:left w:val="none" w:sz="0" w:space="0" w:color="auto"/>
        <w:bottom w:val="none" w:sz="0" w:space="0" w:color="auto"/>
        <w:right w:val="none" w:sz="0" w:space="0" w:color="auto"/>
      </w:divBdr>
    </w:div>
    <w:div w:id="1491098850">
      <w:bodyDiv w:val="1"/>
      <w:marLeft w:val="0"/>
      <w:marRight w:val="0"/>
      <w:marTop w:val="0"/>
      <w:marBottom w:val="0"/>
      <w:divBdr>
        <w:top w:val="none" w:sz="0" w:space="0" w:color="auto"/>
        <w:left w:val="none" w:sz="0" w:space="0" w:color="auto"/>
        <w:bottom w:val="none" w:sz="0" w:space="0" w:color="auto"/>
        <w:right w:val="none" w:sz="0" w:space="0" w:color="auto"/>
      </w:divBdr>
      <w:divsChild>
        <w:div w:id="965820459">
          <w:marLeft w:val="0"/>
          <w:marRight w:val="0"/>
          <w:marTop w:val="0"/>
          <w:marBottom w:val="0"/>
          <w:divBdr>
            <w:top w:val="none" w:sz="0" w:space="0" w:color="auto"/>
            <w:left w:val="none" w:sz="0" w:space="0" w:color="auto"/>
            <w:bottom w:val="none" w:sz="0" w:space="0" w:color="auto"/>
            <w:right w:val="none" w:sz="0" w:space="0" w:color="auto"/>
          </w:divBdr>
          <w:divsChild>
            <w:div w:id="15575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13211">
      <w:bodyDiv w:val="1"/>
      <w:marLeft w:val="0"/>
      <w:marRight w:val="0"/>
      <w:marTop w:val="0"/>
      <w:marBottom w:val="0"/>
      <w:divBdr>
        <w:top w:val="none" w:sz="0" w:space="0" w:color="auto"/>
        <w:left w:val="none" w:sz="0" w:space="0" w:color="auto"/>
        <w:bottom w:val="none" w:sz="0" w:space="0" w:color="auto"/>
        <w:right w:val="none" w:sz="0" w:space="0" w:color="auto"/>
      </w:divBdr>
    </w:div>
    <w:div w:id="1529565858">
      <w:bodyDiv w:val="1"/>
      <w:marLeft w:val="0"/>
      <w:marRight w:val="0"/>
      <w:marTop w:val="0"/>
      <w:marBottom w:val="0"/>
      <w:divBdr>
        <w:top w:val="none" w:sz="0" w:space="0" w:color="auto"/>
        <w:left w:val="none" w:sz="0" w:space="0" w:color="auto"/>
        <w:bottom w:val="none" w:sz="0" w:space="0" w:color="auto"/>
        <w:right w:val="none" w:sz="0" w:space="0" w:color="auto"/>
      </w:divBdr>
    </w:div>
    <w:div w:id="1561670275">
      <w:bodyDiv w:val="1"/>
      <w:marLeft w:val="0"/>
      <w:marRight w:val="0"/>
      <w:marTop w:val="0"/>
      <w:marBottom w:val="0"/>
      <w:divBdr>
        <w:top w:val="none" w:sz="0" w:space="0" w:color="auto"/>
        <w:left w:val="none" w:sz="0" w:space="0" w:color="auto"/>
        <w:bottom w:val="none" w:sz="0" w:space="0" w:color="auto"/>
        <w:right w:val="none" w:sz="0" w:space="0" w:color="auto"/>
      </w:divBdr>
    </w:div>
    <w:div w:id="1588465095">
      <w:bodyDiv w:val="1"/>
      <w:marLeft w:val="0"/>
      <w:marRight w:val="0"/>
      <w:marTop w:val="0"/>
      <w:marBottom w:val="0"/>
      <w:divBdr>
        <w:top w:val="none" w:sz="0" w:space="0" w:color="auto"/>
        <w:left w:val="none" w:sz="0" w:space="0" w:color="auto"/>
        <w:bottom w:val="none" w:sz="0" w:space="0" w:color="auto"/>
        <w:right w:val="none" w:sz="0" w:space="0" w:color="auto"/>
      </w:divBdr>
    </w:div>
    <w:div w:id="1704673646">
      <w:bodyDiv w:val="1"/>
      <w:marLeft w:val="0"/>
      <w:marRight w:val="0"/>
      <w:marTop w:val="0"/>
      <w:marBottom w:val="0"/>
      <w:divBdr>
        <w:top w:val="none" w:sz="0" w:space="0" w:color="auto"/>
        <w:left w:val="none" w:sz="0" w:space="0" w:color="auto"/>
        <w:bottom w:val="none" w:sz="0" w:space="0" w:color="auto"/>
        <w:right w:val="none" w:sz="0" w:space="0" w:color="auto"/>
      </w:divBdr>
    </w:div>
    <w:div w:id="1731266930">
      <w:bodyDiv w:val="1"/>
      <w:marLeft w:val="0"/>
      <w:marRight w:val="0"/>
      <w:marTop w:val="0"/>
      <w:marBottom w:val="0"/>
      <w:divBdr>
        <w:top w:val="none" w:sz="0" w:space="0" w:color="auto"/>
        <w:left w:val="none" w:sz="0" w:space="0" w:color="auto"/>
        <w:bottom w:val="none" w:sz="0" w:space="0" w:color="auto"/>
        <w:right w:val="none" w:sz="0" w:space="0" w:color="auto"/>
      </w:divBdr>
    </w:div>
    <w:div w:id="1932809400">
      <w:bodyDiv w:val="1"/>
      <w:marLeft w:val="0"/>
      <w:marRight w:val="0"/>
      <w:marTop w:val="0"/>
      <w:marBottom w:val="0"/>
      <w:divBdr>
        <w:top w:val="none" w:sz="0" w:space="0" w:color="auto"/>
        <w:left w:val="none" w:sz="0" w:space="0" w:color="auto"/>
        <w:bottom w:val="none" w:sz="0" w:space="0" w:color="auto"/>
        <w:right w:val="none" w:sz="0" w:space="0" w:color="auto"/>
      </w:divBdr>
    </w:div>
    <w:div w:id="1963001677">
      <w:bodyDiv w:val="1"/>
      <w:marLeft w:val="0"/>
      <w:marRight w:val="0"/>
      <w:marTop w:val="0"/>
      <w:marBottom w:val="0"/>
      <w:divBdr>
        <w:top w:val="none" w:sz="0" w:space="0" w:color="auto"/>
        <w:left w:val="none" w:sz="0" w:space="0" w:color="auto"/>
        <w:bottom w:val="none" w:sz="0" w:space="0" w:color="auto"/>
        <w:right w:val="none" w:sz="0" w:space="0" w:color="auto"/>
      </w:divBdr>
      <w:divsChild>
        <w:div w:id="180437118">
          <w:marLeft w:val="0"/>
          <w:marRight w:val="0"/>
          <w:marTop w:val="0"/>
          <w:marBottom w:val="0"/>
          <w:divBdr>
            <w:top w:val="none" w:sz="0" w:space="0" w:color="auto"/>
            <w:left w:val="none" w:sz="0" w:space="0" w:color="auto"/>
            <w:bottom w:val="none" w:sz="0" w:space="0" w:color="auto"/>
            <w:right w:val="none" w:sz="0" w:space="0" w:color="auto"/>
          </w:divBdr>
        </w:div>
        <w:div w:id="1078357530">
          <w:marLeft w:val="0"/>
          <w:marRight w:val="0"/>
          <w:marTop w:val="0"/>
          <w:marBottom w:val="0"/>
          <w:divBdr>
            <w:top w:val="none" w:sz="0" w:space="0" w:color="auto"/>
            <w:left w:val="none" w:sz="0" w:space="0" w:color="auto"/>
            <w:bottom w:val="none" w:sz="0" w:space="0" w:color="auto"/>
            <w:right w:val="none" w:sz="0" w:space="0" w:color="auto"/>
          </w:divBdr>
        </w:div>
        <w:div w:id="1595556561">
          <w:marLeft w:val="0"/>
          <w:marRight w:val="0"/>
          <w:marTop w:val="0"/>
          <w:marBottom w:val="0"/>
          <w:divBdr>
            <w:top w:val="none" w:sz="0" w:space="0" w:color="auto"/>
            <w:left w:val="none" w:sz="0" w:space="0" w:color="auto"/>
            <w:bottom w:val="none" w:sz="0" w:space="0" w:color="auto"/>
            <w:right w:val="none" w:sz="0" w:space="0" w:color="auto"/>
          </w:divBdr>
        </w:div>
        <w:div w:id="1690838072">
          <w:marLeft w:val="0"/>
          <w:marRight w:val="0"/>
          <w:marTop w:val="0"/>
          <w:marBottom w:val="0"/>
          <w:divBdr>
            <w:top w:val="none" w:sz="0" w:space="0" w:color="auto"/>
            <w:left w:val="none" w:sz="0" w:space="0" w:color="auto"/>
            <w:bottom w:val="none" w:sz="0" w:space="0" w:color="auto"/>
            <w:right w:val="none" w:sz="0" w:space="0" w:color="auto"/>
          </w:divBdr>
        </w:div>
      </w:divsChild>
    </w:div>
    <w:div w:id="2056469600">
      <w:bodyDiv w:val="1"/>
      <w:marLeft w:val="0"/>
      <w:marRight w:val="0"/>
      <w:marTop w:val="0"/>
      <w:marBottom w:val="0"/>
      <w:divBdr>
        <w:top w:val="none" w:sz="0" w:space="0" w:color="auto"/>
        <w:left w:val="none" w:sz="0" w:space="0" w:color="auto"/>
        <w:bottom w:val="none" w:sz="0" w:space="0" w:color="auto"/>
        <w:right w:val="none" w:sz="0" w:space="0" w:color="auto"/>
      </w:divBdr>
    </w:div>
    <w:div w:id="2077824202">
      <w:bodyDiv w:val="1"/>
      <w:marLeft w:val="0"/>
      <w:marRight w:val="0"/>
      <w:marTop w:val="0"/>
      <w:marBottom w:val="0"/>
      <w:divBdr>
        <w:top w:val="none" w:sz="0" w:space="0" w:color="auto"/>
        <w:left w:val="none" w:sz="0" w:space="0" w:color="auto"/>
        <w:bottom w:val="none" w:sz="0" w:space="0" w:color="auto"/>
        <w:right w:val="none" w:sz="0" w:space="0" w:color="auto"/>
      </w:divBdr>
    </w:div>
    <w:div w:id="2099523397">
      <w:bodyDiv w:val="1"/>
      <w:marLeft w:val="0"/>
      <w:marRight w:val="0"/>
      <w:marTop w:val="0"/>
      <w:marBottom w:val="0"/>
      <w:divBdr>
        <w:top w:val="none" w:sz="0" w:space="0" w:color="auto"/>
        <w:left w:val="none" w:sz="0" w:space="0" w:color="auto"/>
        <w:bottom w:val="none" w:sz="0" w:space="0" w:color="auto"/>
        <w:right w:val="none" w:sz="0" w:space="0" w:color="auto"/>
      </w:divBdr>
    </w:div>
    <w:div w:id="2113667682">
      <w:bodyDiv w:val="1"/>
      <w:marLeft w:val="0"/>
      <w:marRight w:val="0"/>
      <w:marTop w:val="0"/>
      <w:marBottom w:val="0"/>
      <w:divBdr>
        <w:top w:val="none" w:sz="0" w:space="0" w:color="auto"/>
        <w:left w:val="none" w:sz="0" w:space="0" w:color="auto"/>
        <w:bottom w:val="none" w:sz="0" w:space="0" w:color="auto"/>
        <w:right w:val="none" w:sz="0" w:space="0" w:color="auto"/>
      </w:divBdr>
      <w:divsChild>
        <w:div w:id="40983914">
          <w:marLeft w:val="0"/>
          <w:marRight w:val="0"/>
          <w:marTop w:val="0"/>
          <w:marBottom w:val="0"/>
          <w:divBdr>
            <w:top w:val="none" w:sz="0" w:space="0" w:color="auto"/>
            <w:left w:val="none" w:sz="0" w:space="0" w:color="auto"/>
            <w:bottom w:val="none" w:sz="0" w:space="0" w:color="auto"/>
            <w:right w:val="none" w:sz="0" w:space="0" w:color="auto"/>
          </w:divBdr>
        </w:div>
        <w:div w:id="1233854426">
          <w:marLeft w:val="0"/>
          <w:marRight w:val="0"/>
          <w:marTop w:val="0"/>
          <w:marBottom w:val="0"/>
          <w:divBdr>
            <w:top w:val="none" w:sz="0" w:space="0" w:color="auto"/>
            <w:left w:val="none" w:sz="0" w:space="0" w:color="auto"/>
            <w:bottom w:val="none" w:sz="0" w:space="0" w:color="auto"/>
            <w:right w:val="none" w:sz="0" w:space="0" w:color="auto"/>
          </w:divBdr>
        </w:div>
        <w:div w:id="1446195397">
          <w:marLeft w:val="0"/>
          <w:marRight w:val="0"/>
          <w:marTop w:val="0"/>
          <w:marBottom w:val="0"/>
          <w:divBdr>
            <w:top w:val="none" w:sz="0" w:space="0" w:color="auto"/>
            <w:left w:val="none" w:sz="0" w:space="0" w:color="auto"/>
            <w:bottom w:val="none" w:sz="0" w:space="0" w:color="auto"/>
            <w:right w:val="none" w:sz="0" w:space="0" w:color="auto"/>
          </w:divBdr>
        </w:div>
        <w:div w:id="2012633044">
          <w:marLeft w:val="0"/>
          <w:marRight w:val="0"/>
          <w:marTop w:val="0"/>
          <w:marBottom w:val="0"/>
          <w:divBdr>
            <w:top w:val="none" w:sz="0" w:space="0" w:color="auto"/>
            <w:left w:val="none" w:sz="0" w:space="0" w:color="auto"/>
            <w:bottom w:val="none" w:sz="0" w:space="0" w:color="auto"/>
            <w:right w:val="none" w:sz="0" w:space="0" w:color="auto"/>
          </w:divBdr>
        </w:div>
        <w:div w:id="2029134629">
          <w:marLeft w:val="0"/>
          <w:marRight w:val="0"/>
          <w:marTop w:val="0"/>
          <w:marBottom w:val="0"/>
          <w:divBdr>
            <w:top w:val="none" w:sz="0" w:space="0" w:color="auto"/>
            <w:left w:val="none" w:sz="0" w:space="0" w:color="auto"/>
            <w:bottom w:val="none" w:sz="0" w:space="0" w:color="auto"/>
            <w:right w:val="none" w:sz="0" w:space="0" w:color="auto"/>
          </w:divBdr>
        </w:div>
        <w:div w:id="2087604243">
          <w:marLeft w:val="0"/>
          <w:marRight w:val="0"/>
          <w:marTop w:val="0"/>
          <w:marBottom w:val="0"/>
          <w:divBdr>
            <w:top w:val="none" w:sz="0" w:space="0" w:color="auto"/>
            <w:left w:val="none" w:sz="0" w:space="0" w:color="auto"/>
            <w:bottom w:val="none" w:sz="0" w:space="0" w:color="auto"/>
            <w:right w:val="none" w:sz="0" w:space="0" w:color="auto"/>
          </w:divBdr>
        </w:div>
      </w:divsChild>
    </w:div>
    <w:div w:id="2123987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8653/v1/P17-2067" TargetMode="External"/><Relationship Id="rId21" Type="http://schemas.openxmlformats.org/officeDocument/2006/relationships/hyperlink" Target="https://doi.org/10.1145/3123266.3123454"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eeexplore.ieee.org/document/650093" TargetMode="Externa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doi.org/10.1007/s00500-022-07064-1" TargetMode="Externa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hyperlink" Target="https://doi.org/10.1145/3395046" TargetMode="External"/><Relationship Id="rId14" Type="http://schemas.openxmlformats.org/officeDocument/2006/relationships/hyperlink" Target="https://github.com/chengxuphd/FDHN" TargetMode="External"/><Relationship Id="rId22" Type="http://schemas.openxmlformats.org/officeDocument/2006/relationships/hyperlink" Target="https://dl.acm.org/doi/10.1145/3219819.3219903" TargetMode="External"/><Relationship Id="rId27" Type="http://schemas.openxmlformats.org/officeDocument/2006/relationships/image" Target="media/image3.png"/><Relationship Id="rId30" Type="http://schemas.openxmlformats.org/officeDocument/2006/relationships/hyperlink" Target="https://aclanthology.org/D14-1181/" TargetMode="External"/><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paperswithcode.com/paper/fuzzy-deep-hybrid-network-for-fake-news" TargetMode="External"/><Relationship Id="rId17" Type="http://schemas.openxmlformats.org/officeDocument/2006/relationships/hyperlink" Target="https://doi.org/10.1109/5254.784083" TargetMode="External"/><Relationship Id="rId25" Type="http://schemas.openxmlformats.org/officeDocument/2006/relationships/hyperlink" Target="https://www.cs.ucsb.edu/~william/data/liar_dataset.zip"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s://aclanthology.org/2022.acl-long.311"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3115/v1/D14-1181" TargetMode="External"/><Relationship Id="rId23" Type="http://schemas.openxmlformats.org/officeDocument/2006/relationships/hyperlink" Target="https://doi.org/10.1145/3369798" TargetMode="External"/><Relationship Id="rId28" Type="http://schemas.openxmlformats.org/officeDocument/2006/relationships/image" Target="media/image4.png"/><Relationship Id="rId36" Type="http://schemas.openxmlformats.org/officeDocument/2006/relationships/hyperlink" Target="https://doi.org/10.3115/v1/D14-1181"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eader" Target="header1.xml"/><Relationship Id="rId31" Type="http://schemas.openxmlformats.org/officeDocument/2006/relationships/hyperlink" Target="https://doi.org/10.1109/78.650093"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paperswithcode.com/dataset/liar" TargetMode="External"/><Relationship Id="rId18" Type="http://schemas.openxmlformats.org/officeDocument/2006/relationships/hyperlink" Target="https://doi.org/10.1145/1963405.1963500" TargetMode="External"/><Relationship Id="rId39" Type="http://schemas.openxmlformats.org/officeDocument/2006/relationships/image" Target="media/image12.png"/><Relationship Id="rId34" Type="http://schemas.openxmlformats.org/officeDocument/2006/relationships/image" Target="media/image8.png"/><Relationship Id="rId50" Type="http://schemas.openxmlformats.org/officeDocument/2006/relationships/image" Target="media/image23.png"/><Relationship Id="rId55"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Custom%20Office%20Templates\B&#225;o%20c&#225;o%20-%20&#272;&#7891;%20&#225;n%20-%20Upd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D7A82-E398-45A5-8309-80507135A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Báo%20cáo%20-%20Đồ%20án%20-%20Update.dotx</Template>
  <TotalTime>1</TotalTime>
  <Pages>54</Pages>
  <Words>6262</Words>
  <Characters>35696</Characters>
  <Application>Microsoft Office Word</Application>
  <DocSecurity>0</DocSecurity>
  <Lines>297</Lines>
  <Paragraphs>83</Paragraphs>
  <ScaleCrop>false</ScaleCrop>
  <Company/>
  <LinksUpToDate>false</LinksUpToDate>
  <CharactersWithSpaces>41875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cp:lastModifiedBy>Hồ Văn Vinh</cp:lastModifiedBy>
  <cp:revision>2</cp:revision>
  <cp:lastPrinted>2024-04-23T20:01:00Z</cp:lastPrinted>
  <dcterms:created xsi:type="dcterms:W3CDTF">2024-06-20T10:16:00Z</dcterms:created>
  <dcterms:modified xsi:type="dcterms:W3CDTF">2024-06-20T10:16:00Z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2022-06-06T00:00:00Z</vt:filetime>
  </property>
  <property fmtid="{D5CDD505-2E9C-101B-9397-08002B2CF9AE}" pid="3" name="Creator">
    <vt:lpwstr>Microsoft® Word for Microsoft 365</vt:lpwstr>
  </property>
  <property fmtid="{D5CDD505-2E9C-101B-9397-08002B2CF9AE}" pid="4" name="LastSaved">
    <vt:filetime>2023-05-20T00:00:00Z</vt:filetime>
  </property>
</Properties>
</file>